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7973C" w14:textId="1A3EF17E" w:rsidR="00E1156B" w:rsidRPr="00466AE9" w:rsidRDefault="00414ECF" w:rsidP="622BB23E">
      <w:pPr>
        <w:spacing w:before="80" w:after="80"/>
        <w:ind w:firstLine="0"/>
        <w:jc w:val="center"/>
        <w:rPr>
          <w:rFonts w:cs="Times New Roman"/>
          <w:sz w:val="28"/>
          <w:szCs w:val="28"/>
        </w:rPr>
      </w:pPr>
      <w:r w:rsidRPr="00466AE9">
        <w:rPr>
          <w:rFonts w:cs="Times New Roman"/>
          <w:i/>
          <w:noProof/>
          <w:sz w:val="32"/>
        </w:rPr>
        <mc:AlternateContent>
          <mc:Choice Requires="wpg">
            <w:drawing>
              <wp:anchor distT="0" distB="0" distL="114300" distR="114300" simplePos="0" relativeHeight="251658240" behindDoc="0" locked="0" layoutInCell="1" allowOverlap="1" wp14:anchorId="7BC32C5C" wp14:editId="5928F832">
                <wp:simplePos x="0" y="0"/>
                <wp:positionH relativeFrom="column">
                  <wp:posOffset>-137160</wp:posOffset>
                </wp:positionH>
                <wp:positionV relativeFrom="paragraph">
                  <wp:posOffset>-409574</wp:posOffset>
                </wp:positionV>
                <wp:extent cx="6275705" cy="9596120"/>
                <wp:effectExtent l="0" t="0" r="0" b="508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5705" cy="9596120"/>
                          <a:chOff x="1625" y="1003"/>
                          <a:chExt cx="9158" cy="14683"/>
                        </a:xfrm>
                      </wpg:grpSpPr>
                      <wps:wsp>
                        <wps:cNvPr id="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5FB8A0CE">
              <v:group id="Group 13" style="position:absolute;margin-left:-10.8pt;margin-top:-32.25pt;width:494.15pt;height:755.6pt;z-index:251658240" coordsize="9158,14683" coordorigin="1625,1003" o:spid="_x0000_s1026" w14:anchorId="0C89E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">
                <v:shape id="Freeform 3"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">
                  <v:path arrowok="t" o:connecttype="custom" o:connectlocs="38,182;48,173;58,153;67,134;77,105;77,81;77,53;77,29;72,0;67,19;62,43;58,57;53,77;43,86;34,96;19,96;0,91;38,182" o:connectangles="0,0,0,0,0,0,0,0,0,0,0,0,0,0,0,0,0,0"/>
                </v:shape>
                <v:shape id="Freeform 5"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">
                  <v:path arrowok="t" o:connecttype="custom" o:connectlocs="53,77;57,53;62,39;57,20;53,5;43,5;38,0;33,0;29,5;24,5;19,10;14,15;9,20;0,29;0,48;5,63;9,77;19,82;29,87;43,82;53,77" o:connectangles="0,0,0,0,0,0,0,0,0,0,0,0,0,0,0,0,0,0,0,0,0"/>
                </v:shape>
                <v:shape id="Freeform 6"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iV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sPKLDKDXvwAAAP//AwBQSwECLQAUAAYACAAAACEA2+H2y+4AAACFAQAAEwAAAAAAAAAA&#10;AAAAAAAAAAAAW0NvbnRlbnRfVHlwZXNdLnhtbFBLAQItABQABgAIAAAAIQBa9CxbvwAAABUBAAAL&#10;AAAAAAAAAAAAAAAAAB8BAABfcmVscy8ucmVsc1BLAQItABQABgAIAAAAIQB6vNiVxQAAANsAAAAP&#10;AAAAAAAAAAAAAAAAAAcCAABkcnMvZG93bnJldi54bWxQSwUGAAAAAAMAAwC3AAAA+QI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">
                  <v:path arrowok="t" o:connecttype="custom" o:connectlocs="116,0;101,14;87,24;72,33;58,43;39,48;24,48;10,52;0,48;5,62;15,72;24,81;34,91;44,100;53,110;58,115;68,115;58,120;53,129;44,134;39,144;34,158;34,168;34,182;44,192;159,48;116,0" o:connectangles="0,0,0,0,0,0,0,0,0,0,0,0,0,0,0,0,0,0,0,0,0,0,0,0,0,0,0"/>
                </v:shape>
                <v:shape id="Freeform 11"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">
                  <v:path arrowok="t" o:connecttype="custom" o:connectlocs="153,52;144,72;134,86;124,110;120,129;115,144;115,168;110,182;115,196;105,187;96,177;86,168;81,153;72,144;67,134;62,124;62,115;57,124;52,134;43,144;38,153;28,158;19,158;9,153;0,144;115,0;153,52" o:connectangles="0,0,0,0,0,0,0,0,0,0,0,0,0,0,0,0,0,0,0,0,0,0,0,0,0,0,0"/>
                </v:shape>
                <v:shape id="Freeform 12"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">
                  <v:path arrowok="t" o:connecttype="custom" o:connectlocs="29,0;44,19;63,43;77,62;96,81;111,100;120,115;130,129;135,134;140,139;140,148;140,163;135,172;130,177;120,182;116,182;106,172;92,158;77,139;58,115;44,91;29,67;15,52;5,38;0,33;29,0" o:connectangles="0,0,0,0,0,0,0,0,0,0,0,0,0,0,0,0,0,0,0,0,0,0,0,0,0,0"/>
                </v:shape>
                <v:shape id="Freeform 13"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">
                  <v:path arrowok="t" o:connecttype="custom" o:connectlocs="0,52;10,38;24,24;43,14;63,9;82,4;106,0;125,4;149,9;130,19;115,24;101,28;87,38;77,48;72,62;67,76;72,96;0,52" o:connectangles="0,0,0,0,0,0,0,0,0,0,0,0,0,0,0,0,0,0"/>
                </v:shape>
                <v:shape id="Freeform 15"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">
                  <v:path arrowok="t" o:connecttype="custom" o:connectlocs="9,14;14,4;24,4;33,0;38,0;43,0;53,4;57,4;62,14;67,28;67,38;57,52;53,67;48,72;43,76;33,76;29,76;24,72;14,72;9,67;9,62;5,52;0,38;0,24;9,14" o:connectangles="0,0,0,0,0,0,0,0,0,0,0,0,0,0,0,0,0,0,0,0,0,0,0,0,0"/>
                </v:shape>
                <v:shape id="Freeform 16"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">
                  <v:path arrowok="t" o:connecttype="custom" o:connectlocs="149,34;130,53;115,77;96,96;82,115;67,135;58,149;43,163;38,168;34,173;29,173;19,168;10,168;5,159;0,149;0,139;10,125;24,111;38,91;58,72;77,53;91,29;106,15;115,0;120,0;149,34" o:connectangles="0,0,0,0,0,0,0,0,0,0,0,0,0,0,0,0,0,0,0,0,0,0,0,0,0,0"/>
                </v:shape>
                <v:shape id="Freeform 19"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x4vQAAANsAAAAPAAAAZHJzL2Rvd25yZXYueG1sRE9LCsIw&#10;EN0L3iGM4E5TFUS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HyFceL0AAADbAAAADwAAAAAAAAAA&#10;AAAAAAAHAgAAZHJzL2Rvd25yZXYueG1sUEsFBgAAAAADAAMAtwAAAPECA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ncxAAAANsAAAAPAAAAZHJzL2Rvd25yZXYueG1sRI/dagIx&#10;FITvC32HcAq9q4kWSl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KnEGdzEAAAA2wAAAA8A&#10;AAAAAAAAAAAAAAAABwIAAGRycy9kb3ducmV2LnhtbFBLBQYAAAAAAwADALcAAAD4AgAAAAA=&#10;">
                  <v:path arrowok="t" o:connecttype="custom" o:connectlocs="33,0;48,10;57,29;67,48;72,77;76,101;76,130;76,154;72,183;67,159;62,144;57,125;52,106;43,91;33,87;19,87;0,87;33,0" o:connectangles="0,0,0,0,0,0,0,0,0,0,0,0,0,0,0,0,0,0"/>
                </v:shape>
                <v:shape id="Freeform 21"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">
                  <v:path arrowok="t" o:connecttype="custom" o:connectlocs="53,9;58,28;63,48;58,67;53,81;44,81;39,86;34,86;29,81;24,81;20,76;15,72;5,67;0,52;0,38;5,24;10,9;20,4;29,0;44,0;53,9" o:connectangles="0,0,0,0,0,0,0,0,0,0,0,0,0,0,0,0,0,0,0,0,0"/>
                </v:shape>
                <v:shape id="Freeform 22"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V5xgAAANsAAAAPAAAAZHJzL2Rvd25yZXYueG1sRI9Pa8JA&#10;FMTvgt9heUJvdVML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nGaVecYAAADbAAAA&#10;DwAAAAAAAAAAAAAAAAAHAgAAZHJzL2Rvd25yZXYueG1sUEsFBgAAAAADAAMAtwAAAPoCAAAAAA==&#10;">
                  <v:path arrowok="t" o:connecttype="custom" o:connectlocs="115,187;101,177;86,163;72,158;58,149;38,144;24,144;10,139;0,144;5,129;14,120;24,110;34,101;43,91;53,86;58,77;67,77;58,72;48,62;43,57;38,48;34,33;29,24;34,9;43,0;158,144;115,187" o:connectangles="0,0,0,0,0,0,0,0,0,0,0,0,0,0,0,0,0,0,0,0,0,0,0,0,0,0,0"/>
                </v:shape>
                <v:shape id="Freeform 27"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">
                  <v:path arrowok="t" o:connecttype="custom" o:connectlocs="154,149;144,130;135,110;125,91;120,67;115,53;115,29;111,14;115,0;106,10;96,19;87,29;82,43;72,53;67,62;63,72;63,82;58,72;53,62;43,53;39,43;29,38;19,38;10,43;0,53;115,197;154,149" o:connectangles="0,0,0,0,0,0,0,0,0,0,0,0,0,0,0,0,0,0,0,0,0,0,0,0,0,0,0"/>
                </v:shape>
                <v:shape id="Freeform 28"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xAAAANsAAAAPAAAAZHJzL2Rvd25yZXYueG1sRI9Ba8JA&#10;FITvQv/D8gq96aYWik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CD5tq3EAAAA2wAAAA8A&#10;AAAAAAAAAAAAAAAABwIAAGRycy9kb3ducmV2LnhtbFBLBQYAAAAAAwADALcAAAD4AgAAAAA=&#10;">
                  <v:path arrowok="t" o:connecttype="custom" o:connectlocs="29,183;43,164;62,144;77,120;96,101;110,82;120,68;130,53;134,48;139,39;139,29;139,20;134,10;130,5;120,0;110,0;101,10;91,24;77,44;58,68;43,92;24,111;14,130;5,144;0,149;29,183" o:connectangles="0,0,0,0,0,0,0,0,0,0,0,0,0,0,0,0,0,0,0,0,0,0,0,0,0,0"/>
                </v:shape>
                <v:shape id="Freeform 29"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w+wwAAANsAAAAPAAAAZHJzL2Rvd25yZXYueG1sRI/disIw&#10;FITvBd8hHME7TV0W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QhFsPsMAAADbAAAADwAA&#10;AAAAAAAAAAAAAAAHAgAAZHJzL2Rvd25yZXYueG1sUEsFBgAAAAADAAMAtwAAAPcCAAAAAA==&#10;">
                  <v:path arrowok="t" o:connecttype="custom" o:connectlocs="0,43;9,62;24,72;43,86;62,91;81,96;105,96;125,96;144,91;129,82;115,77;101,67;86,62;77,53;72,38;67,24;72,0;0,43" o:connectangles="0,0,0,0,0,0,0,0,0,0,0,0,0,0,0,0,0,0"/>
                </v:shape>
                <v:shape id="Freeform 31"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">
                  <v:path arrowok="t" o:connecttype="custom" o:connectlocs="5,62;15,72;24,72;34,77;39,77;44,77;53,72;58,72;63,62;68,48;68,38;58,24;53,10;48,5;44,0;34,0;29,0;20,5;15,5;10,10;5,14;0,24;0,38;0,53;5,62" o:connectangles="0,0,0,0,0,0,0,0,0,0,0,0,0,0,0,0,0,0,0,0,0,0,0,0,0"/>
                </v:shape>
                <v:shape id="Freeform 32"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ZUxAAAANsAAAAPAAAAZHJzL2Rvd25yZXYueG1sRI9Pi8Iw&#10;FMTvwn6H8Ba82VQR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DVmtlTEAAAA2wAAAA8A&#10;AAAAAAAAAAAAAAAABwIAAGRycy9kb3ducmV2LnhtbFBLBQYAAAAAAwADALcAAAD4Ag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">
                  <v:path arrowok="t" o:connecttype="custom" o:connectlocs="0,140;19,120;34,96;53,77;67,58;82,39;96,24;106,10;110,5;115,0;125,0;134,0;139,5;149,15;149,24;149,34;139,44;130,63;110,82;96,101;77,125;58,144;43,159;34,173;29,173;0,140" o:connectangles="0,0,0,0,0,0,0,0,0,0,0,0,0,0,0,0,0,0,0,0,0,0,0,0,0,0"/>
                </v:shape>
                <v:shape id="Freeform 35"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xQAAANsAAAAPAAAAZHJzL2Rvd25yZXYueG1sRI9BS8NA&#10;FITvgv9heUJvdhNp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D/QjY/xQAAANsAAAAP&#10;AAAAAAAAAAAAAAAAAAcCAABkcnMvZG93bnJldi54bWxQSwUGAAAAAAMAAwC3AAAA+Q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jmwwAAANsAAAAPAAAAZHJzL2Rvd25yZXYueG1sRI9Ba8JA&#10;FITvgv9heUIvUjeWoi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iGbY5sMAAADbAAAADwAA&#10;AAAAAAAAAAAAAAAHAgAAZHJzL2Rvd25yZXYueG1sUEsFBgAAAAADAAMAtwAAAPcCAAAAAA==&#10;">
                  <v:path arrowok="t" o:connecttype="custom" o:connectlocs="39,182;29,173;20,153;10,134;5,105;0,81;0,53;0,29;5,0;10,19;20,43;24,57;29,77;34,86;44,96;58,96;77,91;39,182" o:connectangles="0,0,0,0,0,0,0,0,0,0,0,0,0,0,0,0,0,0"/>
                </v:shape>
                <v:shape id="Freeform 37"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">
                  <v:path arrowok="t" o:connecttype="custom" o:connectlocs="14,77;5,53;0,39;5,20;14,5;24,0;34,5;48,10;58,20;62,29;62,48;58,63;53,77;43,82;34,87;24,82;14,77" o:connectangles="0,0,0,0,0,0,0,0,0,0,0,0,0,0,0,0,0"/>
                </v:shape>
                <v:shape id="Freeform 38"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HxAAAANsAAAAPAAAAZHJzL2Rvd25yZXYueG1sRI/NasMw&#10;EITvgb6D2EJusZzQ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Kf8kwfEAAAA2wAAAA8A&#10;AAAAAAAAAAAAAAAABwIAAGRycy9kb3ducmV2LnhtbFBLBQYAAAAAAwADALcAAAD4Ag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wgAAANsAAAAPAAAAZHJzL2Rvd25yZXYueG1sRI9BawIx&#10;FITvBf9DeAVvNWtB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Ax+LiYwgAAANsAAAAPAAAA&#10;AAAAAAAAAAAAAAcCAABkcnMvZG93bnJldi54bWxQSwUGAAAAAAMAAwC3AAAA9gI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LRwwAAANsAAAAPAAAAZHJzL2Rvd25yZXYueG1sRI9Ra8Iw&#10;FIXfB/6HcAd7GZoqOK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MZES0cMAAADbAAAADwAA&#10;AAAAAAAAAAAAAAAHAgAAZHJzL2Rvd25yZXYueG1sUEsFBgAAAAADAAMAtwAAAPcCA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GBwwAAANsAAAAPAAAAZHJzL2Rvd25yZXYueG1sRI9BawIx&#10;FITvgv8hPMFbzVax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w44hgcMAAADbAAAADwAA&#10;AAAAAAAAAAAAAAAHAgAAZHJzL2Rvd25yZXYueG1sUEsFBgAAAAADAAMAtwAAAPcCAAAAAA==&#10;">
                  <v:path arrowok="t" o:connecttype="custom" o:connectlocs="44,0;58,14;72,24;87,33;106,43;120,48;135,48;149,52;164,48;154,62;144,72;135,81;125,91;116,100;106,110;101,115;92,115;101,120;111,129;120,134;125,144;130,158;130,168;125,182;120,192;0,48;44,0" o:connectangles="0,0,0,0,0,0,0,0,0,0,0,0,0,0,0,0,0,0,0,0,0,0,0,0,0,0,0"/>
                </v:shape>
                <v:shape id="Freeform 43"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fkxQAAANsAAAAPAAAAZHJzL2Rvd25yZXYueG1sRI9Ba8JA&#10;FITvBf/D8gRvdWPR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BDvbfkxQAAANs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44"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">
                  <v:path arrowok="t" o:connecttype="custom" o:connectlocs="110,0;96,19;81,43;62,62;48,81;33,100;19,115;9,129;4,134;0,139;0,148;4,163;4,172;14,177;19,182;28,182;38,172;52,158;67,139;81,115;100,91;115,67;129,52;139,38;139,33;110,0" o:connectangles="0,0,0,0,0,0,0,0,0,0,0,0,0,0,0,0,0,0,0,0,0,0,0,0,0,0"/>
                </v:shape>
                <v:shape id="Freeform 45"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">
                  <v:path arrowok="t" o:connecttype="custom" o:connectlocs="149,52;134,38;120,24;106,14;86,9;62,4;43,0;19,4;0,9;14,19;29,24;43,28;58,38;67,48;72,62;77,76;72,96;149,52" o:connectangles="0,0,0,0,0,0,0,0,0,0,0,0,0,0,0,0,0,0"/>
                </v:shape>
                <v:shape id="Freeform 47"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">
                  <v:path arrowok="t" o:connecttype="custom" o:connectlocs="63,14;53,4;43,4;39,0;29,0;24,0;19,4;10,4;10,14;0,28;5,38;10,52;19,67;24,72;29,76;34,76;39,76;48,72;53,72;58,67;63,62;67,52;72,38;72,24;63,14" o:connectangles="0,0,0,0,0,0,0,0,0,0,0,0,0,0,0,0,0,0,0,0,0,0,0,0,0"/>
                </v:shape>
                <v:shape id="Freeform 48"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v:rect id="Rectangle 51"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v:shape id="Freeform 52"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">
                  <v:path arrowok="t" o:connecttype="custom" o:connectlocs="0,34;14,53;33,77;48,96;62,115;76,135;91,149;100,163;105,168;115,173;120,173;129,168;134,168;144,159;144,149;144,139;134,125;124,111;110,91;91,72;72,53;52,29;38,15;28,0;24,0;0,34" o:connectangles="0,0,0,0,0,0,0,0,0,0,0,0,0,0,0,0,0,0,0,0,0,0,0,0,0,0"/>
                </v:shape>
                <v:shape id="Freeform 53"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">
                  <v:path arrowok="t" o:connecttype="custom" o:connectlocs="43,0;29,10;19,29;10,48;5,77;0,101;0,130;5,154;5,183;15,159;19,144;24,125;29,106;39,91;48,87;58,87;77,87;43,0" o:connectangles="0,0,0,0,0,0,0,0,0,0,0,0,0,0,0,0,0,0"/>
                </v:shape>
                <v:shape id="Freeform 55"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">
                  <v:path arrowok="t" o:connecttype="custom" o:connectlocs="9,9;0,28;0,48;0,67;9,81;19,86;33,81;43,76;52,67;57,52;57,38;52,24;48,9;43,4;28,0;19,0;9,9" o:connectangles="0,0,0,0,0,0,0,0,0,0,0,0,0,0,0,0,0"/>
                </v:shape>
                <v:shape id="Freeform 56"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">
                  <v:path arrowok="t" o:connecttype="custom" o:connectlocs="38,187;53,177;67,163;86,158;101,149;115,144;130,144;144,139;158,144;149,129;139,120;130,110;125,101;115,91;106,86;96,77;91,77;96,72;106,62;115,57;120,48;125,33;125,24;120,9;115,0;0,144;38,187" o:connectangles="0,0,0,0,0,0,0,0,0,0,0,0,0,0,0,0,0,0,0,0,0,0,0,0,0,0,0"/>
                </v:shape>
                <v:shape id="Freeform 61"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MBxwwAAANsAAAAPAAAAZHJzL2Rvd25yZXYueG1sRI9Bi8Iw&#10;FITvgv8hPMGbpo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OWjAccMAAADbAAAADwAA&#10;AAAAAAAAAAAAAAAHAgAAZHJzL2Rvd25yZXYueG1sUEsFBgAAAAADAAMAtwAAAPcCAAAAAA==&#10;">
                  <v:path arrowok="t" o:connecttype="custom" o:connectlocs="0,149;9,130;19,110;24,91;33,67;38,53;38,29;38,14;38,0;48,10;52,19;62,29;72,43;81,53;86,62;91,72;91,82;96,72;100,62;105,53;115,43;124,38;134,38;144,43;153,53;38,197;0,149" o:connectangles="0,0,0,0,0,0,0,0,0,0,0,0,0,0,0,0,0,0,0,0,0,0,0,0,0,0,0"/>
                </v:shape>
                <v:shape id="Freeform 62"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gVowwAAANsAAAAPAAAAZHJzL2Rvd25yZXYueG1sRI9Ba8JA&#10;FITvgv9heYI33Vio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N94FaMMAAADbAAAADwAA&#10;AAAAAAAAAAAAAAAHAgAAZHJzL2Rvd25yZXYueG1sUEsFBgAAAAADAAMAtwAAAPcCAAAAAA==&#10;">
                  <v:path arrowok="t" o:connecttype="custom" o:connectlocs="111,183;91,164;77,144;58,120;43,101;29,82;15,68;5,53;0,48;0,39;0,29;0,20;5,10;10,5;15,0;24,0;34,10;48,24;63,44;77,68;96,92;111,111;125,130;135,144;139,149;111,183" o:connectangles="0,0,0,0,0,0,0,0,0,0,0,0,0,0,0,0,0,0,0,0,0,0,0,0,0,0"/>
                </v:shape>
                <v:shape id="Freeform 63"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">
                  <v:path arrowok="t" o:connecttype="custom" o:connectlocs="149,43;139,62;125,72;105,86;86,91;67,96;43,96;19,96;0,91;19,82;33,77;48,67;57,62;72,53;77,38;77,24;72,0;149,43" o:connectangles="0,0,0,0,0,0,0,0,0,0,0,0,0,0,0,0,0,0"/>
                </v:shape>
                <v:shape id="Freeform 65"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">
                  <v:path arrowok="t" o:connecttype="custom" o:connectlocs="57,62;48,72;43,72;33,77;29,77;19,77;14,72;9,72;5,62;0,48;0,38;5,24;14,10;19,5;24,0;33,0;38,0;43,5;48,5;57,10;57,14;62,24;67,38;67,53;57,62" o:connectangles="0,0,0,0,0,0,0,0,0,0,0,0,0,0,0,0,0,0,0,0,0,0,0,0,0"/>
                </v:shape>
                <v:shape id="Freeform 66"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v:rect id="Rectangle 69"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"/>
              </v:group>
            </w:pict>
          </mc:Fallback>
        </mc:AlternateContent>
      </w:r>
      <w:r w:rsidR="0FE98B05" w:rsidRPr="6574CA77">
        <w:rPr>
          <w:rFonts w:cs="Times New Roman"/>
          <w:b/>
          <w:bCs/>
        </w:rPr>
        <w:t>TRƯỜNG ĐẠI HỌC BÁCH KHOA HÀ NỘI</w:t>
      </w:r>
      <w:r w:rsidR="00E1156B" w:rsidRPr="00466AE9">
        <w:rPr>
          <w:rFonts w:cs="Times New Roman"/>
          <w:b/>
        </w:rPr>
        <w:br/>
      </w:r>
      <w:r w:rsidR="0FE98B05" w:rsidRPr="6574CA77">
        <w:rPr>
          <w:rFonts w:cs="Times New Roman"/>
          <w:b/>
          <w:bCs/>
        </w:rPr>
        <w:t>VIỆN ĐIỆN TỬ - VIỄN THÔNG</w:t>
      </w:r>
      <w:r w:rsidR="00E1156B" w:rsidRPr="00466AE9">
        <w:rPr>
          <w:rFonts w:cs="Times New Roman"/>
          <w:b/>
        </w:rPr>
        <w:br/>
      </w:r>
      <w:r w:rsidR="0FE98B05" w:rsidRPr="6574CA77">
        <w:rPr>
          <w:rFonts w:cs="Times New Roman"/>
          <w:b/>
          <w:bCs/>
        </w:rPr>
        <w:t xml:space="preserve">***** </w:t>
      </w:r>
      <w:r w:rsidR="0FE98B05" w:rsidRPr="6574CA77">
        <w:rPr>
          <w:rFonts w:ascii="Wingdings" w:eastAsia="Wingdings" w:hAnsi="Wingdings" w:cs="Wingdings"/>
          <w:b/>
          <w:bCs/>
        </w:rPr>
        <w:t>□</w:t>
      </w:r>
      <w:r w:rsidR="0FE98B05" w:rsidRPr="6574CA77">
        <w:rPr>
          <w:rFonts w:ascii="Wingdings" w:eastAsia="Wingdings" w:hAnsi="Wingdings" w:cs="Wingdings"/>
          <w:b/>
          <w:bCs/>
        </w:rPr>
        <w:t>□</w:t>
      </w:r>
      <w:r w:rsidR="0FE98B05" w:rsidRPr="6574CA77">
        <w:rPr>
          <w:rFonts w:cs="Times New Roman"/>
          <w:b/>
          <w:bCs/>
        </w:rPr>
        <w:t xml:space="preserve"> *****</w:t>
      </w:r>
    </w:p>
    <w:p w14:paraId="09CBE77B" w14:textId="2498DE52" w:rsidR="00E1156B" w:rsidRPr="00466AE9" w:rsidRDefault="65554011" w:rsidP="6574CA77">
      <w:pPr>
        <w:spacing w:before="80" w:after="80"/>
        <w:ind w:firstLine="0"/>
        <w:jc w:val="center"/>
        <w:rPr>
          <w:rFonts w:cs="Times New Roman"/>
          <w:sz w:val="28"/>
          <w:szCs w:val="28"/>
        </w:rPr>
      </w:pPr>
      <w:r>
        <w:rPr>
          <w:noProof/>
        </w:rPr>
        <w:drawing>
          <wp:inline distT="0" distB="0" distL="0" distR="0" wp14:anchorId="09CBEB55" wp14:editId="6A3E97B8">
            <wp:extent cx="1295400" cy="1909885"/>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1">
                      <a:extLst>
                        <a:ext uri="{28A0092B-C50C-407E-A947-70E740481C1C}">
                          <a14:useLocalDpi xmlns:a14="http://schemas.microsoft.com/office/drawing/2010/main" val="0"/>
                        </a:ext>
                      </a:extLst>
                    </a:blip>
                    <a:stretch>
                      <a:fillRect/>
                    </a:stretch>
                  </pic:blipFill>
                  <pic:spPr>
                    <a:xfrm>
                      <a:off x="0" y="0"/>
                      <a:ext cx="1295400" cy="1909885"/>
                    </a:xfrm>
                    <a:prstGeom prst="rect">
                      <a:avLst/>
                    </a:prstGeom>
                  </pic:spPr>
                </pic:pic>
              </a:graphicData>
            </a:graphic>
          </wp:inline>
        </w:drawing>
      </w:r>
    </w:p>
    <w:p w14:paraId="09CBE77C" w14:textId="77777777" w:rsidR="00E1156B" w:rsidRPr="00466AE9" w:rsidRDefault="00E1156B" w:rsidP="00E1156B">
      <w:pPr>
        <w:jc w:val="center"/>
        <w:rPr>
          <w:rFonts w:cs="Times New Roman"/>
          <w:sz w:val="28"/>
          <w:szCs w:val="28"/>
        </w:rPr>
      </w:pPr>
    </w:p>
    <w:p w14:paraId="09CBE77D" w14:textId="77777777" w:rsidR="00DB36E6" w:rsidRDefault="00E1156B" w:rsidP="00E1156B">
      <w:pPr>
        <w:jc w:val="center"/>
        <w:rPr>
          <w:rFonts w:cs="Times New Roman"/>
          <w:b/>
          <w:i/>
          <w:sz w:val="52"/>
          <w:szCs w:val="28"/>
        </w:rPr>
      </w:pPr>
      <w:r w:rsidRPr="002B6EFA">
        <w:rPr>
          <w:rFonts w:cs="Times New Roman"/>
          <w:b/>
          <w:sz w:val="32"/>
          <w:szCs w:val="28"/>
        </w:rPr>
        <w:t>BÁO CÁO BÀI TẬP LỚN:</w:t>
      </w:r>
      <w:r w:rsidRPr="00E1156B">
        <w:rPr>
          <w:rFonts w:cs="Times New Roman"/>
          <w:b/>
          <w:sz w:val="36"/>
          <w:szCs w:val="28"/>
        </w:rPr>
        <w:br/>
      </w:r>
      <w:r w:rsidR="00DB36E6" w:rsidRPr="00DB36E6">
        <w:rPr>
          <w:rFonts w:cs="Times New Roman"/>
          <w:b/>
          <w:i/>
          <w:sz w:val="52"/>
          <w:szCs w:val="28"/>
        </w:rPr>
        <w:t>Kỹ thuật phần mềm ứng dụng</w:t>
      </w:r>
    </w:p>
    <w:p w14:paraId="09CBE77E" w14:textId="77777777" w:rsidR="00864712" w:rsidRPr="00864712" w:rsidRDefault="00E1156B" w:rsidP="00E1156B">
      <w:pPr>
        <w:jc w:val="center"/>
        <w:rPr>
          <w:rFonts w:cs="Times New Roman"/>
          <w:b/>
          <w:sz w:val="28"/>
          <w:szCs w:val="28"/>
        </w:rPr>
      </w:pPr>
      <w:r w:rsidRPr="00864712">
        <w:rPr>
          <w:rFonts w:cs="Times New Roman"/>
          <w:b/>
          <w:sz w:val="28"/>
          <w:szCs w:val="28"/>
        </w:rPr>
        <w:t>ĐỀ TÀI:</w:t>
      </w:r>
    </w:p>
    <w:p w14:paraId="09CBE77F" w14:textId="2A9656A9" w:rsidR="00E1156B" w:rsidRPr="00864712" w:rsidRDefault="00864712" w:rsidP="00E1156B">
      <w:pPr>
        <w:jc w:val="center"/>
        <w:rPr>
          <w:rFonts w:cs="Times New Roman"/>
          <w:b/>
          <w:sz w:val="28"/>
          <w:szCs w:val="28"/>
        </w:rPr>
      </w:pPr>
      <w:r w:rsidRPr="00864712">
        <w:rPr>
          <w:rFonts w:cs="Times New Roman"/>
          <w:b/>
          <w:sz w:val="28"/>
          <w:szCs w:val="28"/>
        </w:rPr>
        <w:t>HỆ THỐNG QUẢN LÍ BÁN HÀNG CỦ</w:t>
      </w:r>
      <w:r w:rsidR="002D2FC6">
        <w:rPr>
          <w:rFonts w:cs="Times New Roman"/>
          <w:b/>
          <w:sz w:val="28"/>
          <w:szCs w:val="28"/>
        </w:rPr>
        <w:t>A HÀNG SMARTPHONE</w:t>
      </w:r>
      <w:r w:rsidR="00E1156B" w:rsidRPr="00864712">
        <w:rPr>
          <w:rFonts w:cs="Times New Roman"/>
          <w:b/>
          <w:sz w:val="28"/>
          <w:szCs w:val="28"/>
        </w:rPr>
        <w:br/>
      </w:r>
    </w:p>
    <w:p w14:paraId="09CBE780" w14:textId="2927C648" w:rsidR="002B6EFA" w:rsidRDefault="0032030A" w:rsidP="00E1156B">
      <w:pPr>
        <w:jc w:val="center"/>
        <w:rPr>
          <w:rFonts w:cs="Times New Roman"/>
          <w:b/>
          <w:i/>
          <w:iCs/>
          <w:sz w:val="28"/>
          <w:szCs w:val="28"/>
        </w:rPr>
      </w:pPr>
      <w:r>
        <w:rPr>
          <w:rFonts w:cs="Times New Roman"/>
          <w:b/>
          <w:i/>
          <w:iCs/>
          <w:sz w:val="28"/>
          <w:szCs w:val="28"/>
        </w:rPr>
        <w:t>Giảng viên hướng dẫ</w:t>
      </w:r>
      <w:r w:rsidR="002D2FC6">
        <w:rPr>
          <w:rFonts w:cs="Times New Roman"/>
          <w:b/>
          <w:i/>
          <w:iCs/>
          <w:sz w:val="28"/>
          <w:szCs w:val="28"/>
        </w:rPr>
        <w:t>n: TS. Lê Thị Lan</w:t>
      </w:r>
    </w:p>
    <w:p w14:paraId="7C33C9B7" w14:textId="77777777" w:rsidR="00BB1FD4" w:rsidRPr="0032030A" w:rsidRDefault="00BB1FD4" w:rsidP="00632102">
      <w:pPr>
        <w:jc w:val="left"/>
        <w:rPr>
          <w:rFonts w:cs="Times New Roman"/>
          <w:b/>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91"/>
      </w:tblGrid>
      <w:tr w:rsidR="00DC29C8" w:rsidRPr="002B264C" w14:paraId="291F01FC" w14:textId="77777777" w:rsidTr="632D88DA">
        <w:tc>
          <w:tcPr>
            <w:tcW w:w="3870" w:type="dxa"/>
            <w:vMerge w:val="restart"/>
          </w:tcPr>
          <w:p w14:paraId="292A848C" w14:textId="421CDE50" w:rsidR="00DC29C8" w:rsidRPr="002B264C" w:rsidRDefault="00DC29C8" w:rsidP="00165AB8">
            <w:pPr>
              <w:ind w:firstLine="0"/>
              <w:jc w:val="center"/>
              <w:rPr>
                <w:rFonts w:cs="Times New Roman"/>
                <w:b/>
                <w:sz w:val="28"/>
                <w:szCs w:val="28"/>
              </w:rPr>
            </w:pPr>
            <w:r w:rsidRPr="002B264C">
              <w:rPr>
                <w:rFonts w:cs="Times New Roman"/>
                <w:b/>
                <w:sz w:val="28"/>
                <w:szCs w:val="28"/>
              </w:rPr>
              <w:t>Sinh viên thực hiện</w:t>
            </w:r>
            <w:r w:rsidR="002B264C">
              <w:rPr>
                <w:rFonts w:cs="Times New Roman"/>
                <w:b/>
                <w:sz w:val="28"/>
                <w:szCs w:val="28"/>
              </w:rPr>
              <w:t>:</w:t>
            </w:r>
          </w:p>
        </w:tc>
        <w:tc>
          <w:tcPr>
            <w:tcW w:w="5191" w:type="dxa"/>
          </w:tcPr>
          <w:p w14:paraId="5F2BA9D4" w14:textId="01590CE9" w:rsidR="00DC29C8" w:rsidRPr="002B264C" w:rsidRDefault="002D2FC6" w:rsidP="002B264C">
            <w:pPr>
              <w:ind w:firstLine="0"/>
              <w:jc w:val="left"/>
              <w:rPr>
                <w:rFonts w:cs="Times New Roman"/>
                <w:b/>
                <w:sz w:val="28"/>
                <w:szCs w:val="28"/>
              </w:rPr>
            </w:pPr>
            <w:r>
              <w:rPr>
                <w:rFonts w:cs="Times New Roman"/>
                <w:b/>
                <w:sz w:val="28"/>
                <w:szCs w:val="28"/>
              </w:rPr>
              <w:t>Kiều Trung Hiếu</w:t>
            </w:r>
            <w:r w:rsidR="00086BAC">
              <w:rPr>
                <w:rFonts w:cs="Times New Roman"/>
                <w:b/>
                <w:sz w:val="28"/>
                <w:szCs w:val="28"/>
              </w:rPr>
              <w:t xml:space="preserve">                 </w:t>
            </w:r>
            <w:r>
              <w:rPr>
                <w:rFonts w:cs="Times New Roman"/>
                <w:bCs/>
                <w:i/>
                <w:iCs/>
                <w:sz w:val="28"/>
                <w:szCs w:val="28"/>
              </w:rPr>
              <w:t>20192842</w:t>
            </w:r>
          </w:p>
        </w:tc>
      </w:tr>
      <w:tr w:rsidR="00DC29C8" w:rsidRPr="002B264C" w14:paraId="7DD891CE" w14:textId="77777777" w:rsidTr="632D88DA">
        <w:tc>
          <w:tcPr>
            <w:tcW w:w="3870" w:type="dxa"/>
            <w:vMerge/>
          </w:tcPr>
          <w:p w14:paraId="259BDD77" w14:textId="77777777" w:rsidR="00DC29C8" w:rsidRPr="002B264C" w:rsidRDefault="00DC29C8" w:rsidP="00165AB8">
            <w:pPr>
              <w:ind w:firstLine="0"/>
              <w:jc w:val="center"/>
              <w:rPr>
                <w:rFonts w:cs="Times New Roman"/>
                <w:b/>
                <w:sz w:val="28"/>
                <w:szCs w:val="28"/>
              </w:rPr>
            </w:pPr>
          </w:p>
        </w:tc>
        <w:tc>
          <w:tcPr>
            <w:tcW w:w="5191" w:type="dxa"/>
          </w:tcPr>
          <w:p w14:paraId="678BEB8E" w14:textId="00798C1D" w:rsidR="00DC29C8" w:rsidRPr="002B264C" w:rsidRDefault="002D2FC6" w:rsidP="002B264C">
            <w:pPr>
              <w:ind w:firstLine="0"/>
              <w:jc w:val="left"/>
              <w:rPr>
                <w:rFonts w:cs="Times New Roman"/>
                <w:b/>
                <w:sz w:val="28"/>
                <w:szCs w:val="28"/>
              </w:rPr>
            </w:pPr>
            <w:r>
              <w:rPr>
                <w:rFonts w:cs="Times New Roman"/>
                <w:b/>
                <w:sz w:val="28"/>
                <w:szCs w:val="28"/>
              </w:rPr>
              <w:t xml:space="preserve">Nguyễn Quang Minh       </w:t>
            </w:r>
            <w:r w:rsidR="00086BAC">
              <w:rPr>
                <w:rFonts w:cs="Times New Roman"/>
                <w:b/>
                <w:sz w:val="28"/>
                <w:szCs w:val="28"/>
              </w:rPr>
              <w:t xml:space="preserve">   </w:t>
            </w:r>
            <w:r w:rsidR="00086BAC" w:rsidRPr="00F82ED5">
              <w:rPr>
                <w:rFonts w:cs="Times New Roman"/>
                <w:bCs/>
                <w:i/>
                <w:iCs/>
                <w:sz w:val="28"/>
                <w:szCs w:val="28"/>
              </w:rPr>
              <w:t>2019</w:t>
            </w:r>
            <w:r w:rsidR="00BD603E">
              <w:rPr>
                <w:rFonts w:cs="Times New Roman"/>
                <w:bCs/>
                <w:i/>
                <w:iCs/>
                <w:sz w:val="28"/>
                <w:szCs w:val="28"/>
              </w:rPr>
              <w:t>3016</w:t>
            </w:r>
          </w:p>
        </w:tc>
      </w:tr>
      <w:tr w:rsidR="00DC29C8" w:rsidRPr="002B264C" w14:paraId="62C25496" w14:textId="77777777" w:rsidTr="632D88DA">
        <w:tc>
          <w:tcPr>
            <w:tcW w:w="3870" w:type="dxa"/>
            <w:vMerge/>
          </w:tcPr>
          <w:p w14:paraId="785E8943" w14:textId="77777777" w:rsidR="00DC29C8" w:rsidRPr="002B264C" w:rsidRDefault="00DC29C8" w:rsidP="00165AB8">
            <w:pPr>
              <w:ind w:firstLine="0"/>
              <w:jc w:val="center"/>
              <w:rPr>
                <w:rFonts w:cs="Times New Roman"/>
                <w:b/>
                <w:sz w:val="28"/>
                <w:szCs w:val="28"/>
              </w:rPr>
            </w:pPr>
          </w:p>
        </w:tc>
        <w:tc>
          <w:tcPr>
            <w:tcW w:w="5191" w:type="dxa"/>
          </w:tcPr>
          <w:p w14:paraId="5DC4D23D" w14:textId="469D6C77" w:rsidR="00DC29C8" w:rsidRPr="002B264C" w:rsidRDefault="00DC29C8" w:rsidP="002B264C">
            <w:pPr>
              <w:ind w:firstLine="0"/>
              <w:jc w:val="left"/>
              <w:rPr>
                <w:rFonts w:cs="Times New Roman"/>
                <w:b/>
                <w:sz w:val="28"/>
                <w:szCs w:val="28"/>
              </w:rPr>
            </w:pPr>
            <w:r w:rsidRPr="002B264C">
              <w:rPr>
                <w:rFonts w:cs="Times New Roman"/>
                <w:b/>
                <w:sz w:val="28"/>
                <w:szCs w:val="28"/>
              </w:rPr>
              <w:t>Phạ</w:t>
            </w:r>
            <w:r w:rsidR="002D2FC6">
              <w:rPr>
                <w:rFonts w:cs="Times New Roman"/>
                <w:b/>
                <w:sz w:val="28"/>
                <w:szCs w:val="28"/>
              </w:rPr>
              <w:t xml:space="preserve">m Viết Anh Cương    </w:t>
            </w:r>
            <w:r w:rsidR="00086BAC">
              <w:rPr>
                <w:rFonts w:cs="Times New Roman"/>
                <w:b/>
                <w:sz w:val="28"/>
                <w:szCs w:val="28"/>
              </w:rPr>
              <w:t xml:space="preserve">  </w:t>
            </w:r>
            <w:r w:rsidR="00086BAC" w:rsidRPr="00F82ED5">
              <w:rPr>
                <w:rFonts w:cs="Times New Roman"/>
                <w:bCs/>
                <w:i/>
                <w:iCs/>
                <w:sz w:val="28"/>
                <w:szCs w:val="28"/>
              </w:rPr>
              <w:t>201</w:t>
            </w:r>
            <w:r w:rsidR="00BD603E">
              <w:rPr>
                <w:rFonts w:cs="Times New Roman"/>
                <w:bCs/>
                <w:i/>
                <w:iCs/>
                <w:sz w:val="28"/>
                <w:szCs w:val="28"/>
              </w:rPr>
              <w:t>927</w:t>
            </w:r>
            <w:r w:rsidR="00C4153B">
              <w:rPr>
                <w:rFonts w:cs="Times New Roman"/>
                <w:bCs/>
                <w:i/>
                <w:iCs/>
                <w:sz w:val="28"/>
                <w:szCs w:val="28"/>
              </w:rPr>
              <w:t>3</w:t>
            </w:r>
            <w:r w:rsidR="00BD603E">
              <w:rPr>
                <w:rFonts w:cs="Times New Roman"/>
                <w:bCs/>
                <w:i/>
                <w:iCs/>
                <w:sz w:val="28"/>
                <w:szCs w:val="28"/>
              </w:rPr>
              <w:t>3</w:t>
            </w:r>
          </w:p>
        </w:tc>
      </w:tr>
      <w:tr w:rsidR="00DC29C8" w:rsidRPr="002B264C" w14:paraId="0E4D45AB" w14:textId="77777777" w:rsidTr="632D88DA">
        <w:tc>
          <w:tcPr>
            <w:tcW w:w="3870" w:type="dxa"/>
            <w:vMerge/>
          </w:tcPr>
          <w:p w14:paraId="5433E3F2" w14:textId="77777777" w:rsidR="00DC29C8" w:rsidRPr="002B264C" w:rsidRDefault="00DC29C8" w:rsidP="00165AB8">
            <w:pPr>
              <w:ind w:firstLine="0"/>
              <w:jc w:val="center"/>
              <w:rPr>
                <w:rFonts w:cs="Times New Roman"/>
                <w:b/>
                <w:sz w:val="28"/>
                <w:szCs w:val="28"/>
              </w:rPr>
            </w:pPr>
          </w:p>
        </w:tc>
        <w:tc>
          <w:tcPr>
            <w:tcW w:w="5191" w:type="dxa"/>
          </w:tcPr>
          <w:p w14:paraId="5FBE7748" w14:textId="2056F0C4" w:rsidR="00DC29C8" w:rsidRDefault="00DC29C8" w:rsidP="632D88DA">
            <w:pPr>
              <w:ind w:firstLine="0"/>
              <w:jc w:val="left"/>
              <w:rPr>
                <w:rFonts w:cs="Times New Roman"/>
                <w:b/>
                <w:bCs/>
                <w:sz w:val="28"/>
                <w:szCs w:val="28"/>
              </w:rPr>
            </w:pPr>
            <w:r w:rsidRPr="632D88DA">
              <w:rPr>
                <w:rFonts w:cs="Times New Roman"/>
                <w:b/>
                <w:bCs/>
                <w:sz w:val="28"/>
                <w:szCs w:val="28"/>
              </w:rPr>
              <w:t>Nguyễ</w:t>
            </w:r>
            <w:r w:rsidR="002D2FC6">
              <w:rPr>
                <w:rFonts w:cs="Times New Roman"/>
                <w:b/>
                <w:bCs/>
                <w:sz w:val="28"/>
                <w:szCs w:val="28"/>
              </w:rPr>
              <w:t xml:space="preserve">n Quý Hùng </w:t>
            </w:r>
            <w:r w:rsidR="00DD60D7" w:rsidRPr="632D88DA">
              <w:rPr>
                <w:rFonts w:cs="Times New Roman"/>
                <w:b/>
                <w:bCs/>
                <w:sz w:val="28"/>
                <w:szCs w:val="28"/>
              </w:rPr>
              <w:t xml:space="preserve">            </w:t>
            </w:r>
            <w:r w:rsidR="00DD60D7" w:rsidRPr="632D88DA">
              <w:rPr>
                <w:rFonts w:cs="Times New Roman"/>
                <w:i/>
                <w:iCs/>
                <w:sz w:val="28"/>
                <w:szCs w:val="28"/>
              </w:rPr>
              <w:t>201</w:t>
            </w:r>
            <w:r w:rsidR="00BD603E">
              <w:rPr>
                <w:rFonts w:cs="Times New Roman"/>
                <w:i/>
                <w:iCs/>
                <w:sz w:val="28"/>
                <w:szCs w:val="28"/>
              </w:rPr>
              <w:t>2848</w:t>
            </w:r>
          </w:p>
          <w:p w14:paraId="65BC9281" w14:textId="45C2DDA9" w:rsidR="002B264C" w:rsidRPr="002B264C" w:rsidRDefault="002B264C" w:rsidP="002B264C">
            <w:pPr>
              <w:ind w:firstLine="0"/>
              <w:jc w:val="left"/>
              <w:rPr>
                <w:rFonts w:cs="Times New Roman"/>
                <w:b/>
                <w:sz w:val="28"/>
                <w:szCs w:val="28"/>
              </w:rPr>
            </w:pPr>
          </w:p>
        </w:tc>
      </w:tr>
      <w:tr w:rsidR="00A62B57" w:rsidRPr="002B264C" w14:paraId="58EA2A31" w14:textId="77777777" w:rsidTr="632D88DA">
        <w:tc>
          <w:tcPr>
            <w:tcW w:w="3870" w:type="dxa"/>
          </w:tcPr>
          <w:p w14:paraId="45766CB0" w14:textId="6CA78108" w:rsidR="00A62B57" w:rsidRPr="002B264C" w:rsidRDefault="00DC29C8" w:rsidP="00165AB8">
            <w:pPr>
              <w:ind w:firstLine="0"/>
              <w:jc w:val="center"/>
              <w:rPr>
                <w:rFonts w:cs="Times New Roman"/>
                <w:b/>
                <w:sz w:val="28"/>
                <w:szCs w:val="28"/>
              </w:rPr>
            </w:pPr>
            <w:r w:rsidRPr="002B264C">
              <w:rPr>
                <w:rFonts w:cs="Times New Roman"/>
                <w:b/>
                <w:sz w:val="28"/>
                <w:szCs w:val="28"/>
              </w:rPr>
              <w:t>Mã lớp</w:t>
            </w:r>
            <w:r w:rsidR="00183199">
              <w:rPr>
                <w:rFonts w:cs="Times New Roman"/>
                <w:b/>
                <w:sz w:val="28"/>
                <w:szCs w:val="28"/>
              </w:rPr>
              <w:t>:</w:t>
            </w:r>
          </w:p>
        </w:tc>
        <w:tc>
          <w:tcPr>
            <w:tcW w:w="5191" w:type="dxa"/>
          </w:tcPr>
          <w:p w14:paraId="6B348549" w14:textId="02116125" w:rsidR="00A62B57" w:rsidRPr="002B264C" w:rsidRDefault="00DC29C8" w:rsidP="002B264C">
            <w:pPr>
              <w:ind w:firstLine="0"/>
              <w:jc w:val="left"/>
              <w:rPr>
                <w:rFonts w:cs="Times New Roman"/>
                <w:b/>
                <w:sz w:val="28"/>
                <w:szCs w:val="28"/>
              </w:rPr>
            </w:pPr>
            <w:r w:rsidRPr="002B264C">
              <w:rPr>
                <w:rFonts w:cs="Times New Roman"/>
                <w:b/>
                <w:sz w:val="28"/>
                <w:szCs w:val="28"/>
              </w:rPr>
              <w:t>1</w:t>
            </w:r>
            <w:r w:rsidR="00BD603E">
              <w:rPr>
                <w:rFonts w:cs="Times New Roman"/>
                <w:b/>
                <w:sz w:val="28"/>
                <w:szCs w:val="28"/>
              </w:rPr>
              <w:t>29212</w:t>
            </w:r>
          </w:p>
        </w:tc>
      </w:tr>
    </w:tbl>
    <w:p w14:paraId="09CBE791" w14:textId="77777777" w:rsidR="00995750" w:rsidRPr="00995750" w:rsidRDefault="00995750" w:rsidP="00165AB8">
      <w:pPr>
        <w:jc w:val="center"/>
        <w:rPr>
          <w:rFonts w:cs="Times New Roman"/>
          <w:b/>
          <w:sz w:val="18"/>
          <w:szCs w:val="28"/>
        </w:rPr>
      </w:pPr>
    </w:p>
    <w:p w14:paraId="09CBE792" w14:textId="3C8A7790" w:rsidR="00160C3B" w:rsidRDefault="00DB36E6" w:rsidP="00734283">
      <w:pPr>
        <w:ind w:firstLine="0"/>
        <w:jc w:val="center"/>
        <w:rPr>
          <w:rFonts w:cs="Times New Roman"/>
          <w:b/>
          <w:i/>
          <w:sz w:val="28"/>
          <w:szCs w:val="28"/>
        </w:rPr>
      </w:pPr>
      <w:r w:rsidRPr="00734283">
        <w:rPr>
          <w:rFonts w:cs="Times New Roman"/>
          <w:b/>
          <w:i/>
          <w:sz w:val="28"/>
          <w:szCs w:val="28"/>
        </w:rPr>
        <w:t>Hà Nội,</w:t>
      </w:r>
      <w:r w:rsidR="002D2FC6">
        <w:rPr>
          <w:rFonts w:cs="Times New Roman"/>
          <w:b/>
          <w:i/>
          <w:sz w:val="28"/>
          <w:szCs w:val="28"/>
        </w:rPr>
        <w:t xml:space="preserve"> tháng 2</w:t>
      </w:r>
      <w:r w:rsidR="00300275">
        <w:rPr>
          <w:rFonts w:cs="Times New Roman"/>
          <w:b/>
          <w:i/>
          <w:sz w:val="28"/>
          <w:szCs w:val="28"/>
        </w:rPr>
        <w:t>/</w:t>
      </w:r>
      <w:r w:rsidR="003522C8">
        <w:rPr>
          <w:rFonts w:cs="Times New Roman"/>
          <w:b/>
          <w:i/>
          <w:sz w:val="28"/>
          <w:szCs w:val="28"/>
        </w:rPr>
        <w:t>202</w:t>
      </w:r>
      <w:r w:rsidR="002D2FC6">
        <w:rPr>
          <w:rFonts w:cs="Times New Roman"/>
          <w:b/>
          <w:i/>
          <w:sz w:val="28"/>
          <w:szCs w:val="28"/>
        </w:rPr>
        <w:t>2</w:t>
      </w:r>
    </w:p>
    <w:p w14:paraId="09CBE793" w14:textId="77777777" w:rsidR="00160C3B" w:rsidRPr="00734283" w:rsidRDefault="00160C3B" w:rsidP="00734283">
      <w:pPr>
        <w:ind w:firstLine="0"/>
        <w:jc w:val="center"/>
        <w:rPr>
          <w:rFonts w:cs="Times New Roman"/>
          <w:b/>
          <w:i/>
          <w:sz w:val="28"/>
          <w:szCs w:val="28"/>
        </w:rPr>
        <w:sectPr w:rsidR="00160C3B" w:rsidRPr="00734283" w:rsidSect="00114FC0">
          <w:footerReference w:type="default" r:id="rId12"/>
          <w:pgSz w:w="11906" w:h="16838" w:code="9"/>
          <w:pgMar w:top="1440" w:right="1134" w:bottom="1440" w:left="1701" w:header="720" w:footer="720" w:gutter="0"/>
          <w:cols w:space="720"/>
          <w:docGrid w:linePitch="360"/>
        </w:sectPr>
      </w:pPr>
    </w:p>
    <w:sdt>
      <w:sdtPr>
        <w:rPr>
          <w:rFonts w:asciiTheme="minorHAnsi" w:eastAsiaTheme="minorHAnsi" w:hAnsiTheme="minorHAnsi" w:cs="Times New Roman"/>
          <w:b w:val="0"/>
          <w:color w:val="auto"/>
          <w:sz w:val="22"/>
          <w:szCs w:val="22"/>
        </w:rPr>
        <w:id w:val="-1831665043"/>
        <w:docPartObj>
          <w:docPartGallery w:val="Table of Contents"/>
          <w:docPartUnique/>
        </w:docPartObj>
      </w:sdtPr>
      <w:sdtEndPr>
        <w:rPr>
          <w:rFonts w:ascii="Times New Roman" w:hAnsi="Times New Roman"/>
          <w:bCs/>
          <w:noProof/>
          <w:sz w:val="26"/>
        </w:rPr>
      </w:sdtEndPr>
      <w:sdtContent>
        <w:p w14:paraId="09CBE794" w14:textId="46C684E1" w:rsidR="00C968DF" w:rsidRPr="00775D91" w:rsidRDefault="005E2297" w:rsidP="005E2297">
          <w:pPr>
            <w:pStyle w:val="TOCHeading"/>
            <w:jc w:val="center"/>
            <w:rPr>
              <w:rFonts w:cs="Times New Roman"/>
              <w:b w:val="0"/>
            </w:rPr>
          </w:pPr>
          <w:r w:rsidRPr="00775D91">
            <w:rPr>
              <w:rFonts w:cs="Times New Roman"/>
              <w:b w:val="0"/>
            </w:rPr>
            <w:t>MỤC LỤC</w:t>
          </w:r>
        </w:p>
        <w:p w14:paraId="17E6B266" w14:textId="204BAA0F" w:rsidR="00181755" w:rsidRDefault="00D55CA8">
          <w:pPr>
            <w:pStyle w:val="TOC1"/>
            <w:tabs>
              <w:tab w:val="right" w:leader="dot" w:pos="9061"/>
            </w:tabs>
            <w:rPr>
              <w:rFonts w:asciiTheme="minorHAnsi" w:eastAsiaTheme="minorEastAsia" w:hAnsiTheme="minorHAnsi"/>
              <w:noProof/>
              <w:sz w:val="22"/>
            </w:rPr>
          </w:pPr>
          <w:r w:rsidRPr="00775D91">
            <w:rPr>
              <w:rFonts w:cs="Times New Roman"/>
              <w:bCs/>
              <w:noProof/>
            </w:rPr>
            <w:fldChar w:fldCharType="begin"/>
          </w:r>
          <w:r w:rsidR="00C968DF" w:rsidRPr="00775D91">
            <w:rPr>
              <w:rFonts w:cs="Times New Roman"/>
              <w:bCs/>
              <w:noProof/>
            </w:rPr>
            <w:instrText xml:space="preserve"> TOC \o "1-3" \h \z \u </w:instrText>
          </w:r>
          <w:r w:rsidRPr="00775D91">
            <w:rPr>
              <w:rFonts w:cs="Times New Roman"/>
              <w:bCs/>
              <w:noProof/>
            </w:rPr>
            <w:fldChar w:fldCharType="separate"/>
          </w:r>
          <w:hyperlink w:anchor="_Toc74778269" w:history="1">
            <w:r w:rsidR="00181755" w:rsidRPr="00B91211">
              <w:rPr>
                <w:rStyle w:val="Hyperlink"/>
                <w:noProof/>
              </w:rPr>
              <w:t>DANH MỤC HÌNH VẼ</w:t>
            </w:r>
            <w:r w:rsidR="00181755">
              <w:rPr>
                <w:noProof/>
                <w:webHidden/>
              </w:rPr>
              <w:tab/>
            </w:r>
            <w:r w:rsidR="00181755">
              <w:rPr>
                <w:noProof/>
                <w:webHidden/>
              </w:rPr>
              <w:fldChar w:fldCharType="begin"/>
            </w:r>
            <w:r w:rsidR="00181755">
              <w:rPr>
                <w:noProof/>
                <w:webHidden/>
              </w:rPr>
              <w:instrText xml:space="preserve"> PAGEREF _Toc74778269 \h </w:instrText>
            </w:r>
            <w:r w:rsidR="00181755">
              <w:rPr>
                <w:noProof/>
                <w:webHidden/>
              </w:rPr>
            </w:r>
            <w:r w:rsidR="00181755">
              <w:rPr>
                <w:noProof/>
                <w:webHidden/>
              </w:rPr>
              <w:fldChar w:fldCharType="separate"/>
            </w:r>
            <w:r w:rsidR="00181755">
              <w:rPr>
                <w:noProof/>
                <w:webHidden/>
              </w:rPr>
              <w:t>3</w:t>
            </w:r>
            <w:r w:rsidR="00181755">
              <w:rPr>
                <w:noProof/>
                <w:webHidden/>
              </w:rPr>
              <w:fldChar w:fldCharType="end"/>
            </w:r>
          </w:hyperlink>
        </w:p>
        <w:p w14:paraId="0856B8F7" w14:textId="3B6977DD" w:rsidR="00181755" w:rsidRDefault="002462D4">
          <w:pPr>
            <w:pStyle w:val="TOC1"/>
            <w:tabs>
              <w:tab w:val="right" w:leader="dot" w:pos="9061"/>
            </w:tabs>
            <w:rPr>
              <w:rFonts w:asciiTheme="minorHAnsi" w:eastAsiaTheme="minorEastAsia" w:hAnsiTheme="minorHAnsi"/>
              <w:noProof/>
              <w:sz w:val="22"/>
            </w:rPr>
          </w:pPr>
          <w:hyperlink w:anchor="_Toc74778270" w:history="1">
            <w:r w:rsidR="00181755" w:rsidRPr="00B91211">
              <w:rPr>
                <w:rStyle w:val="Hyperlink"/>
                <w:noProof/>
              </w:rPr>
              <w:t>DANH MỤC BẢNG BIỂU</w:t>
            </w:r>
            <w:r w:rsidR="00181755">
              <w:rPr>
                <w:noProof/>
                <w:webHidden/>
              </w:rPr>
              <w:tab/>
            </w:r>
            <w:r w:rsidR="00181755">
              <w:rPr>
                <w:noProof/>
                <w:webHidden/>
              </w:rPr>
              <w:fldChar w:fldCharType="begin"/>
            </w:r>
            <w:r w:rsidR="00181755">
              <w:rPr>
                <w:noProof/>
                <w:webHidden/>
              </w:rPr>
              <w:instrText xml:space="preserve"> PAGEREF _Toc74778270 \h </w:instrText>
            </w:r>
            <w:r w:rsidR="00181755">
              <w:rPr>
                <w:noProof/>
                <w:webHidden/>
              </w:rPr>
            </w:r>
            <w:r w:rsidR="00181755">
              <w:rPr>
                <w:noProof/>
                <w:webHidden/>
              </w:rPr>
              <w:fldChar w:fldCharType="separate"/>
            </w:r>
            <w:r w:rsidR="00181755">
              <w:rPr>
                <w:noProof/>
                <w:webHidden/>
              </w:rPr>
              <w:t>3</w:t>
            </w:r>
            <w:r w:rsidR="00181755">
              <w:rPr>
                <w:noProof/>
                <w:webHidden/>
              </w:rPr>
              <w:fldChar w:fldCharType="end"/>
            </w:r>
          </w:hyperlink>
        </w:p>
        <w:p w14:paraId="0202A145" w14:textId="2E624C0E" w:rsidR="00181755" w:rsidRDefault="002462D4">
          <w:pPr>
            <w:pStyle w:val="TOC1"/>
            <w:tabs>
              <w:tab w:val="right" w:leader="dot" w:pos="9061"/>
            </w:tabs>
            <w:rPr>
              <w:rFonts w:asciiTheme="minorHAnsi" w:eastAsiaTheme="minorEastAsia" w:hAnsiTheme="minorHAnsi"/>
              <w:noProof/>
              <w:sz w:val="22"/>
            </w:rPr>
          </w:pPr>
          <w:hyperlink w:anchor="_Toc74778271" w:history="1">
            <w:r w:rsidR="00181755" w:rsidRPr="00B91211">
              <w:rPr>
                <w:rStyle w:val="Hyperlink"/>
                <w:noProof/>
              </w:rPr>
              <w:t>LỜI MỞ ĐẦU</w:t>
            </w:r>
            <w:r w:rsidR="00181755">
              <w:rPr>
                <w:noProof/>
                <w:webHidden/>
              </w:rPr>
              <w:tab/>
            </w:r>
            <w:r w:rsidR="00181755">
              <w:rPr>
                <w:noProof/>
                <w:webHidden/>
              </w:rPr>
              <w:fldChar w:fldCharType="begin"/>
            </w:r>
            <w:r w:rsidR="00181755">
              <w:rPr>
                <w:noProof/>
                <w:webHidden/>
              </w:rPr>
              <w:instrText xml:space="preserve"> PAGEREF _Toc74778271 \h </w:instrText>
            </w:r>
            <w:r w:rsidR="00181755">
              <w:rPr>
                <w:noProof/>
                <w:webHidden/>
              </w:rPr>
            </w:r>
            <w:r w:rsidR="00181755">
              <w:rPr>
                <w:noProof/>
                <w:webHidden/>
              </w:rPr>
              <w:fldChar w:fldCharType="separate"/>
            </w:r>
            <w:r w:rsidR="00181755">
              <w:rPr>
                <w:noProof/>
                <w:webHidden/>
              </w:rPr>
              <w:t>4</w:t>
            </w:r>
            <w:r w:rsidR="00181755">
              <w:rPr>
                <w:noProof/>
                <w:webHidden/>
              </w:rPr>
              <w:fldChar w:fldCharType="end"/>
            </w:r>
          </w:hyperlink>
        </w:p>
        <w:p w14:paraId="39F176C2" w14:textId="0924B67E" w:rsidR="00181755" w:rsidRDefault="002462D4">
          <w:pPr>
            <w:pStyle w:val="TOC1"/>
            <w:tabs>
              <w:tab w:val="right" w:leader="dot" w:pos="9061"/>
            </w:tabs>
            <w:rPr>
              <w:rFonts w:asciiTheme="minorHAnsi" w:eastAsiaTheme="minorEastAsia" w:hAnsiTheme="minorHAnsi"/>
              <w:noProof/>
              <w:sz w:val="22"/>
            </w:rPr>
          </w:pPr>
          <w:hyperlink w:anchor="_Toc74778272" w:history="1">
            <w:r w:rsidR="00181755" w:rsidRPr="00B91211">
              <w:rPr>
                <w:rStyle w:val="Hyperlink"/>
                <w:noProof/>
              </w:rPr>
              <w:t>CHƯƠNG I: KHẢO SÁT HIỆN TRẠNG VÀ XÁC LẬP DỰ ÁN</w:t>
            </w:r>
            <w:r w:rsidR="00181755">
              <w:rPr>
                <w:noProof/>
                <w:webHidden/>
              </w:rPr>
              <w:tab/>
            </w:r>
            <w:r w:rsidR="00181755">
              <w:rPr>
                <w:noProof/>
                <w:webHidden/>
              </w:rPr>
              <w:fldChar w:fldCharType="begin"/>
            </w:r>
            <w:r w:rsidR="00181755">
              <w:rPr>
                <w:noProof/>
                <w:webHidden/>
              </w:rPr>
              <w:instrText xml:space="preserve"> PAGEREF _Toc74778272 \h </w:instrText>
            </w:r>
            <w:r w:rsidR="00181755">
              <w:rPr>
                <w:noProof/>
                <w:webHidden/>
              </w:rPr>
            </w:r>
            <w:r w:rsidR="00181755">
              <w:rPr>
                <w:noProof/>
                <w:webHidden/>
              </w:rPr>
              <w:fldChar w:fldCharType="separate"/>
            </w:r>
            <w:r w:rsidR="00181755">
              <w:rPr>
                <w:noProof/>
                <w:webHidden/>
              </w:rPr>
              <w:t>5</w:t>
            </w:r>
            <w:r w:rsidR="00181755">
              <w:rPr>
                <w:noProof/>
                <w:webHidden/>
              </w:rPr>
              <w:fldChar w:fldCharType="end"/>
            </w:r>
          </w:hyperlink>
        </w:p>
        <w:p w14:paraId="7F65CE23" w14:textId="24C9F942" w:rsidR="00181755" w:rsidRDefault="002462D4">
          <w:pPr>
            <w:pStyle w:val="TOC2"/>
            <w:tabs>
              <w:tab w:val="left" w:pos="1760"/>
              <w:tab w:val="right" w:leader="dot" w:pos="9061"/>
            </w:tabs>
            <w:rPr>
              <w:rFonts w:asciiTheme="minorHAnsi" w:eastAsiaTheme="minorEastAsia" w:hAnsiTheme="minorHAnsi"/>
              <w:noProof/>
              <w:sz w:val="22"/>
            </w:rPr>
          </w:pPr>
          <w:hyperlink w:anchor="_Toc74778273" w:history="1">
            <w:r w:rsidR="00181755" w:rsidRPr="00B91211">
              <w:rPr>
                <w:rStyle w:val="Hyperlink"/>
                <w:rFonts w:cs="Times New Roman"/>
                <w:b/>
                <w:noProof/>
              </w:rPr>
              <w:t>1.1.</w:t>
            </w:r>
            <w:r w:rsidR="00181755">
              <w:rPr>
                <w:rFonts w:asciiTheme="minorHAnsi" w:eastAsiaTheme="minorEastAsia" w:hAnsiTheme="minorHAnsi"/>
                <w:noProof/>
                <w:sz w:val="22"/>
              </w:rPr>
              <w:tab/>
            </w:r>
            <w:r w:rsidR="00181755" w:rsidRPr="00B91211">
              <w:rPr>
                <w:rStyle w:val="Hyperlink"/>
                <w:rFonts w:cs="Times New Roman"/>
                <w:b/>
                <w:noProof/>
              </w:rPr>
              <w:t>Khảo sát hiện trạng</w:t>
            </w:r>
            <w:r w:rsidR="00181755">
              <w:rPr>
                <w:noProof/>
                <w:webHidden/>
              </w:rPr>
              <w:tab/>
            </w:r>
            <w:r w:rsidR="00181755">
              <w:rPr>
                <w:noProof/>
                <w:webHidden/>
              </w:rPr>
              <w:fldChar w:fldCharType="begin"/>
            </w:r>
            <w:r w:rsidR="00181755">
              <w:rPr>
                <w:noProof/>
                <w:webHidden/>
              </w:rPr>
              <w:instrText xml:space="preserve"> PAGEREF _Toc74778273 \h </w:instrText>
            </w:r>
            <w:r w:rsidR="00181755">
              <w:rPr>
                <w:noProof/>
                <w:webHidden/>
              </w:rPr>
            </w:r>
            <w:r w:rsidR="00181755">
              <w:rPr>
                <w:noProof/>
                <w:webHidden/>
              </w:rPr>
              <w:fldChar w:fldCharType="separate"/>
            </w:r>
            <w:r w:rsidR="00181755">
              <w:rPr>
                <w:noProof/>
                <w:webHidden/>
              </w:rPr>
              <w:t>5</w:t>
            </w:r>
            <w:r w:rsidR="00181755">
              <w:rPr>
                <w:noProof/>
                <w:webHidden/>
              </w:rPr>
              <w:fldChar w:fldCharType="end"/>
            </w:r>
          </w:hyperlink>
        </w:p>
        <w:p w14:paraId="7FA20780" w14:textId="5B5D26CA" w:rsidR="00181755" w:rsidRDefault="002462D4">
          <w:pPr>
            <w:pStyle w:val="TOC3"/>
            <w:tabs>
              <w:tab w:val="left" w:pos="1965"/>
              <w:tab w:val="right" w:leader="dot" w:pos="9061"/>
            </w:tabs>
            <w:rPr>
              <w:rFonts w:asciiTheme="minorHAnsi" w:eastAsiaTheme="minorEastAsia" w:hAnsiTheme="minorHAnsi"/>
              <w:noProof/>
              <w:sz w:val="22"/>
            </w:rPr>
          </w:pPr>
          <w:hyperlink w:anchor="_Toc74778274" w:history="1">
            <w:r w:rsidR="00181755" w:rsidRPr="00B91211">
              <w:rPr>
                <w:rStyle w:val="Hyperlink"/>
                <w:rFonts w:cs="Times New Roman"/>
                <w:b/>
                <w:i/>
                <w:noProof/>
              </w:rPr>
              <w:t>1.1.1.</w:t>
            </w:r>
            <w:r w:rsidR="00181755">
              <w:rPr>
                <w:rFonts w:asciiTheme="minorHAnsi" w:eastAsiaTheme="minorEastAsia" w:hAnsiTheme="minorHAnsi"/>
                <w:noProof/>
                <w:sz w:val="22"/>
              </w:rPr>
              <w:tab/>
            </w:r>
            <w:r w:rsidR="00181755" w:rsidRPr="00B91211">
              <w:rPr>
                <w:rStyle w:val="Hyperlink"/>
                <w:rFonts w:cs="Times New Roman"/>
                <w:b/>
                <w:i/>
                <w:noProof/>
              </w:rPr>
              <w:t>Nghiệp vụ của hệ thống hiện tại</w:t>
            </w:r>
            <w:r w:rsidR="00181755">
              <w:rPr>
                <w:noProof/>
                <w:webHidden/>
              </w:rPr>
              <w:tab/>
            </w:r>
            <w:r w:rsidR="00181755">
              <w:rPr>
                <w:noProof/>
                <w:webHidden/>
              </w:rPr>
              <w:fldChar w:fldCharType="begin"/>
            </w:r>
            <w:r w:rsidR="00181755">
              <w:rPr>
                <w:noProof/>
                <w:webHidden/>
              </w:rPr>
              <w:instrText xml:space="preserve"> PAGEREF _Toc74778274 \h </w:instrText>
            </w:r>
            <w:r w:rsidR="00181755">
              <w:rPr>
                <w:noProof/>
                <w:webHidden/>
              </w:rPr>
            </w:r>
            <w:r w:rsidR="00181755">
              <w:rPr>
                <w:noProof/>
                <w:webHidden/>
              </w:rPr>
              <w:fldChar w:fldCharType="separate"/>
            </w:r>
            <w:r w:rsidR="00181755">
              <w:rPr>
                <w:noProof/>
                <w:webHidden/>
              </w:rPr>
              <w:t>5</w:t>
            </w:r>
            <w:r w:rsidR="00181755">
              <w:rPr>
                <w:noProof/>
                <w:webHidden/>
              </w:rPr>
              <w:fldChar w:fldCharType="end"/>
            </w:r>
          </w:hyperlink>
        </w:p>
        <w:p w14:paraId="0606C432" w14:textId="7A91F174" w:rsidR="00181755" w:rsidRDefault="002462D4">
          <w:pPr>
            <w:pStyle w:val="TOC3"/>
            <w:tabs>
              <w:tab w:val="left" w:pos="1965"/>
              <w:tab w:val="right" w:leader="dot" w:pos="9061"/>
            </w:tabs>
            <w:rPr>
              <w:rFonts w:asciiTheme="minorHAnsi" w:eastAsiaTheme="minorEastAsia" w:hAnsiTheme="minorHAnsi"/>
              <w:noProof/>
              <w:sz w:val="22"/>
            </w:rPr>
          </w:pPr>
          <w:hyperlink w:anchor="_Toc74778275" w:history="1">
            <w:r w:rsidR="00181755" w:rsidRPr="00B91211">
              <w:rPr>
                <w:rStyle w:val="Hyperlink"/>
                <w:rFonts w:cs="Times New Roman"/>
                <w:b/>
                <w:i/>
                <w:noProof/>
              </w:rPr>
              <w:t>1.1.2.</w:t>
            </w:r>
            <w:r w:rsidR="00181755">
              <w:rPr>
                <w:rFonts w:asciiTheme="minorHAnsi" w:eastAsiaTheme="minorEastAsia" w:hAnsiTheme="minorHAnsi"/>
                <w:noProof/>
                <w:sz w:val="22"/>
              </w:rPr>
              <w:tab/>
            </w:r>
            <w:r w:rsidR="00181755" w:rsidRPr="00B91211">
              <w:rPr>
                <w:rStyle w:val="Hyperlink"/>
                <w:rFonts w:cs="Times New Roman"/>
                <w:b/>
                <w:i/>
                <w:noProof/>
              </w:rPr>
              <w:t>Nhược điểm của hệ thống hiện tại</w:t>
            </w:r>
            <w:r w:rsidR="00181755">
              <w:rPr>
                <w:noProof/>
                <w:webHidden/>
              </w:rPr>
              <w:tab/>
            </w:r>
            <w:r w:rsidR="00181755">
              <w:rPr>
                <w:noProof/>
                <w:webHidden/>
              </w:rPr>
              <w:fldChar w:fldCharType="begin"/>
            </w:r>
            <w:r w:rsidR="00181755">
              <w:rPr>
                <w:noProof/>
                <w:webHidden/>
              </w:rPr>
              <w:instrText xml:space="preserve"> PAGEREF _Toc74778275 \h </w:instrText>
            </w:r>
            <w:r w:rsidR="00181755">
              <w:rPr>
                <w:noProof/>
                <w:webHidden/>
              </w:rPr>
            </w:r>
            <w:r w:rsidR="00181755">
              <w:rPr>
                <w:noProof/>
                <w:webHidden/>
              </w:rPr>
              <w:fldChar w:fldCharType="separate"/>
            </w:r>
            <w:r w:rsidR="00181755">
              <w:rPr>
                <w:noProof/>
                <w:webHidden/>
              </w:rPr>
              <w:t>5</w:t>
            </w:r>
            <w:r w:rsidR="00181755">
              <w:rPr>
                <w:noProof/>
                <w:webHidden/>
              </w:rPr>
              <w:fldChar w:fldCharType="end"/>
            </w:r>
          </w:hyperlink>
        </w:p>
        <w:p w14:paraId="4CA16E08" w14:textId="77F34998" w:rsidR="00181755" w:rsidRDefault="002462D4">
          <w:pPr>
            <w:pStyle w:val="TOC2"/>
            <w:tabs>
              <w:tab w:val="left" w:pos="1760"/>
              <w:tab w:val="right" w:leader="dot" w:pos="9061"/>
            </w:tabs>
            <w:rPr>
              <w:rFonts w:asciiTheme="minorHAnsi" w:eastAsiaTheme="minorEastAsia" w:hAnsiTheme="minorHAnsi"/>
              <w:noProof/>
              <w:sz w:val="22"/>
            </w:rPr>
          </w:pPr>
          <w:hyperlink w:anchor="_Toc74778276" w:history="1">
            <w:r w:rsidR="00181755" w:rsidRPr="00B91211">
              <w:rPr>
                <w:rStyle w:val="Hyperlink"/>
                <w:rFonts w:cs="Times New Roman"/>
                <w:b/>
                <w:noProof/>
              </w:rPr>
              <w:t>1.2.</w:t>
            </w:r>
            <w:r w:rsidR="00181755">
              <w:rPr>
                <w:rFonts w:asciiTheme="minorHAnsi" w:eastAsiaTheme="minorEastAsia" w:hAnsiTheme="minorHAnsi"/>
                <w:noProof/>
                <w:sz w:val="22"/>
              </w:rPr>
              <w:tab/>
            </w:r>
            <w:r w:rsidR="00181755" w:rsidRPr="00B91211">
              <w:rPr>
                <w:rStyle w:val="Hyperlink"/>
                <w:rFonts w:cs="Times New Roman"/>
                <w:b/>
                <w:noProof/>
              </w:rPr>
              <w:t>Mục đích của dự án</w:t>
            </w:r>
            <w:r w:rsidR="00181755">
              <w:rPr>
                <w:noProof/>
                <w:webHidden/>
              </w:rPr>
              <w:tab/>
            </w:r>
            <w:r w:rsidR="00181755">
              <w:rPr>
                <w:noProof/>
                <w:webHidden/>
              </w:rPr>
              <w:fldChar w:fldCharType="begin"/>
            </w:r>
            <w:r w:rsidR="00181755">
              <w:rPr>
                <w:noProof/>
                <w:webHidden/>
              </w:rPr>
              <w:instrText xml:space="preserve"> PAGEREF _Toc74778276 \h </w:instrText>
            </w:r>
            <w:r w:rsidR="00181755">
              <w:rPr>
                <w:noProof/>
                <w:webHidden/>
              </w:rPr>
            </w:r>
            <w:r w:rsidR="00181755">
              <w:rPr>
                <w:noProof/>
                <w:webHidden/>
              </w:rPr>
              <w:fldChar w:fldCharType="separate"/>
            </w:r>
            <w:r w:rsidR="00181755">
              <w:rPr>
                <w:noProof/>
                <w:webHidden/>
              </w:rPr>
              <w:t>6</w:t>
            </w:r>
            <w:r w:rsidR="00181755">
              <w:rPr>
                <w:noProof/>
                <w:webHidden/>
              </w:rPr>
              <w:fldChar w:fldCharType="end"/>
            </w:r>
          </w:hyperlink>
        </w:p>
        <w:p w14:paraId="680707C3" w14:textId="2C22EBFE" w:rsidR="00181755" w:rsidRDefault="002462D4">
          <w:pPr>
            <w:pStyle w:val="TOC2"/>
            <w:tabs>
              <w:tab w:val="left" w:pos="1760"/>
              <w:tab w:val="right" w:leader="dot" w:pos="9061"/>
            </w:tabs>
            <w:rPr>
              <w:rFonts w:asciiTheme="minorHAnsi" w:eastAsiaTheme="minorEastAsia" w:hAnsiTheme="minorHAnsi"/>
              <w:noProof/>
              <w:sz w:val="22"/>
            </w:rPr>
          </w:pPr>
          <w:hyperlink w:anchor="_Toc74778277" w:history="1">
            <w:r w:rsidR="00181755" w:rsidRPr="00B91211">
              <w:rPr>
                <w:rStyle w:val="Hyperlink"/>
                <w:rFonts w:cs="Times New Roman"/>
                <w:b/>
                <w:noProof/>
              </w:rPr>
              <w:t>1.3.</w:t>
            </w:r>
            <w:r w:rsidR="00181755">
              <w:rPr>
                <w:rFonts w:asciiTheme="minorHAnsi" w:eastAsiaTheme="minorEastAsia" w:hAnsiTheme="minorHAnsi"/>
                <w:noProof/>
                <w:sz w:val="22"/>
              </w:rPr>
              <w:tab/>
            </w:r>
            <w:r w:rsidR="00181755" w:rsidRPr="00B91211">
              <w:rPr>
                <w:rStyle w:val="Hyperlink"/>
                <w:rFonts w:cs="Times New Roman"/>
                <w:b/>
                <w:noProof/>
              </w:rPr>
              <w:t>Phân tích tính khả thi</w:t>
            </w:r>
            <w:r w:rsidR="00181755">
              <w:rPr>
                <w:noProof/>
                <w:webHidden/>
              </w:rPr>
              <w:tab/>
            </w:r>
            <w:r w:rsidR="00181755">
              <w:rPr>
                <w:noProof/>
                <w:webHidden/>
              </w:rPr>
              <w:fldChar w:fldCharType="begin"/>
            </w:r>
            <w:r w:rsidR="00181755">
              <w:rPr>
                <w:noProof/>
                <w:webHidden/>
              </w:rPr>
              <w:instrText xml:space="preserve"> PAGEREF _Toc74778277 \h </w:instrText>
            </w:r>
            <w:r w:rsidR="00181755">
              <w:rPr>
                <w:noProof/>
                <w:webHidden/>
              </w:rPr>
            </w:r>
            <w:r w:rsidR="00181755">
              <w:rPr>
                <w:noProof/>
                <w:webHidden/>
              </w:rPr>
              <w:fldChar w:fldCharType="separate"/>
            </w:r>
            <w:r w:rsidR="00181755">
              <w:rPr>
                <w:noProof/>
                <w:webHidden/>
              </w:rPr>
              <w:t>6</w:t>
            </w:r>
            <w:r w:rsidR="00181755">
              <w:rPr>
                <w:noProof/>
                <w:webHidden/>
              </w:rPr>
              <w:fldChar w:fldCharType="end"/>
            </w:r>
          </w:hyperlink>
        </w:p>
        <w:p w14:paraId="70C1C264" w14:textId="5E732B02" w:rsidR="00181755" w:rsidRDefault="002462D4">
          <w:pPr>
            <w:pStyle w:val="TOC3"/>
            <w:tabs>
              <w:tab w:val="left" w:pos="1965"/>
              <w:tab w:val="right" w:leader="dot" w:pos="9061"/>
            </w:tabs>
            <w:rPr>
              <w:rFonts w:asciiTheme="minorHAnsi" w:eastAsiaTheme="minorEastAsia" w:hAnsiTheme="minorHAnsi"/>
              <w:noProof/>
              <w:sz w:val="22"/>
            </w:rPr>
          </w:pPr>
          <w:hyperlink w:anchor="_Toc74778278" w:history="1">
            <w:r w:rsidR="00181755" w:rsidRPr="00B91211">
              <w:rPr>
                <w:rStyle w:val="Hyperlink"/>
                <w:rFonts w:cs="Times New Roman"/>
                <w:b/>
                <w:i/>
                <w:noProof/>
              </w:rPr>
              <w:t>1.3.1.</w:t>
            </w:r>
            <w:r w:rsidR="00181755">
              <w:rPr>
                <w:rFonts w:asciiTheme="minorHAnsi" w:eastAsiaTheme="minorEastAsia" w:hAnsiTheme="minorHAnsi"/>
                <w:noProof/>
                <w:sz w:val="22"/>
              </w:rPr>
              <w:tab/>
            </w:r>
            <w:r w:rsidR="00181755" w:rsidRPr="00B91211">
              <w:rPr>
                <w:rStyle w:val="Hyperlink"/>
                <w:rFonts w:cs="Times New Roman"/>
                <w:b/>
                <w:i/>
                <w:noProof/>
              </w:rPr>
              <w:t>Tính khả thi về mặt kỹ thuật</w:t>
            </w:r>
            <w:r w:rsidR="00181755">
              <w:rPr>
                <w:noProof/>
                <w:webHidden/>
              </w:rPr>
              <w:tab/>
            </w:r>
            <w:r w:rsidR="00181755">
              <w:rPr>
                <w:noProof/>
                <w:webHidden/>
              </w:rPr>
              <w:fldChar w:fldCharType="begin"/>
            </w:r>
            <w:r w:rsidR="00181755">
              <w:rPr>
                <w:noProof/>
                <w:webHidden/>
              </w:rPr>
              <w:instrText xml:space="preserve"> PAGEREF _Toc74778278 \h </w:instrText>
            </w:r>
            <w:r w:rsidR="00181755">
              <w:rPr>
                <w:noProof/>
                <w:webHidden/>
              </w:rPr>
            </w:r>
            <w:r w:rsidR="00181755">
              <w:rPr>
                <w:noProof/>
                <w:webHidden/>
              </w:rPr>
              <w:fldChar w:fldCharType="separate"/>
            </w:r>
            <w:r w:rsidR="00181755">
              <w:rPr>
                <w:noProof/>
                <w:webHidden/>
              </w:rPr>
              <w:t>6</w:t>
            </w:r>
            <w:r w:rsidR="00181755">
              <w:rPr>
                <w:noProof/>
                <w:webHidden/>
              </w:rPr>
              <w:fldChar w:fldCharType="end"/>
            </w:r>
          </w:hyperlink>
        </w:p>
        <w:p w14:paraId="544B6E83" w14:textId="38285EE3" w:rsidR="00181755" w:rsidRDefault="002462D4">
          <w:pPr>
            <w:pStyle w:val="TOC3"/>
            <w:tabs>
              <w:tab w:val="left" w:pos="1965"/>
              <w:tab w:val="right" w:leader="dot" w:pos="9061"/>
            </w:tabs>
            <w:rPr>
              <w:rFonts w:asciiTheme="minorHAnsi" w:eastAsiaTheme="minorEastAsia" w:hAnsiTheme="minorHAnsi"/>
              <w:noProof/>
              <w:sz w:val="22"/>
            </w:rPr>
          </w:pPr>
          <w:hyperlink w:anchor="_Toc74778279" w:history="1">
            <w:r w:rsidR="00181755" w:rsidRPr="00B91211">
              <w:rPr>
                <w:rStyle w:val="Hyperlink"/>
                <w:rFonts w:cs="Times New Roman"/>
                <w:b/>
                <w:i/>
                <w:noProof/>
              </w:rPr>
              <w:t>1.3.2.</w:t>
            </w:r>
            <w:r w:rsidR="00181755">
              <w:rPr>
                <w:rFonts w:asciiTheme="minorHAnsi" w:eastAsiaTheme="minorEastAsia" w:hAnsiTheme="minorHAnsi"/>
                <w:noProof/>
                <w:sz w:val="22"/>
              </w:rPr>
              <w:tab/>
            </w:r>
            <w:r w:rsidR="00181755" w:rsidRPr="00B91211">
              <w:rPr>
                <w:rStyle w:val="Hyperlink"/>
                <w:rFonts w:cs="Times New Roman"/>
                <w:b/>
                <w:i/>
                <w:noProof/>
              </w:rPr>
              <w:t>Tính khả thi về mặt kinh tế</w:t>
            </w:r>
            <w:r w:rsidR="00181755">
              <w:rPr>
                <w:noProof/>
                <w:webHidden/>
              </w:rPr>
              <w:tab/>
            </w:r>
            <w:r w:rsidR="00181755">
              <w:rPr>
                <w:noProof/>
                <w:webHidden/>
              </w:rPr>
              <w:fldChar w:fldCharType="begin"/>
            </w:r>
            <w:r w:rsidR="00181755">
              <w:rPr>
                <w:noProof/>
                <w:webHidden/>
              </w:rPr>
              <w:instrText xml:space="preserve"> PAGEREF _Toc74778279 \h </w:instrText>
            </w:r>
            <w:r w:rsidR="00181755">
              <w:rPr>
                <w:noProof/>
                <w:webHidden/>
              </w:rPr>
            </w:r>
            <w:r w:rsidR="00181755">
              <w:rPr>
                <w:noProof/>
                <w:webHidden/>
              </w:rPr>
              <w:fldChar w:fldCharType="separate"/>
            </w:r>
            <w:r w:rsidR="00181755">
              <w:rPr>
                <w:noProof/>
                <w:webHidden/>
              </w:rPr>
              <w:t>6</w:t>
            </w:r>
            <w:r w:rsidR="00181755">
              <w:rPr>
                <w:noProof/>
                <w:webHidden/>
              </w:rPr>
              <w:fldChar w:fldCharType="end"/>
            </w:r>
          </w:hyperlink>
        </w:p>
        <w:p w14:paraId="6CDB7EEA" w14:textId="1E211076" w:rsidR="00181755" w:rsidRDefault="002462D4">
          <w:pPr>
            <w:pStyle w:val="TOC3"/>
            <w:tabs>
              <w:tab w:val="left" w:pos="1965"/>
              <w:tab w:val="right" w:leader="dot" w:pos="9061"/>
            </w:tabs>
            <w:rPr>
              <w:rFonts w:asciiTheme="minorHAnsi" w:eastAsiaTheme="minorEastAsia" w:hAnsiTheme="minorHAnsi"/>
              <w:noProof/>
              <w:sz w:val="22"/>
            </w:rPr>
          </w:pPr>
          <w:hyperlink w:anchor="_Toc74778280" w:history="1">
            <w:r w:rsidR="00181755" w:rsidRPr="00B91211">
              <w:rPr>
                <w:rStyle w:val="Hyperlink"/>
                <w:rFonts w:cs="Times New Roman"/>
                <w:b/>
                <w:i/>
                <w:noProof/>
              </w:rPr>
              <w:t>1.3.3.</w:t>
            </w:r>
            <w:r w:rsidR="00181755">
              <w:rPr>
                <w:rFonts w:asciiTheme="minorHAnsi" w:eastAsiaTheme="minorEastAsia" w:hAnsiTheme="minorHAnsi"/>
                <w:noProof/>
                <w:sz w:val="22"/>
              </w:rPr>
              <w:tab/>
            </w:r>
            <w:r w:rsidR="00181755" w:rsidRPr="00B91211">
              <w:rPr>
                <w:rStyle w:val="Hyperlink"/>
                <w:rFonts w:cs="Times New Roman"/>
                <w:b/>
                <w:i/>
                <w:noProof/>
              </w:rPr>
              <w:t>Tính khả thi về mặt tổ chức</w:t>
            </w:r>
            <w:r w:rsidR="00181755">
              <w:rPr>
                <w:noProof/>
                <w:webHidden/>
              </w:rPr>
              <w:tab/>
            </w:r>
            <w:r w:rsidR="00181755">
              <w:rPr>
                <w:noProof/>
                <w:webHidden/>
              </w:rPr>
              <w:fldChar w:fldCharType="begin"/>
            </w:r>
            <w:r w:rsidR="00181755">
              <w:rPr>
                <w:noProof/>
                <w:webHidden/>
              </w:rPr>
              <w:instrText xml:space="preserve"> PAGEREF _Toc74778280 \h </w:instrText>
            </w:r>
            <w:r w:rsidR="00181755">
              <w:rPr>
                <w:noProof/>
                <w:webHidden/>
              </w:rPr>
            </w:r>
            <w:r w:rsidR="00181755">
              <w:rPr>
                <w:noProof/>
                <w:webHidden/>
              </w:rPr>
              <w:fldChar w:fldCharType="separate"/>
            </w:r>
            <w:r w:rsidR="00181755">
              <w:rPr>
                <w:noProof/>
                <w:webHidden/>
              </w:rPr>
              <w:t>6</w:t>
            </w:r>
            <w:r w:rsidR="00181755">
              <w:rPr>
                <w:noProof/>
                <w:webHidden/>
              </w:rPr>
              <w:fldChar w:fldCharType="end"/>
            </w:r>
          </w:hyperlink>
        </w:p>
        <w:p w14:paraId="3BA0C35B" w14:textId="20833BFE" w:rsidR="00181755" w:rsidRDefault="002462D4">
          <w:pPr>
            <w:pStyle w:val="TOC2"/>
            <w:tabs>
              <w:tab w:val="left" w:pos="1760"/>
              <w:tab w:val="right" w:leader="dot" w:pos="9061"/>
            </w:tabs>
            <w:rPr>
              <w:rFonts w:asciiTheme="minorHAnsi" w:eastAsiaTheme="minorEastAsia" w:hAnsiTheme="minorHAnsi"/>
              <w:noProof/>
              <w:sz w:val="22"/>
            </w:rPr>
          </w:pPr>
          <w:hyperlink w:anchor="_Toc74778281" w:history="1">
            <w:r w:rsidR="00181755" w:rsidRPr="00B91211">
              <w:rPr>
                <w:rStyle w:val="Hyperlink"/>
                <w:rFonts w:cs="Times New Roman"/>
                <w:b/>
                <w:noProof/>
              </w:rPr>
              <w:t>1.4.</w:t>
            </w:r>
            <w:r w:rsidR="00181755">
              <w:rPr>
                <w:rFonts w:asciiTheme="minorHAnsi" w:eastAsiaTheme="minorEastAsia" w:hAnsiTheme="minorHAnsi"/>
                <w:noProof/>
                <w:sz w:val="22"/>
              </w:rPr>
              <w:tab/>
            </w:r>
            <w:r w:rsidR="00181755" w:rsidRPr="00B91211">
              <w:rPr>
                <w:rStyle w:val="Hyperlink"/>
                <w:rFonts w:cs="Times New Roman"/>
                <w:b/>
                <w:noProof/>
              </w:rPr>
              <w:t>Xác lập dự án</w:t>
            </w:r>
            <w:r w:rsidR="00181755">
              <w:rPr>
                <w:noProof/>
                <w:webHidden/>
              </w:rPr>
              <w:tab/>
            </w:r>
            <w:r w:rsidR="00181755">
              <w:rPr>
                <w:noProof/>
                <w:webHidden/>
              </w:rPr>
              <w:fldChar w:fldCharType="begin"/>
            </w:r>
            <w:r w:rsidR="00181755">
              <w:rPr>
                <w:noProof/>
                <w:webHidden/>
              </w:rPr>
              <w:instrText xml:space="preserve"> PAGEREF _Toc74778281 \h </w:instrText>
            </w:r>
            <w:r w:rsidR="00181755">
              <w:rPr>
                <w:noProof/>
                <w:webHidden/>
              </w:rPr>
            </w:r>
            <w:r w:rsidR="00181755">
              <w:rPr>
                <w:noProof/>
                <w:webHidden/>
              </w:rPr>
              <w:fldChar w:fldCharType="separate"/>
            </w:r>
            <w:r w:rsidR="00181755">
              <w:rPr>
                <w:noProof/>
                <w:webHidden/>
              </w:rPr>
              <w:t>7</w:t>
            </w:r>
            <w:r w:rsidR="00181755">
              <w:rPr>
                <w:noProof/>
                <w:webHidden/>
              </w:rPr>
              <w:fldChar w:fldCharType="end"/>
            </w:r>
          </w:hyperlink>
        </w:p>
        <w:p w14:paraId="217346B6" w14:textId="77C6EDC4" w:rsidR="00181755" w:rsidRDefault="002462D4">
          <w:pPr>
            <w:pStyle w:val="TOC1"/>
            <w:tabs>
              <w:tab w:val="right" w:leader="dot" w:pos="9061"/>
            </w:tabs>
            <w:rPr>
              <w:rFonts w:asciiTheme="minorHAnsi" w:eastAsiaTheme="minorEastAsia" w:hAnsiTheme="minorHAnsi"/>
              <w:noProof/>
              <w:sz w:val="22"/>
            </w:rPr>
          </w:pPr>
          <w:hyperlink w:anchor="_Toc74778282" w:history="1">
            <w:r w:rsidR="00181755" w:rsidRPr="00B91211">
              <w:rPr>
                <w:rStyle w:val="Hyperlink"/>
                <w:rFonts w:cs="Times New Roman"/>
                <w:noProof/>
              </w:rPr>
              <w:t>CHƯƠNG II: TÌM HIỂU YÊU CẦU</w:t>
            </w:r>
            <w:r w:rsidR="00181755">
              <w:rPr>
                <w:noProof/>
                <w:webHidden/>
              </w:rPr>
              <w:tab/>
            </w:r>
            <w:r w:rsidR="00181755">
              <w:rPr>
                <w:noProof/>
                <w:webHidden/>
              </w:rPr>
              <w:fldChar w:fldCharType="begin"/>
            </w:r>
            <w:r w:rsidR="00181755">
              <w:rPr>
                <w:noProof/>
                <w:webHidden/>
              </w:rPr>
              <w:instrText xml:space="preserve"> PAGEREF _Toc74778282 \h </w:instrText>
            </w:r>
            <w:r w:rsidR="00181755">
              <w:rPr>
                <w:noProof/>
                <w:webHidden/>
              </w:rPr>
            </w:r>
            <w:r w:rsidR="00181755">
              <w:rPr>
                <w:noProof/>
                <w:webHidden/>
              </w:rPr>
              <w:fldChar w:fldCharType="separate"/>
            </w:r>
            <w:r w:rsidR="00181755">
              <w:rPr>
                <w:noProof/>
                <w:webHidden/>
              </w:rPr>
              <w:t>10</w:t>
            </w:r>
            <w:r w:rsidR="00181755">
              <w:rPr>
                <w:noProof/>
                <w:webHidden/>
              </w:rPr>
              <w:fldChar w:fldCharType="end"/>
            </w:r>
          </w:hyperlink>
        </w:p>
        <w:p w14:paraId="5E6C86FD" w14:textId="01851C8F" w:rsidR="00181755" w:rsidRDefault="002462D4">
          <w:pPr>
            <w:pStyle w:val="TOC2"/>
            <w:tabs>
              <w:tab w:val="left" w:pos="1760"/>
              <w:tab w:val="right" w:leader="dot" w:pos="9061"/>
            </w:tabs>
            <w:rPr>
              <w:rFonts w:asciiTheme="minorHAnsi" w:eastAsiaTheme="minorEastAsia" w:hAnsiTheme="minorHAnsi"/>
              <w:noProof/>
              <w:sz w:val="22"/>
            </w:rPr>
          </w:pPr>
          <w:hyperlink w:anchor="_Toc74778283" w:history="1">
            <w:r w:rsidR="00181755" w:rsidRPr="00B91211">
              <w:rPr>
                <w:rStyle w:val="Hyperlink"/>
                <w:rFonts w:cs="Times New Roman"/>
                <w:b/>
                <w:noProof/>
              </w:rPr>
              <w:t>2.1.</w:t>
            </w:r>
            <w:r w:rsidR="00181755">
              <w:rPr>
                <w:rFonts w:asciiTheme="minorHAnsi" w:eastAsiaTheme="minorEastAsia" w:hAnsiTheme="minorHAnsi"/>
                <w:noProof/>
                <w:sz w:val="22"/>
              </w:rPr>
              <w:tab/>
            </w:r>
            <w:r w:rsidR="00181755" w:rsidRPr="00B91211">
              <w:rPr>
                <w:rStyle w:val="Hyperlink"/>
                <w:rFonts w:cs="Times New Roman"/>
                <w:b/>
                <w:noProof/>
              </w:rPr>
              <w:t>Các kỹ thuật được sử dụng:</w:t>
            </w:r>
            <w:r w:rsidR="00181755">
              <w:rPr>
                <w:noProof/>
                <w:webHidden/>
              </w:rPr>
              <w:tab/>
            </w:r>
            <w:r w:rsidR="00181755">
              <w:rPr>
                <w:noProof/>
                <w:webHidden/>
              </w:rPr>
              <w:fldChar w:fldCharType="begin"/>
            </w:r>
            <w:r w:rsidR="00181755">
              <w:rPr>
                <w:noProof/>
                <w:webHidden/>
              </w:rPr>
              <w:instrText xml:space="preserve"> PAGEREF _Toc74778283 \h </w:instrText>
            </w:r>
            <w:r w:rsidR="00181755">
              <w:rPr>
                <w:noProof/>
                <w:webHidden/>
              </w:rPr>
            </w:r>
            <w:r w:rsidR="00181755">
              <w:rPr>
                <w:noProof/>
                <w:webHidden/>
              </w:rPr>
              <w:fldChar w:fldCharType="separate"/>
            </w:r>
            <w:r w:rsidR="00181755">
              <w:rPr>
                <w:noProof/>
                <w:webHidden/>
              </w:rPr>
              <w:t>10</w:t>
            </w:r>
            <w:r w:rsidR="00181755">
              <w:rPr>
                <w:noProof/>
                <w:webHidden/>
              </w:rPr>
              <w:fldChar w:fldCharType="end"/>
            </w:r>
          </w:hyperlink>
        </w:p>
        <w:p w14:paraId="04836DB5" w14:textId="5566779B" w:rsidR="00181755" w:rsidRDefault="002462D4">
          <w:pPr>
            <w:pStyle w:val="TOC2"/>
            <w:tabs>
              <w:tab w:val="left" w:pos="1760"/>
              <w:tab w:val="right" w:leader="dot" w:pos="9061"/>
            </w:tabs>
            <w:rPr>
              <w:rFonts w:asciiTheme="minorHAnsi" w:eastAsiaTheme="minorEastAsia" w:hAnsiTheme="minorHAnsi"/>
              <w:noProof/>
              <w:sz w:val="22"/>
            </w:rPr>
          </w:pPr>
          <w:hyperlink w:anchor="_Toc74778284" w:history="1">
            <w:r w:rsidR="00181755" w:rsidRPr="00B91211">
              <w:rPr>
                <w:rStyle w:val="Hyperlink"/>
                <w:rFonts w:cs="Times New Roman"/>
                <w:b/>
                <w:noProof/>
              </w:rPr>
              <w:t>2.2.</w:t>
            </w:r>
            <w:r w:rsidR="00181755">
              <w:rPr>
                <w:rFonts w:asciiTheme="minorHAnsi" w:eastAsiaTheme="minorEastAsia" w:hAnsiTheme="minorHAnsi"/>
                <w:noProof/>
                <w:sz w:val="22"/>
              </w:rPr>
              <w:tab/>
            </w:r>
            <w:r w:rsidR="00181755" w:rsidRPr="00B91211">
              <w:rPr>
                <w:rStyle w:val="Hyperlink"/>
                <w:rFonts w:cs="Times New Roman"/>
                <w:b/>
                <w:noProof/>
              </w:rPr>
              <w:t>Các yêu cầu được thu thập</w:t>
            </w:r>
            <w:r w:rsidR="00181755">
              <w:rPr>
                <w:noProof/>
                <w:webHidden/>
              </w:rPr>
              <w:tab/>
            </w:r>
            <w:r w:rsidR="00181755">
              <w:rPr>
                <w:noProof/>
                <w:webHidden/>
              </w:rPr>
              <w:fldChar w:fldCharType="begin"/>
            </w:r>
            <w:r w:rsidR="00181755">
              <w:rPr>
                <w:noProof/>
                <w:webHidden/>
              </w:rPr>
              <w:instrText xml:space="preserve"> PAGEREF _Toc74778284 \h </w:instrText>
            </w:r>
            <w:r w:rsidR="00181755">
              <w:rPr>
                <w:noProof/>
                <w:webHidden/>
              </w:rPr>
            </w:r>
            <w:r w:rsidR="00181755">
              <w:rPr>
                <w:noProof/>
                <w:webHidden/>
              </w:rPr>
              <w:fldChar w:fldCharType="separate"/>
            </w:r>
            <w:r w:rsidR="00181755">
              <w:rPr>
                <w:noProof/>
                <w:webHidden/>
              </w:rPr>
              <w:t>13</w:t>
            </w:r>
            <w:r w:rsidR="00181755">
              <w:rPr>
                <w:noProof/>
                <w:webHidden/>
              </w:rPr>
              <w:fldChar w:fldCharType="end"/>
            </w:r>
          </w:hyperlink>
        </w:p>
        <w:p w14:paraId="41146B68" w14:textId="6AD164D2" w:rsidR="00181755" w:rsidRDefault="002462D4">
          <w:pPr>
            <w:pStyle w:val="TOC2"/>
            <w:tabs>
              <w:tab w:val="left" w:pos="1760"/>
              <w:tab w:val="right" w:leader="dot" w:pos="9061"/>
            </w:tabs>
            <w:rPr>
              <w:rFonts w:asciiTheme="minorHAnsi" w:eastAsiaTheme="minorEastAsia" w:hAnsiTheme="minorHAnsi"/>
              <w:noProof/>
              <w:sz w:val="22"/>
            </w:rPr>
          </w:pPr>
          <w:hyperlink w:anchor="_Toc74778285" w:history="1">
            <w:r w:rsidR="00181755" w:rsidRPr="00B91211">
              <w:rPr>
                <w:rStyle w:val="Hyperlink"/>
                <w:rFonts w:cs="Times New Roman"/>
                <w:b/>
                <w:noProof/>
              </w:rPr>
              <w:t>2.3.</w:t>
            </w:r>
            <w:r w:rsidR="00181755">
              <w:rPr>
                <w:rFonts w:asciiTheme="minorHAnsi" w:eastAsiaTheme="minorEastAsia" w:hAnsiTheme="minorHAnsi"/>
                <w:noProof/>
                <w:sz w:val="22"/>
              </w:rPr>
              <w:tab/>
            </w:r>
            <w:r w:rsidR="00181755" w:rsidRPr="00B91211">
              <w:rPr>
                <w:rStyle w:val="Hyperlink"/>
                <w:rFonts w:cs="Times New Roman"/>
                <w:b/>
                <w:noProof/>
              </w:rPr>
              <w:t>Phân loại yêu cầu</w:t>
            </w:r>
            <w:r w:rsidR="00181755">
              <w:rPr>
                <w:noProof/>
                <w:webHidden/>
              </w:rPr>
              <w:tab/>
            </w:r>
            <w:r w:rsidR="00181755">
              <w:rPr>
                <w:noProof/>
                <w:webHidden/>
              </w:rPr>
              <w:fldChar w:fldCharType="begin"/>
            </w:r>
            <w:r w:rsidR="00181755">
              <w:rPr>
                <w:noProof/>
                <w:webHidden/>
              </w:rPr>
              <w:instrText xml:space="preserve"> PAGEREF _Toc74778285 \h </w:instrText>
            </w:r>
            <w:r w:rsidR="00181755">
              <w:rPr>
                <w:noProof/>
                <w:webHidden/>
              </w:rPr>
            </w:r>
            <w:r w:rsidR="00181755">
              <w:rPr>
                <w:noProof/>
                <w:webHidden/>
              </w:rPr>
              <w:fldChar w:fldCharType="separate"/>
            </w:r>
            <w:r w:rsidR="00181755">
              <w:rPr>
                <w:noProof/>
                <w:webHidden/>
              </w:rPr>
              <w:t>13</w:t>
            </w:r>
            <w:r w:rsidR="00181755">
              <w:rPr>
                <w:noProof/>
                <w:webHidden/>
              </w:rPr>
              <w:fldChar w:fldCharType="end"/>
            </w:r>
          </w:hyperlink>
        </w:p>
        <w:p w14:paraId="47694687" w14:textId="5076E651" w:rsidR="00181755" w:rsidRDefault="002462D4">
          <w:pPr>
            <w:pStyle w:val="TOC3"/>
            <w:tabs>
              <w:tab w:val="left" w:pos="1965"/>
              <w:tab w:val="right" w:leader="dot" w:pos="9061"/>
            </w:tabs>
            <w:rPr>
              <w:rFonts w:asciiTheme="minorHAnsi" w:eastAsiaTheme="minorEastAsia" w:hAnsiTheme="minorHAnsi"/>
              <w:noProof/>
              <w:sz w:val="22"/>
            </w:rPr>
          </w:pPr>
          <w:hyperlink w:anchor="_Toc74778286" w:history="1">
            <w:r w:rsidR="00181755" w:rsidRPr="00B91211">
              <w:rPr>
                <w:rStyle w:val="Hyperlink"/>
                <w:rFonts w:cs="Times New Roman"/>
                <w:b/>
                <w:i/>
                <w:noProof/>
              </w:rPr>
              <w:t>2.3.1.</w:t>
            </w:r>
            <w:r w:rsidR="00181755">
              <w:rPr>
                <w:rFonts w:asciiTheme="minorHAnsi" w:eastAsiaTheme="minorEastAsia" w:hAnsiTheme="minorHAnsi"/>
                <w:noProof/>
                <w:sz w:val="22"/>
              </w:rPr>
              <w:tab/>
            </w:r>
            <w:r w:rsidR="00181755" w:rsidRPr="00B91211">
              <w:rPr>
                <w:rStyle w:val="Hyperlink"/>
                <w:rFonts w:cs="Times New Roman"/>
                <w:b/>
                <w:i/>
                <w:noProof/>
              </w:rPr>
              <w:t>Yêu cầu chức năng :</w:t>
            </w:r>
            <w:r w:rsidR="00181755">
              <w:rPr>
                <w:noProof/>
                <w:webHidden/>
              </w:rPr>
              <w:tab/>
            </w:r>
            <w:r w:rsidR="00181755">
              <w:rPr>
                <w:noProof/>
                <w:webHidden/>
              </w:rPr>
              <w:fldChar w:fldCharType="begin"/>
            </w:r>
            <w:r w:rsidR="00181755">
              <w:rPr>
                <w:noProof/>
                <w:webHidden/>
              </w:rPr>
              <w:instrText xml:space="preserve"> PAGEREF _Toc74778286 \h </w:instrText>
            </w:r>
            <w:r w:rsidR="00181755">
              <w:rPr>
                <w:noProof/>
                <w:webHidden/>
              </w:rPr>
            </w:r>
            <w:r w:rsidR="00181755">
              <w:rPr>
                <w:noProof/>
                <w:webHidden/>
              </w:rPr>
              <w:fldChar w:fldCharType="separate"/>
            </w:r>
            <w:r w:rsidR="00181755">
              <w:rPr>
                <w:noProof/>
                <w:webHidden/>
              </w:rPr>
              <w:t>13</w:t>
            </w:r>
            <w:r w:rsidR="00181755">
              <w:rPr>
                <w:noProof/>
                <w:webHidden/>
              </w:rPr>
              <w:fldChar w:fldCharType="end"/>
            </w:r>
          </w:hyperlink>
        </w:p>
        <w:p w14:paraId="2CC38967" w14:textId="423CB3A7" w:rsidR="00181755" w:rsidRDefault="002462D4">
          <w:pPr>
            <w:pStyle w:val="TOC3"/>
            <w:tabs>
              <w:tab w:val="left" w:pos="1965"/>
              <w:tab w:val="right" w:leader="dot" w:pos="9061"/>
            </w:tabs>
            <w:rPr>
              <w:rFonts w:asciiTheme="minorHAnsi" w:eastAsiaTheme="minorEastAsia" w:hAnsiTheme="minorHAnsi"/>
              <w:noProof/>
              <w:sz w:val="22"/>
            </w:rPr>
          </w:pPr>
          <w:hyperlink w:anchor="_Toc74778287" w:history="1">
            <w:r w:rsidR="00181755" w:rsidRPr="00B91211">
              <w:rPr>
                <w:rStyle w:val="Hyperlink"/>
                <w:rFonts w:cs="Times New Roman"/>
                <w:b/>
                <w:i/>
                <w:noProof/>
              </w:rPr>
              <w:t>2.3.2.</w:t>
            </w:r>
            <w:r w:rsidR="00181755">
              <w:rPr>
                <w:rFonts w:asciiTheme="minorHAnsi" w:eastAsiaTheme="minorEastAsia" w:hAnsiTheme="minorHAnsi"/>
                <w:noProof/>
                <w:sz w:val="22"/>
              </w:rPr>
              <w:tab/>
            </w:r>
            <w:r w:rsidR="00181755" w:rsidRPr="00B91211">
              <w:rPr>
                <w:rStyle w:val="Hyperlink"/>
                <w:rFonts w:cs="Times New Roman"/>
                <w:b/>
                <w:i/>
                <w:noProof/>
              </w:rPr>
              <w:t>Yêu cầu phi chức năng (phần lập trình)</w:t>
            </w:r>
            <w:r w:rsidR="00181755">
              <w:rPr>
                <w:noProof/>
                <w:webHidden/>
              </w:rPr>
              <w:tab/>
            </w:r>
            <w:r w:rsidR="00181755">
              <w:rPr>
                <w:noProof/>
                <w:webHidden/>
              </w:rPr>
              <w:fldChar w:fldCharType="begin"/>
            </w:r>
            <w:r w:rsidR="00181755">
              <w:rPr>
                <w:noProof/>
                <w:webHidden/>
              </w:rPr>
              <w:instrText xml:space="preserve"> PAGEREF _Toc74778287 \h </w:instrText>
            </w:r>
            <w:r w:rsidR="00181755">
              <w:rPr>
                <w:noProof/>
                <w:webHidden/>
              </w:rPr>
            </w:r>
            <w:r w:rsidR="00181755">
              <w:rPr>
                <w:noProof/>
                <w:webHidden/>
              </w:rPr>
              <w:fldChar w:fldCharType="separate"/>
            </w:r>
            <w:r w:rsidR="00181755">
              <w:rPr>
                <w:noProof/>
                <w:webHidden/>
              </w:rPr>
              <w:t>14</w:t>
            </w:r>
            <w:r w:rsidR="00181755">
              <w:rPr>
                <w:noProof/>
                <w:webHidden/>
              </w:rPr>
              <w:fldChar w:fldCharType="end"/>
            </w:r>
          </w:hyperlink>
        </w:p>
        <w:p w14:paraId="647AFE85" w14:textId="6C279E1B" w:rsidR="00181755" w:rsidRDefault="002462D4">
          <w:pPr>
            <w:pStyle w:val="TOC1"/>
            <w:tabs>
              <w:tab w:val="right" w:leader="dot" w:pos="9061"/>
            </w:tabs>
            <w:rPr>
              <w:rFonts w:asciiTheme="minorHAnsi" w:eastAsiaTheme="minorEastAsia" w:hAnsiTheme="minorHAnsi"/>
              <w:noProof/>
              <w:sz w:val="22"/>
            </w:rPr>
          </w:pPr>
          <w:hyperlink w:anchor="_Toc74778288" w:history="1">
            <w:r w:rsidR="00181755" w:rsidRPr="00B91211">
              <w:rPr>
                <w:rStyle w:val="Hyperlink"/>
                <w:noProof/>
              </w:rPr>
              <w:t>CHƯƠNG III: PHÂN TÍCH HỆ THỐNG</w:t>
            </w:r>
            <w:r w:rsidR="00181755">
              <w:rPr>
                <w:noProof/>
                <w:webHidden/>
              </w:rPr>
              <w:tab/>
            </w:r>
            <w:r w:rsidR="00181755">
              <w:rPr>
                <w:noProof/>
                <w:webHidden/>
              </w:rPr>
              <w:fldChar w:fldCharType="begin"/>
            </w:r>
            <w:r w:rsidR="00181755">
              <w:rPr>
                <w:noProof/>
                <w:webHidden/>
              </w:rPr>
              <w:instrText xml:space="preserve"> PAGEREF _Toc74778288 \h </w:instrText>
            </w:r>
            <w:r w:rsidR="00181755">
              <w:rPr>
                <w:noProof/>
                <w:webHidden/>
              </w:rPr>
            </w:r>
            <w:r w:rsidR="00181755">
              <w:rPr>
                <w:noProof/>
                <w:webHidden/>
              </w:rPr>
              <w:fldChar w:fldCharType="separate"/>
            </w:r>
            <w:r w:rsidR="00181755">
              <w:rPr>
                <w:noProof/>
                <w:webHidden/>
              </w:rPr>
              <w:t>15</w:t>
            </w:r>
            <w:r w:rsidR="00181755">
              <w:rPr>
                <w:noProof/>
                <w:webHidden/>
              </w:rPr>
              <w:fldChar w:fldCharType="end"/>
            </w:r>
          </w:hyperlink>
        </w:p>
        <w:p w14:paraId="5D8326CE" w14:textId="277E16FD" w:rsidR="00181755" w:rsidRDefault="002462D4">
          <w:pPr>
            <w:pStyle w:val="TOC2"/>
            <w:tabs>
              <w:tab w:val="left" w:pos="1760"/>
              <w:tab w:val="right" w:leader="dot" w:pos="9061"/>
            </w:tabs>
            <w:rPr>
              <w:rFonts w:asciiTheme="minorHAnsi" w:eastAsiaTheme="minorEastAsia" w:hAnsiTheme="minorHAnsi"/>
              <w:noProof/>
              <w:sz w:val="22"/>
            </w:rPr>
          </w:pPr>
          <w:hyperlink w:anchor="_Toc74778289" w:history="1">
            <w:r w:rsidR="00181755" w:rsidRPr="00B91211">
              <w:rPr>
                <w:rStyle w:val="Hyperlink"/>
                <w:rFonts w:cs="Times New Roman"/>
                <w:b/>
                <w:noProof/>
              </w:rPr>
              <w:t>3.1.</w:t>
            </w:r>
            <w:r w:rsidR="00181755">
              <w:rPr>
                <w:rFonts w:asciiTheme="minorHAnsi" w:eastAsiaTheme="minorEastAsia" w:hAnsiTheme="minorHAnsi"/>
                <w:noProof/>
                <w:sz w:val="22"/>
              </w:rPr>
              <w:tab/>
            </w:r>
            <w:r w:rsidR="004D7577">
              <w:rPr>
                <w:rStyle w:val="Hyperlink"/>
                <w:rFonts w:cs="Times New Roman"/>
                <w:b/>
                <w:noProof/>
              </w:rPr>
              <w:t>Biểu đồ ca sử dụng</w:t>
            </w:r>
            <w:r w:rsidR="00181755">
              <w:rPr>
                <w:noProof/>
                <w:webHidden/>
              </w:rPr>
              <w:tab/>
            </w:r>
            <w:r w:rsidR="00181755">
              <w:rPr>
                <w:noProof/>
                <w:webHidden/>
              </w:rPr>
              <w:fldChar w:fldCharType="begin"/>
            </w:r>
            <w:r w:rsidR="00181755">
              <w:rPr>
                <w:noProof/>
                <w:webHidden/>
              </w:rPr>
              <w:instrText xml:space="preserve"> PAGEREF _Toc74778289 \h </w:instrText>
            </w:r>
            <w:r w:rsidR="00181755">
              <w:rPr>
                <w:noProof/>
                <w:webHidden/>
              </w:rPr>
            </w:r>
            <w:r w:rsidR="00181755">
              <w:rPr>
                <w:noProof/>
                <w:webHidden/>
              </w:rPr>
              <w:fldChar w:fldCharType="separate"/>
            </w:r>
            <w:r w:rsidR="00181755">
              <w:rPr>
                <w:noProof/>
                <w:webHidden/>
              </w:rPr>
              <w:t>15</w:t>
            </w:r>
            <w:r w:rsidR="00181755">
              <w:rPr>
                <w:noProof/>
                <w:webHidden/>
              </w:rPr>
              <w:fldChar w:fldCharType="end"/>
            </w:r>
          </w:hyperlink>
        </w:p>
        <w:p w14:paraId="0B749BA9" w14:textId="6EA5DA4A" w:rsidR="00181755" w:rsidRDefault="002462D4">
          <w:pPr>
            <w:pStyle w:val="TOC2"/>
            <w:tabs>
              <w:tab w:val="left" w:pos="1760"/>
              <w:tab w:val="right" w:leader="dot" w:pos="9061"/>
            </w:tabs>
            <w:rPr>
              <w:rFonts w:asciiTheme="minorHAnsi" w:eastAsiaTheme="minorEastAsia" w:hAnsiTheme="minorHAnsi"/>
              <w:noProof/>
              <w:sz w:val="22"/>
            </w:rPr>
          </w:pPr>
          <w:hyperlink w:anchor="_Toc74778290" w:history="1">
            <w:r w:rsidR="00181755" w:rsidRPr="00B91211">
              <w:rPr>
                <w:rStyle w:val="Hyperlink"/>
                <w:noProof/>
              </w:rPr>
              <w:t>3.2.</w:t>
            </w:r>
            <w:r w:rsidR="00181755">
              <w:rPr>
                <w:rFonts w:asciiTheme="minorHAnsi" w:eastAsiaTheme="minorEastAsia" w:hAnsiTheme="minorHAnsi"/>
                <w:noProof/>
                <w:sz w:val="22"/>
              </w:rPr>
              <w:tab/>
            </w:r>
            <w:r w:rsidR="004D7577">
              <w:rPr>
                <w:rStyle w:val="Hyperlink"/>
                <w:noProof/>
              </w:rPr>
              <w:t>Biểu đồ hoạt động</w:t>
            </w:r>
            <w:r w:rsidR="00181755">
              <w:rPr>
                <w:noProof/>
                <w:webHidden/>
              </w:rPr>
              <w:tab/>
            </w:r>
            <w:r w:rsidR="00181755">
              <w:rPr>
                <w:noProof/>
                <w:webHidden/>
              </w:rPr>
              <w:fldChar w:fldCharType="begin"/>
            </w:r>
            <w:r w:rsidR="00181755">
              <w:rPr>
                <w:noProof/>
                <w:webHidden/>
              </w:rPr>
              <w:instrText xml:space="preserve"> PAGEREF _Toc74778290 \h </w:instrText>
            </w:r>
            <w:r w:rsidR="00181755">
              <w:rPr>
                <w:noProof/>
                <w:webHidden/>
              </w:rPr>
            </w:r>
            <w:r w:rsidR="00181755">
              <w:rPr>
                <w:noProof/>
                <w:webHidden/>
              </w:rPr>
              <w:fldChar w:fldCharType="separate"/>
            </w:r>
            <w:r w:rsidR="00181755">
              <w:rPr>
                <w:noProof/>
                <w:webHidden/>
              </w:rPr>
              <w:t>16</w:t>
            </w:r>
            <w:r w:rsidR="00181755">
              <w:rPr>
                <w:noProof/>
                <w:webHidden/>
              </w:rPr>
              <w:fldChar w:fldCharType="end"/>
            </w:r>
          </w:hyperlink>
        </w:p>
        <w:p w14:paraId="00B16C42" w14:textId="307063B6" w:rsidR="00181755" w:rsidRDefault="002462D4">
          <w:pPr>
            <w:pStyle w:val="TOC1"/>
            <w:tabs>
              <w:tab w:val="right" w:leader="dot" w:pos="9061"/>
            </w:tabs>
            <w:rPr>
              <w:rFonts w:asciiTheme="minorHAnsi" w:eastAsiaTheme="minorEastAsia" w:hAnsiTheme="minorHAnsi"/>
              <w:noProof/>
              <w:sz w:val="22"/>
            </w:rPr>
          </w:pPr>
          <w:hyperlink w:anchor="_Toc74778294" w:history="1">
            <w:r w:rsidR="00181755" w:rsidRPr="00B91211">
              <w:rPr>
                <w:rStyle w:val="Hyperlink"/>
                <w:noProof/>
              </w:rPr>
              <w:t>CHƯƠNG IV: THIẾT KẾ CƠ SỞ DỮ LIỆU</w:t>
            </w:r>
            <w:r w:rsidR="00181755">
              <w:rPr>
                <w:noProof/>
                <w:webHidden/>
              </w:rPr>
              <w:tab/>
            </w:r>
            <w:r w:rsidR="00181755">
              <w:rPr>
                <w:noProof/>
                <w:webHidden/>
              </w:rPr>
              <w:fldChar w:fldCharType="begin"/>
            </w:r>
            <w:r w:rsidR="00181755">
              <w:rPr>
                <w:noProof/>
                <w:webHidden/>
              </w:rPr>
              <w:instrText xml:space="preserve"> PAGEREF _Toc74778294 \h </w:instrText>
            </w:r>
            <w:r w:rsidR="00181755">
              <w:rPr>
                <w:noProof/>
                <w:webHidden/>
              </w:rPr>
            </w:r>
            <w:r w:rsidR="00181755">
              <w:rPr>
                <w:noProof/>
                <w:webHidden/>
              </w:rPr>
              <w:fldChar w:fldCharType="separate"/>
            </w:r>
            <w:r w:rsidR="00181755">
              <w:rPr>
                <w:noProof/>
                <w:webHidden/>
              </w:rPr>
              <w:t>24</w:t>
            </w:r>
            <w:r w:rsidR="00181755">
              <w:rPr>
                <w:noProof/>
                <w:webHidden/>
              </w:rPr>
              <w:fldChar w:fldCharType="end"/>
            </w:r>
          </w:hyperlink>
        </w:p>
        <w:p w14:paraId="3192DCF8" w14:textId="23F29700" w:rsidR="00181755" w:rsidRDefault="002462D4">
          <w:pPr>
            <w:pStyle w:val="TOC2"/>
            <w:tabs>
              <w:tab w:val="left" w:pos="1760"/>
              <w:tab w:val="right" w:leader="dot" w:pos="9061"/>
            </w:tabs>
            <w:rPr>
              <w:rFonts w:asciiTheme="minorHAnsi" w:eastAsiaTheme="minorEastAsia" w:hAnsiTheme="minorHAnsi"/>
              <w:noProof/>
              <w:sz w:val="22"/>
            </w:rPr>
          </w:pPr>
          <w:hyperlink w:anchor="_Toc74778295" w:history="1">
            <w:r w:rsidR="00181755" w:rsidRPr="00B91211">
              <w:rPr>
                <w:rStyle w:val="Hyperlink"/>
                <w:rFonts w:cs="Times New Roman"/>
                <w:b/>
                <w:noProof/>
              </w:rPr>
              <w:t>4.1.</w:t>
            </w:r>
            <w:r w:rsidR="00181755">
              <w:rPr>
                <w:rFonts w:asciiTheme="minorHAnsi" w:eastAsiaTheme="minorEastAsia" w:hAnsiTheme="minorHAnsi"/>
                <w:noProof/>
                <w:sz w:val="22"/>
              </w:rPr>
              <w:tab/>
            </w:r>
            <w:r w:rsidR="00181755" w:rsidRPr="00B91211">
              <w:rPr>
                <w:rStyle w:val="Hyperlink"/>
                <w:rFonts w:cs="Times New Roman"/>
                <w:b/>
                <w:noProof/>
              </w:rPr>
              <w:t>Nhận diện thực thể, thuộc tính và xây dựng từ điển dữ liệu</w:t>
            </w:r>
            <w:r w:rsidR="00181755">
              <w:rPr>
                <w:noProof/>
                <w:webHidden/>
              </w:rPr>
              <w:tab/>
            </w:r>
            <w:r w:rsidR="00181755">
              <w:rPr>
                <w:noProof/>
                <w:webHidden/>
              </w:rPr>
              <w:fldChar w:fldCharType="begin"/>
            </w:r>
            <w:r w:rsidR="00181755">
              <w:rPr>
                <w:noProof/>
                <w:webHidden/>
              </w:rPr>
              <w:instrText xml:space="preserve"> PAGEREF _Toc74778295 \h </w:instrText>
            </w:r>
            <w:r w:rsidR="00181755">
              <w:rPr>
                <w:noProof/>
                <w:webHidden/>
              </w:rPr>
            </w:r>
            <w:r w:rsidR="00181755">
              <w:rPr>
                <w:noProof/>
                <w:webHidden/>
              </w:rPr>
              <w:fldChar w:fldCharType="separate"/>
            </w:r>
            <w:r w:rsidR="00181755">
              <w:rPr>
                <w:noProof/>
                <w:webHidden/>
              </w:rPr>
              <w:t>24</w:t>
            </w:r>
            <w:r w:rsidR="00181755">
              <w:rPr>
                <w:noProof/>
                <w:webHidden/>
              </w:rPr>
              <w:fldChar w:fldCharType="end"/>
            </w:r>
          </w:hyperlink>
        </w:p>
        <w:p w14:paraId="6A33EA63" w14:textId="55626684" w:rsidR="00181755" w:rsidRDefault="002462D4">
          <w:pPr>
            <w:pStyle w:val="TOC3"/>
            <w:tabs>
              <w:tab w:val="left" w:pos="1965"/>
              <w:tab w:val="right" w:leader="dot" w:pos="9061"/>
            </w:tabs>
            <w:rPr>
              <w:rFonts w:asciiTheme="minorHAnsi" w:eastAsiaTheme="minorEastAsia" w:hAnsiTheme="minorHAnsi"/>
              <w:noProof/>
              <w:sz w:val="22"/>
            </w:rPr>
          </w:pPr>
          <w:hyperlink w:anchor="_Toc74778296" w:history="1">
            <w:r w:rsidR="00181755" w:rsidRPr="00B91211">
              <w:rPr>
                <w:rStyle w:val="Hyperlink"/>
                <w:noProof/>
              </w:rPr>
              <w:t>4.1.1.</w:t>
            </w:r>
            <w:r w:rsidR="00181755">
              <w:rPr>
                <w:rFonts w:asciiTheme="minorHAnsi" w:eastAsiaTheme="minorEastAsia" w:hAnsiTheme="minorHAnsi"/>
                <w:noProof/>
                <w:sz w:val="22"/>
              </w:rPr>
              <w:tab/>
            </w:r>
            <w:r w:rsidR="00181755" w:rsidRPr="00B91211">
              <w:rPr>
                <w:rStyle w:val="Hyperlink"/>
                <w:noProof/>
              </w:rPr>
              <w:t>Các thực thể và thuộc tính</w:t>
            </w:r>
            <w:r w:rsidR="00181755">
              <w:rPr>
                <w:noProof/>
                <w:webHidden/>
              </w:rPr>
              <w:tab/>
            </w:r>
            <w:r w:rsidR="00181755">
              <w:rPr>
                <w:noProof/>
                <w:webHidden/>
              </w:rPr>
              <w:fldChar w:fldCharType="begin"/>
            </w:r>
            <w:r w:rsidR="00181755">
              <w:rPr>
                <w:noProof/>
                <w:webHidden/>
              </w:rPr>
              <w:instrText xml:space="preserve"> PAGEREF _Toc74778296 \h </w:instrText>
            </w:r>
            <w:r w:rsidR="00181755">
              <w:rPr>
                <w:noProof/>
                <w:webHidden/>
              </w:rPr>
            </w:r>
            <w:r w:rsidR="00181755">
              <w:rPr>
                <w:noProof/>
                <w:webHidden/>
              </w:rPr>
              <w:fldChar w:fldCharType="separate"/>
            </w:r>
            <w:r w:rsidR="00181755">
              <w:rPr>
                <w:noProof/>
                <w:webHidden/>
              </w:rPr>
              <w:t>24</w:t>
            </w:r>
            <w:r w:rsidR="00181755">
              <w:rPr>
                <w:noProof/>
                <w:webHidden/>
              </w:rPr>
              <w:fldChar w:fldCharType="end"/>
            </w:r>
          </w:hyperlink>
        </w:p>
        <w:p w14:paraId="64B3CA91" w14:textId="4FB8DAFA" w:rsidR="00181755" w:rsidRDefault="002462D4">
          <w:pPr>
            <w:pStyle w:val="TOC3"/>
            <w:tabs>
              <w:tab w:val="left" w:pos="1965"/>
              <w:tab w:val="right" w:leader="dot" w:pos="9061"/>
            </w:tabs>
            <w:rPr>
              <w:rFonts w:asciiTheme="minorHAnsi" w:eastAsiaTheme="minorEastAsia" w:hAnsiTheme="minorHAnsi"/>
              <w:noProof/>
              <w:sz w:val="22"/>
            </w:rPr>
          </w:pPr>
          <w:hyperlink w:anchor="_Toc74778297" w:history="1">
            <w:r w:rsidR="00181755" w:rsidRPr="00B91211">
              <w:rPr>
                <w:rStyle w:val="Hyperlink"/>
                <w:noProof/>
              </w:rPr>
              <w:t>4.1.2.</w:t>
            </w:r>
            <w:r w:rsidR="00181755">
              <w:rPr>
                <w:rFonts w:asciiTheme="minorHAnsi" w:eastAsiaTheme="minorEastAsia" w:hAnsiTheme="minorHAnsi"/>
                <w:noProof/>
                <w:sz w:val="22"/>
              </w:rPr>
              <w:tab/>
            </w:r>
            <w:r w:rsidR="00181755" w:rsidRPr="00B91211">
              <w:rPr>
                <w:rStyle w:val="Hyperlink"/>
                <w:noProof/>
              </w:rPr>
              <w:t>Từ điển dữ liệu pha phân tích</w:t>
            </w:r>
            <w:r w:rsidR="00181755">
              <w:rPr>
                <w:noProof/>
                <w:webHidden/>
              </w:rPr>
              <w:tab/>
            </w:r>
            <w:r w:rsidR="00181755">
              <w:rPr>
                <w:noProof/>
                <w:webHidden/>
              </w:rPr>
              <w:fldChar w:fldCharType="begin"/>
            </w:r>
            <w:r w:rsidR="00181755">
              <w:rPr>
                <w:noProof/>
                <w:webHidden/>
              </w:rPr>
              <w:instrText xml:space="preserve"> PAGEREF _Toc74778297 \h </w:instrText>
            </w:r>
            <w:r w:rsidR="00181755">
              <w:rPr>
                <w:noProof/>
                <w:webHidden/>
              </w:rPr>
            </w:r>
            <w:r w:rsidR="00181755">
              <w:rPr>
                <w:noProof/>
                <w:webHidden/>
              </w:rPr>
              <w:fldChar w:fldCharType="separate"/>
            </w:r>
            <w:r w:rsidR="00181755">
              <w:rPr>
                <w:noProof/>
                <w:webHidden/>
              </w:rPr>
              <w:t>25</w:t>
            </w:r>
            <w:r w:rsidR="00181755">
              <w:rPr>
                <w:noProof/>
                <w:webHidden/>
              </w:rPr>
              <w:fldChar w:fldCharType="end"/>
            </w:r>
          </w:hyperlink>
        </w:p>
        <w:p w14:paraId="606F02BA" w14:textId="193A14BE" w:rsidR="00181755" w:rsidRDefault="002462D4">
          <w:pPr>
            <w:pStyle w:val="TOC2"/>
            <w:tabs>
              <w:tab w:val="left" w:pos="1760"/>
              <w:tab w:val="right" w:leader="dot" w:pos="9061"/>
            </w:tabs>
            <w:rPr>
              <w:rFonts w:asciiTheme="minorHAnsi" w:eastAsiaTheme="minorEastAsia" w:hAnsiTheme="minorHAnsi"/>
              <w:noProof/>
              <w:sz w:val="22"/>
            </w:rPr>
          </w:pPr>
          <w:hyperlink w:anchor="_Toc74778298" w:history="1">
            <w:r w:rsidR="00181755" w:rsidRPr="00B91211">
              <w:rPr>
                <w:rStyle w:val="Hyperlink"/>
                <w:noProof/>
              </w:rPr>
              <w:t>4.2.</w:t>
            </w:r>
            <w:r w:rsidR="00181755">
              <w:rPr>
                <w:rFonts w:asciiTheme="minorHAnsi" w:eastAsiaTheme="minorEastAsia" w:hAnsiTheme="minorHAnsi"/>
                <w:noProof/>
                <w:sz w:val="22"/>
              </w:rPr>
              <w:tab/>
            </w:r>
            <w:r w:rsidR="00181755" w:rsidRPr="00B91211">
              <w:rPr>
                <w:rStyle w:val="Hyperlink"/>
                <w:noProof/>
              </w:rPr>
              <w:t>Xây dựng mô hình thực thể liên kết</w:t>
            </w:r>
            <w:r w:rsidR="00181755">
              <w:rPr>
                <w:noProof/>
                <w:webHidden/>
              </w:rPr>
              <w:tab/>
            </w:r>
            <w:r w:rsidR="00181755">
              <w:rPr>
                <w:noProof/>
                <w:webHidden/>
              </w:rPr>
              <w:fldChar w:fldCharType="begin"/>
            </w:r>
            <w:r w:rsidR="00181755">
              <w:rPr>
                <w:noProof/>
                <w:webHidden/>
              </w:rPr>
              <w:instrText xml:space="preserve"> PAGEREF _Toc74778298 \h </w:instrText>
            </w:r>
            <w:r w:rsidR="00181755">
              <w:rPr>
                <w:noProof/>
                <w:webHidden/>
              </w:rPr>
            </w:r>
            <w:r w:rsidR="00181755">
              <w:rPr>
                <w:noProof/>
                <w:webHidden/>
              </w:rPr>
              <w:fldChar w:fldCharType="separate"/>
            </w:r>
            <w:r w:rsidR="00181755">
              <w:rPr>
                <w:noProof/>
                <w:webHidden/>
              </w:rPr>
              <w:t>25</w:t>
            </w:r>
            <w:r w:rsidR="00181755">
              <w:rPr>
                <w:noProof/>
                <w:webHidden/>
              </w:rPr>
              <w:fldChar w:fldCharType="end"/>
            </w:r>
          </w:hyperlink>
        </w:p>
        <w:p w14:paraId="1DC8828C" w14:textId="63E108A9" w:rsidR="00181755" w:rsidRDefault="002462D4">
          <w:pPr>
            <w:pStyle w:val="TOC2"/>
            <w:tabs>
              <w:tab w:val="left" w:pos="1760"/>
              <w:tab w:val="right" w:leader="dot" w:pos="9061"/>
            </w:tabs>
            <w:rPr>
              <w:rFonts w:asciiTheme="minorHAnsi" w:eastAsiaTheme="minorEastAsia" w:hAnsiTheme="minorHAnsi"/>
              <w:noProof/>
              <w:sz w:val="22"/>
            </w:rPr>
          </w:pPr>
          <w:hyperlink w:anchor="_Toc74778299" w:history="1">
            <w:r w:rsidR="00181755" w:rsidRPr="00B91211">
              <w:rPr>
                <w:rStyle w:val="Hyperlink"/>
                <w:noProof/>
              </w:rPr>
              <w:t>4.3.</w:t>
            </w:r>
            <w:r w:rsidR="00181755">
              <w:rPr>
                <w:rFonts w:asciiTheme="minorHAnsi" w:eastAsiaTheme="minorEastAsia" w:hAnsiTheme="minorHAnsi"/>
                <w:noProof/>
                <w:sz w:val="22"/>
              </w:rPr>
              <w:tab/>
            </w:r>
            <w:r w:rsidR="00181755" w:rsidRPr="00B91211">
              <w:rPr>
                <w:rStyle w:val="Hyperlink"/>
                <w:noProof/>
              </w:rPr>
              <w:t>Chuyển mô hình thực thể liên kết sang mô hình quan hệ</w:t>
            </w:r>
            <w:r w:rsidR="00181755">
              <w:rPr>
                <w:noProof/>
                <w:webHidden/>
              </w:rPr>
              <w:tab/>
            </w:r>
            <w:r w:rsidR="00181755">
              <w:rPr>
                <w:noProof/>
                <w:webHidden/>
              </w:rPr>
              <w:fldChar w:fldCharType="begin"/>
            </w:r>
            <w:r w:rsidR="00181755">
              <w:rPr>
                <w:noProof/>
                <w:webHidden/>
              </w:rPr>
              <w:instrText xml:space="preserve"> PAGEREF _Toc74778299 \h </w:instrText>
            </w:r>
            <w:r w:rsidR="00181755">
              <w:rPr>
                <w:noProof/>
                <w:webHidden/>
              </w:rPr>
            </w:r>
            <w:r w:rsidR="00181755">
              <w:rPr>
                <w:noProof/>
                <w:webHidden/>
              </w:rPr>
              <w:fldChar w:fldCharType="separate"/>
            </w:r>
            <w:r w:rsidR="00181755">
              <w:rPr>
                <w:noProof/>
                <w:webHidden/>
              </w:rPr>
              <w:t>25</w:t>
            </w:r>
            <w:r w:rsidR="00181755">
              <w:rPr>
                <w:noProof/>
                <w:webHidden/>
              </w:rPr>
              <w:fldChar w:fldCharType="end"/>
            </w:r>
          </w:hyperlink>
        </w:p>
        <w:p w14:paraId="3044FAB2" w14:textId="58B9C9E3" w:rsidR="00181755" w:rsidRDefault="002462D4">
          <w:pPr>
            <w:pStyle w:val="TOC2"/>
            <w:tabs>
              <w:tab w:val="left" w:pos="1760"/>
              <w:tab w:val="right" w:leader="dot" w:pos="9061"/>
            </w:tabs>
            <w:rPr>
              <w:rFonts w:asciiTheme="minorHAnsi" w:eastAsiaTheme="minorEastAsia" w:hAnsiTheme="minorHAnsi"/>
              <w:noProof/>
              <w:sz w:val="22"/>
            </w:rPr>
          </w:pPr>
          <w:hyperlink w:anchor="_Toc74778300" w:history="1">
            <w:r w:rsidR="00181755" w:rsidRPr="00B91211">
              <w:rPr>
                <w:rStyle w:val="Hyperlink"/>
                <w:noProof/>
              </w:rPr>
              <w:t>4.4.</w:t>
            </w:r>
            <w:r w:rsidR="00181755">
              <w:rPr>
                <w:rFonts w:asciiTheme="minorHAnsi" w:eastAsiaTheme="minorEastAsia" w:hAnsiTheme="minorHAnsi"/>
                <w:noProof/>
                <w:sz w:val="22"/>
              </w:rPr>
              <w:tab/>
            </w:r>
            <w:r w:rsidR="00181755" w:rsidRPr="00B91211">
              <w:rPr>
                <w:rStyle w:val="Hyperlink"/>
                <w:noProof/>
              </w:rPr>
              <w:t xml:space="preserve">Sơ đồ </w:t>
            </w:r>
            <w:r w:rsidR="00C4153B">
              <w:rPr>
                <w:rStyle w:val="Hyperlink"/>
                <w:noProof/>
              </w:rPr>
              <w:t>quan hệ</w:t>
            </w:r>
            <w:r w:rsidR="00181755">
              <w:rPr>
                <w:noProof/>
                <w:webHidden/>
              </w:rPr>
              <w:tab/>
            </w:r>
            <w:r w:rsidR="00181755">
              <w:rPr>
                <w:noProof/>
                <w:webHidden/>
              </w:rPr>
              <w:fldChar w:fldCharType="begin"/>
            </w:r>
            <w:r w:rsidR="00181755">
              <w:rPr>
                <w:noProof/>
                <w:webHidden/>
              </w:rPr>
              <w:instrText xml:space="preserve"> PAGEREF _Toc74778300 \h </w:instrText>
            </w:r>
            <w:r w:rsidR="00181755">
              <w:rPr>
                <w:noProof/>
                <w:webHidden/>
              </w:rPr>
            </w:r>
            <w:r w:rsidR="00181755">
              <w:rPr>
                <w:noProof/>
                <w:webHidden/>
              </w:rPr>
              <w:fldChar w:fldCharType="separate"/>
            </w:r>
            <w:r w:rsidR="00181755">
              <w:rPr>
                <w:noProof/>
                <w:webHidden/>
              </w:rPr>
              <w:t>28</w:t>
            </w:r>
            <w:r w:rsidR="00181755">
              <w:rPr>
                <w:noProof/>
                <w:webHidden/>
              </w:rPr>
              <w:fldChar w:fldCharType="end"/>
            </w:r>
          </w:hyperlink>
        </w:p>
        <w:p w14:paraId="61523D3A" w14:textId="7CF51D8C" w:rsidR="00181755" w:rsidRDefault="002462D4">
          <w:pPr>
            <w:pStyle w:val="TOC2"/>
            <w:tabs>
              <w:tab w:val="left" w:pos="1760"/>
              <w:tab w:val="right" w:leader="dot" w:pos="9061"/>
            </w:tabs>
            <w:rPr>
              <w:rFonts w:asciiTheme="minorHAnsi" w:eastAsiaTheme="minorEastAsia" w:hAnsiTheme="minorHAnsi"/>
              <w:noProof/>
              <w:sz w:val="22"/>
            </w:rPr>
          </w:pPr>
          <w:hyperlink w:anchor="_Toc74778301" w:history="1">
            <w:r w:rsidR="00181755" w:rsidRPr="00B91211">
              <w:rPr>
                <w:rStyle w:val="Hyperlink"/>
                <w:rFonts w:eastAsiaTheme="majorEastAsia" w:cstheme="majorBidi"/>
                <w:b/>
                <w:noProof/>
              </w:rPr>
              <w:t>4.5.</w:t>
            </w:r>
            <w:r w:rsidR="00181755">
              <w:rPr>
                <w:rFonts w:asciiTheme="minorHAnsi" w:eastAsiaTheme="minorEastAsia" w:hAnsiTheme="minorHAnsi"/>
                <w:noProof/>
                <w:sz w:val="22"/>
              </w:rPr>
              <w:tab/>
            </w:r>
            <w:r w:rsidR="00181755" w:rsidRPr="00B91211">
              <w:rPr>
                <w:rStyle w:val="Hyperlink"/>
                <w:rFonts w:eastAsiaTheme="majorEastAsia" w:cstheme="majorBidi"/>
                <w:b/>
                <w:noProof/>
              </w:rPr>
              <w:t>Từ điển dữ liệu pha thiết kế</w:t>
            </w:r>
            <w:r w:rsidR="00181755">
              <w:rPr>
                <w:noProof/>
                <w:webHidden/>
              </w:rPr>
              <w:tab/>
            </w:r>
            <w:r w:rsidR="00181755">
              <w:rPr>
                <w:noProof/>
                <w:webHidden/>
              </w:rPr>
              <w:fldChar w:fldCharType="begin"/>
            </w:r>
            <w:r w:rsidR="00181755">
              <w:rPr>
                <w:noProof/>
                <w:webHidden/>
              </w:rPr>
              <w:instrText xml:space="preserve"> PAGEREF _Toc74778301 \h </w:instrText>
            </w:r>
            <w:r w:rsidR="00181755">
              <w:rPr>
                <w:noProof/>
                <w:webHidden/>
              </w:rPr>
            </w:r>
            <w:r w:rsidR="00181755">
              <w:rPr>
                <w:noProof/>
                <w:webHidden/>
              </w:rPr>
              <w:fldChar w:fldCharType="separate"/>
            </w:r>
            <w:r w:rsidR="00181755">
              <w:rPr>
                <w:noProof/>
                <w:webHidden/>
              </w:rPr>
              <w:t>28</w:t>
            </w:r>
            <w:r w:rsidR="00181755">
              <w:rPr>
                <w:noProof/>
                <w:webHidden/>
              </w:rPr>
              <w:fldChar w:fldCharType="end"/>
            </w:r>
          </w:hyperlink>
        </w:p>
        <w:p w14:paraId="2B03CD9D" w14:textId="0E54B3D7" w:rsidR="00181755" w:rsidRDefault="002462D4">
          <w:pPr>
            <w:pStyle w:val="TOC2"/>
            <w:tabs>
              <w:tab w:val="left" w:pos="1760"/>
              <w:tab w:val="right" w:leader="dot" w:pos="9061"/>
            </w:tabs>
            <w:rPr>
              <w:rFonts w:asciiTheme="minorHAnsi" w:eastAsiaTheme="minorEastAsia" w:hAnsiTheme="minorHAnsi"/>
              <w:noProof/>
              <w:sz w:val="22"/>
            </w:rPr>
          </w:pPr>
          <w:hyperlink w:anchor="_Toc74778302" w:history="1">
            <w:r w:rsidR="00181755" w:rsidRPr="00B91211">
              <w:rPr>
                <w:rStyle w:val="Hyperlink"/>
                <w:noProof/>
              </w:rPr>
              <w:t>4.6.</w:t>
            </w:r>
            <w:r w:rsidR="00181755">
              <w:rPr>
                <w:rFonts w:asciiTheme="minorHAnsi" w:eastAsiaTheme="minorEastAsia" w:hAnsiTheme="minorHAnsi"/>
                <w:noProof/>
                <w:sz w:val="22"/>
              </w:rPr>
              <w:tab/>
            </w:r>
            <w:r w:rsidR="00181755" w:rsidRPr="00B91211">
              <w:rPr>
                <w:rStyle w:val="Hyperlink"/>
                <w:noProof/>
              </w:rPr>
              <w:t>Thiết kế một số form đầu ra</w:t>
            </w:r>
            <w:r w:rsidR="00181755">
              <w:rPr>
                <w:noProof/>
                <w:webHidden/>
              </w:rPr>
              <w:tab/>
            </w:r>
            <w:r w:rsidR="00181755">
              <w:rPr>
                <w:noProof/>
                <w:webHidden/>
              </w:rPr>
              <w:fldChar w:fldCharType="begin"/>
            </w:r>
            <w:r w:rsidR="00181755">
              <w:rPr>
                <w:noProof/>
                <w:webHidden/>
              </w:rPr>
              <w:instrText xml:space="preserve"> PAGEREF _Toc74778302 \h </w:instrText>
            </w:r>
            <w:r w:rsidR="00181755">
              <w:rPr>
                <w:noProof/>
                <w:webHidden/>
              </w:rPr>
            </w:r>
            <w:r w:rsidR="00181755">
              <w:rPr>
                <w:noProof/>
                <w:webHidden/>
              </w:rPr>
              <w:fldChar w:fldCharType="separate"/>
            </w:r>
            <w:r w:rsidR="00181755">
              <w:rPr>
                <w:noProof/>
                <w:webHidden/>
              </w:rPr>
              <w:t>31</w:t>
            </w:r>
            <w:r w:rsidR="00181755">
              <w:rPr>
                <w:noProof/>
                <w:webHidden/>
              </w:rPr>
              <w:fldChar w:fldCharType="end"/>
            </w:r>
          </w:hyperlink>
        </w:p>
        <w:p w14:paraId="4BF3B6F5" w14:textId="6F41B3A4" w:rsidR="00181755" w:rsidRDefault="002462D4">
          <w:pPr>
            <w:pStyle w:val="TOC3"/>
            <w:tabs>
              <w:tab w:val="left" w:pos="1965"/>
              <w:tab w:val="right" w:leader="dot" w:pos="9061"/>
            </w:tabs>
            <w:rPr>
              <w:rFonts w:asciiTheme="minorHAnsi" w:eastAsiaTheme="minorEastAsia" w:hAnsiTheme="minorHAnsi"/>
              <w:noProof/>
              <w:sz w:val="22"/>
            </w:rPr>
          </w:pPr>
          <w:hyperlink w:anchor="_Toc74778303" w:history="1">
            <w:r w:rsidR="00181755" w:rsidRPr="00B91211">
              <w:rPr>
                <w:rStyle w:val="Hyperlink"/>
                <w:noProof/>
              </w:rPr>
              <w:t>4.6.1.</w:t>
            </w:r>
            <w:r w:rsidR="00181755">
              <w:rPr>
                <w:rFonts w:asciiTheme="minorHAnsi" w:eastAsiaTheme="minorEastAsia" w:hAnsiTheme="minorHAnsi"/>
                <w:noProof/>
                <w:sz w:val="22"/>
              </w:rPr>
              <w:tab/>
            </w:r>
            <w:r w:rsidR="00181755" w:rsidRPr="00B91211">
              <w:rPr>
                <w:rStyle w:val="Hyperlink"/>
                <w:noProof/>
              </w:rPr>
              <w:t>Hóa đơn</w:t>
            </w:r>
            <w:r w:rsidR="00181755">
              <w:rPr>
                <w:noProof/>
                <w:webHidden/>
              </w:rPr>
              <w:tab/>
            </w:r>
            <w:r w:rsidR="00181755">
              <w:rPr>
                <w:noProof/>
                <w:webHidden/>
              </w:rPr>
              <w:fldChar w:fldCharType="begin"/>
            </w:r>
            <w:r w:rsidR="00181755">
              <w:rPr>
                <w:noProof/>
                <w:webHidden/>
              </w:rPr>
              <w:instrText xml:space="preserve"> PAGEREF _Toc74778303 \h </w:instrText>
            </w:r>
            <w:r w:rsidR="00181755">
              <w:rPr>
                <w:noProof/>
                <w:webHidden/>
              </w:rPr>
            </w:r>
            <w:r w:rsidR="00181755">
              <w:rPr>
                <w:noProof/>
                <w:webHidden/>
              </w:rPr>
              <w:fldChar w:fldCharType="separate"/>
            </w:r>
            <w:r w:rsidR="00181755">
              <w:rPr>
                <w:noProof/>
                <w:webHidden/>
              </w:rPr>
              <w:t>31</w:t>
            </w:r>
            <w:r w:rsidR="00181755">
              <w:rPr>
                <w:noProof/>
                <w:webHidden/>
              </w:rPr>
              <w:fldChar w:fldCharType="end"/>
            </w:r>
          </w:hyperlink>
        </w:p>
        <w:p w14:paraId="5FBEB450" w14:textId="327F5A04" w:rsidR="00181755" w:rsidRDefault="002462D4">
          <w:pPr>
            <w:pStyle w:val="TOC3"/>
            <w:tabs>
              <w:tab w:val="left" w:pos="1965"/>
              <w:tab w:val="right" w:leader="dot" w:pos="9061"/>
            </w:tabs>
            <w:rPr>
              <w:rFonts w:asciiTheme="minorHAnsi" w:eastAsiaTheme="minorEastAsia" w:hAnsiTheme="minorHAnsi"/>
              <w:noProof/>
              <w:sz w:val="22"/>
            </w:rPr>
          </w:pPr>
          <w:hyperlink w:anchor="_Toc74778304" w:history="1">
            <w:r w:rsidR="00181755" w:rsidRPr="00B91211">
              <w:rPr>
                <w:rStyle w:val="Hyperlink"/>
                <w:noProof/>
              </w:rPr>
              <w:t>4.6.2.</w:t>
            </w:r>
            <w:r w:rsidR="00181755">
              <w:rPr>
                <w:rFonts w:asciiTheme="minorHAnsi" w:eastAsiaTheme="minorEastAsia" w:hAnsiTheme="minorHAnsi"/>
                <w:noProof/>
                <w:sz w:val="22"/>
              </w:rPr>
              <w:tab/>
            </w:r>
            <w:r w:rsidR="00181755" w:rsidRPr="00B91211">
              <w:rPr>
                <w:rStyle w:val="Hyperlink"/>
                <w:noProof/>
              </w:rPr>
              <w:t>Phiếu nhập</w:t>
            </w:r>
            <w:r w:rsidR="00181755">
              <w:rPr>
                <w:noProof/>
                <w:webHidden/>
              </w:rPr>
              <w:tab/>
            </w:r>
            <w:r w:rsidR="00181755">
              <w:rPr>
                <w:noProof/>
                <w:webHidden/>
              </w:rPr>
              <w:fldChar w:fldCharType="begin"/>
            </w:r>
            <w:r w:rsidR="00181755">
              <w:rPr>
                <w:noProof/>
                <w:webHidden/>
              </w:rPr>
              <w:instrText xml:space="preserve"> PAGEREF _Toc74778304 \h </w:instrText>
            </w:r>
            <w:r w:rsidR="00181755">
              <w:rPr>
                <w:noProof/>
                <w:webHidden/>
              </w:rPr>
            </w:r>
            <w:r w:rsidR="00181755">
              <w:rPr>
                <w:noProof/>
                <w:webHidden/>
              </w:rPr>
              <w:fldChar w:fldCharType="separate"/>
            </w:r>
            <w:r w:rsidR="00181755">
              <w:rPr>
                <w:noProof/>
                <w:webHidden/>
              </w:rPr>
              <w:t>32</w:t>
            </w:r>
            <w:r w:rsidR="00181755">
              <w:rPr>
                <w:noProof/>
                <w:webHidden/>
              </w:rPr>
              <w:fldChar w:fldCharType="end"/>
            </w:r>
          </w:hyperlink>
        </w:p>
        <w:p w14:paraId="32183CB3" w14:textId="15DCD503" w:rsidR="00181755" w:rsidRDefault="002462D4">
          <w:pPr>
            <w:pStyle w:val="TOC3"/>
            <w:tabs>
              <w:tab w:val="left" w:pos="1965"/>
              <w:tab w:val="right" w:leader="dot" w:pos="9061"/>
            </w:tabs>
            <w:rPr>
              <w:rFonts w:asciiTheme="minorHAnsi" w:eastAsiaTheme="minorEastAsia" w:hAnsiTheme="minorHAnsi"/>
              <w:noProof/>
              <w:sz w:val="22"/>
            </w:rPr>
          </w:pPr>
          <w:hyperlink w:anchor="_Toc74778305" w:history="1">
            <w:r w:rsidR="00181755" w:rsidRPr="00B91211">
              <w:rPr>
                <w:rStyle w:val="Hyperlink"/>
                <w:noProof/>
              </w:rPr>
              <w:t>4.6.3.</w:t>
            </w:r>
            <w:r w:rsidR="00181755">
              <w:rPr>
                <w:rFonts w:asciiTheme="minorHAnsi" w:eastAsiaTheme="minorEastAsia" w:hAnsiTheme="minorHAnsi"/>
                <w:noProof/>
                <w:sz w:val="22"/>
              </w:rPr>
              <w:tab/>
            </w:r>
            <w:r w:rsidR="00181755" w:rsidRPr="00B91211">
              <w:rPr>
                <w:rStyle w:val="Hyperlink"/>
                <w:noProof/>
              </w:rPr>
              <w:t>Báo cáo doanh thu</w:t>
            </w:r>
            <w:r w:rsidR="00181755">
              <w:rPr>
                <w:noProof/>
                <w:webHidden/>
              </w:rPr>
              <w:tab/>
            </w:r>
            <w:r w:rsidR="00181755">
              <w:rPr>
                <w:noProof/>
                <w:webHidden/>
              </w:rPr>
              <w:fldChar w:fldCharType="begin"/>
            </w:r>
            <w:r w:rsidR="00181755">
              <w:rPr>
                <w:noProof/>
                <w:webHidden/>
              </w:rPr>
              <w:instrText xml:space="preserve"> PAGEREF _Toc74778305 \h </w:instrText>
            </w:r>
            <w:r w:rsidR="00181755">
              <w:rPr>
                <w:noProof/>
                <w:webHidden/>
              </w:rPr>
            </w:r>
            <w:r w:rsidR="00181755">
              <w:rPr>
                <w:noProof/>
                <w:webHidden/>
              </w:rPr>
              <w:fldChar w:fldCharType="separate"/>
            </w:r>
            <w:r w:rsidR="00181755">
              <w:rPr>
                <w:noProof/>
                <w:webHidden/>
              </w:rPr>
              <w:t>32</w:t>
            </w:r>
            <w:r w:rsidR="00181755">
              <w:rPr>
                <w:noProof/>
                <w:webHidden/>
              </w:rPr>
              <w:fldChar w:fldCharType="end"/>
            </w:r>
          </w:hyperlink>
        </w:p>
        <w:p w14:paraId="66DD7E7C" w14:textId="33D0986F" w:rsidR="00181755" w:rsidRDefault="002462D4">
          <w:pPr>
            <w:pStyle w:val="TOC3"/>
            <w:tabs>
              <w:tab w:val="left" w:pos="1965"/>
              <w:tab w:val="right" w:leader="dot" w:pos="9061"/>
            </w:tabs>
            <w:rPr>
              <w:rFonts w:asciiTheme="minorHAnsi" w:eastAsiaTheme="minorEastAsia" w:hAnsiTheme="minorHAnsi"/>
              <w:noProof/>
              <w:sz w:val="22"/>
            </w:rPr>
          </w:pPr>
          <w:hyperlink w:anchor="_Toc74778306" w:history="1">
            <w:r w:rsidR="00181755" w:rsidRPr="00B91211">
              <w:rPr>
                <w:rStyle w:val="Hyperlink"/>
                <w:noProof/>
              </w:rPr>
              <w:t>4.6.4.</w:t>
            </w:r>
            <w:r w:rsidR="00181755">
              <w:rPr>
                <w:rFonts w:asciiTheme="minorHAnsi" w:eastAsiaTheme="minorEastAsia" w:hAnsiTheme="minorHAnsi"/>
                <w:noProof/>
                <w:sz w:val="22"/>
              </w:rPr>
              <w:tab/>
            </w:r>
            <w:r w:rsidR="00181755" w:rsidRPr="00B91211">
              <w:rPr>
                <w:rStyle w:val="Hyperlink"/>
                <w:noProof/>
              </w:rPr>
              <w:t>Thống kê hàng tồn kho</w:t>
            </w:r>
            <w:r w:rsidR="00181755">
              <w:rPr>
                <w:noProof/>
                <w:webHidden/>
              </w:rPr>
              <w:tab/>
            </w:r>
            <w:r w:rsidR="00181755">
              <w:rPr>
                <w:noProof/>
                <w:webHidden/>
              </w:rPr>
              <w:fldChar w:fldCharType="begin"/>
            </w:r>
            <w:r w:rsidR="00181755">
              <w:rPr>
                <w:noProof/>
                <w:webHidden/>
              </w:rPr>
              <w:instrText xml:space="preserve"> PAGEREF _Toc74778306 \h </w:instrText>
            </w:r>
            <w:r w:rsidR="00181755">
              <w:rPr>
                <w:noProof/>
                <w:webHidden/>
              </w:rPr>
            </w:r>
            <w:r w:rsidR="00181755">
              <w:rPr>
                <w:noProof/>
                <w:webHidden/>
              </w:rPr>
              <w:fldChar w:fldCharType="separate"/>
            </w:r>
            <w:r w:rsidR="00181755">
              <w:rPr>
                <w:noProof/>
                <w:webHidden/>
              </w:rPr>
              <w:t>33</w:t>
            </w:r>
            <w:r w:rsidR="00181755">
              <w:rPr>
                <w:noProof/>
                <w:webHidden/>
              </w:rPr>
              <w:fldChar w:fldCharType="end"/>
            </w:r>
          </w:hyperlink>
        </w:p>
        <w:p w14:paraId="5A4A449F" w14:textId="66FD8F0C" w:rsidR="00181755" w:rsidRDefault="002462D4">
          <w:pPr>
            <w:pStyle w:val="TOC1"/>
            <w:tabs>
              <w:tab w:val="right" w:leader="dot" w:pos="9061"/>
            </w:tabs>
            <w:rPr>
              <w:rFonts w:asciiTheme="minorHAnsi" w:eastAsiaTheme="minorEastAsia" w:hAnsiTheme="minorHAnsi"/>
              <w:noProof/>
              <w:sz w:val="22"/>
            </w:rPr>
          </w:pPr>
          <w:hyperlink w:anchor="_Toc74778307" w:history="1">
            <w:r w:rsidR="00181755" w:rsidRPr="00B91211">
              <w:rPr>
                <w:rStyle w:val="Hyperlink"/>
                <w:noProof/>
              </w:rPr>
              <w:t>KẾT LUẬN</w:t>
            </w:r>
            <w:r w:rsidR="00181755">
              <w:rPr>
                <w:noProof/>
                <w:webHidden/>
              </w:rPr>
              <w:tab/>
            </w:r>
            <w:r w:rsidR="00181755">
              <w:rPr>
                <w:noProof/>
                <w:webHidden/>
              </w:rPr>
              <w:fldChar w:fldCharType="begin"/>
            </w:r>
            <w:r w:rsidR="00181755">
              <w:rPr>
                <w:noProof/>
                <w:webHidden/>
              </w:rPr>
              <w:instrText xml:space="preserve"> PAGEREF _Toc74778307 \h </w:instrText>
            </w:r>
            <w:r w:rsidR="00181755">
              <w:rPr>
                <w:noProof/>
                <w:webHidden/>
              </w:rPr>
            </w:r>
            <w:r w:rsidR="00181755">
              <w:rPr>
                <w:noProof/>
                <w:webHidden/>
              </w:rPr>
              <w:fldChar w:fldCharType="separate"/>
            </w:r>
            <w:r w:rsidR="00181755">
              <w:rPr>
                <w:noProof/>
                <w:webHidden/>
              </w:rPr>
              <w:t>34</w:t>
            </w:r>
            <w:r w:rsidR="00181755">
              <w:rPr>
                <w:noProof/>
                <w:webHidden/>
              </w:rPr>
              <w:fldChar w:fldCharType="end"/>
            </w:r>
          </w:hyperlink>
        </w:p>
        <w:p w14:paraId="5FA85DAC" w14:textId="6FCFA50C" w:rsidR="00681355" w:rsidRDefault="00D55CA8" w:rsidP="0FEAB1CA">
          <w:pPr>
            <w:rPr>
              <w:rFonts w:cs="Times New Roman"/>
              <w:bCs/>
            </w:rPr>
          </w:pPr>
          <w:r w:rsidRPr="00775D91">
            <w:rPr>
              <w:rFonts w:cs="Times New Roman"/>
              <w:bCs/>
              <w:noProof/>
            </w:rPr>
            <w:fldChar w:fldCharType="end"/>
          </w:r>
          <w:r w:rsidR="00BE1B99">
            <w:rPr>
              <w:rFonts w:cs="Times New Roman"/>
              <w:bCs/>
            </w:rPr>
            <w:t>PHỤ LỤC……………………………………………………………………</w:t>
          </w:r>
          <w:r w:rsidR="00681355">
            <w:rPr>
              <w:rFonts w:cs="Times New Roman"/>
              <w:bCs/>
            </w:rPr>
            <w:t>...36</w:t>
          </w:r>
        </w:p>
        <w:p w14:paraId="43D50944" w14:textId="5288C6FD" w:rsidR="00D67E9E" w:rsidRDefault="00962061">
          <w:pPr>
            <w:rPr>
              <w:rFonts w:cs="Times New Roman"/>
            </w:rPr>
          </w:pPr>
          <w:r w:rsidRPr="00911123">
            <w:rPr>
              <w:rFonts w:cs="Times New Roman"/>
              <w:b/>
              <w:bCs/>
            </w:rPr>
            <w:t>5.1</w:t>
          </w:r>
          <w:r w:rsidR="00D67E9E" w:rsidRPr="00911123">
            <w:rPr>
              <w:rFonts w:cs="Times New Roman"/>
              <w:b/>
              <w:bCs/>
            </w:rPr>
            <w:t xml:space="preserve">      Tổ chức dữ liệu trong SQL Server</w:t>
          </w:r>
          <w:r w:rsidR="00D67E9E">
            <w:rPr>
              <w:rFonts w:cs="Times New Roman"/>
            </w:rPr>
            <w:t>…</w:t>
          </w:r>
          <w:r w:rsidR="00280CDC">
            <w:rPr>
              <w:rFonts w:cs="Times New Roman"/>
            </w:rPr>
            <w:t>.</w:t>
          </w:r>
          <w:r w:rsidR="00D67E9E">
            <w:rPr>
              <w:rFonts w:cs="Times New Roman"/>
            </w:rPr>
            <w:t>…………</w:t>
          </w:r>
          <w:r w:rsidR="00251EDD">
            <w:rPr>
              <w:rFonts w:cs="Times New Roman"/>
            </w:rPr>
            <w:t>……</w:t>
          </w:r>
          <w:r w:rsidR="00D67E9E">
            <w:rPr>
              <w:rFonts w:cs="Times New Roman"/>
            </w:rPr>
            <w:t>……………</w:t>
          </w:r>
          <w:r w:rsidR="00911123">
            <w:rPr>
              <w:rFonts w:cs="Times New Roman"/>
            </w:rPr>
            <w:t>.</w:t>
          </w:r>
          <w:r w:rsidR="00D67E9E">
            <w:rPr>
              <w:rFonts w:cs="Times New Roman"/>
            </w:rPr>
            <w:t>…..36</w:t>
          </w:r>
        </w:p>
        <w:p w14:paraId="22222FCF" w14:textId="46E8ECD4" w:rsidR="00911123" w:rsidRDefault="00D67E9E">
          <w:pPr>
            <w:rPr>
              <w:rFonts w:cs="Times New Roman"/>
            </w:rPr>
          </w:pPr>
          <w:r w:rsidRPr="00911123">
            <w:rPr>
              <w:rFonts w:cs="Times New Roman"/>
              <w:b/>
              <w:bCs/>
            </w:rPr>
            <w:t>5.2       Lập trình cho hệ thống</w:t>
          </w:r>
          <w:r>
            <w:rPr>
              <w:rFonts w:cs="Times New Roman"/>
            </w:rPr>
            <w:t>………………………………………</w:t>
          </w:r>
          <w:r w:rsidR="00911123">
            <w:rPr>
              <w:rFonts w:cs="Times New Roman"/>
            </w:rPr>
            <w:t>.</w:t>
          </w:r>
          <w:r>
            <w:rPr>
              <w:rFonts w:cs="Times New Roman"/>
            </w:rPr>
            <w:t>……….39</w:t>
          </w:r>
        </w:p>
        <w:p w14:paraId="09CBE7BC" w14:textId="39A9ECA9" w:rsidR="00C968DF" w:rsidRPr="00810B2D" w:rsidRDefault="00911123">
          <w:pPr>
            <w:rPr>
              <w:rFonts w:cs="Times New Roman"/>
            </w:rPr>
          </w:pPr>
          <w:r w:rsidRPr="00911123">
            <w:rPr>
              <w:rFonts w:cs="Times New Roman"/>
              <w:b/>
              <w:bCs/>
            </w:rPr>
            <w:t>6.1      Giao diện hệ thống</w:t>
          </w:r>
          <w:r>
            <w:rPr>
              <w:rFonts w:cs="Times New Roman"/>
            </w:rPr>
            <w:t>…………………………………….………………64</w:t>
          </w:r>
        </w:p>
      </w:sdtContent>
    </w:sdt>
    <w:p w14:paraId="09CBE7BD" w14:textId="77777777" w:rsidR="002F5D67" w:rsidRDefault="002F5D67">
      <w:pPr>
        <w:rPr>
          <w:rFonts w:eastAsiaTheme="majorEastAsia" w:cstheme="majorBidi"/>
          <w:b/>
          <w:color w:val="000000" w:themeColor="text1"/>
          <w:szCs w:val="32"/>
        </w:rPr>
      </w:pPr>
      <w:r>
        <w:br w:type="page"/>
      </w:r>
    </w:p>
    <w:p w14:paraId="09CBE7C9" w14:textId="7611CE4E" w:rsidR="0084125C" w:rsidRDefault="0084125C" w:rsidP="00662E10"/>
    <w:p w14:paraId="09CBE7CA" w14:textId="77777777" w:rsidR="002E37A5" w:rsidRDefault="0084125C" w:rsidP="002E37A5">
      <w:pPr>
        <w:pStyle w:val="Heading1"/>
        <w:rPr>
          <w:noProof/>
        </w:rPr>
      </w:pPr>
      <w:bookmarkStart w:id="0" w:name="_Toc74778270"/>
      <w:r>
        <w:t>DANH MỤC BẢNG BIỂU</w:t>
      </w:r>
      <w:bookmarkEnd w:id="0"/>
      <w:r w:rsidR="00D55CA8">
        <w:fldChar w:fldCharType="begin"/>
      </w:r>
      <w:r w:rsidR="002E37A5">
        <w:instrText xml:space="preserve"> TOC \h \z \c "Bảng 4." </w:instrText>
      </w:r>
      <w:r w:rsidR="00D55CA8">
        <w:fldChar w:fldCharType="separate"/>
      </w:r>
    </w:p>
    <w:p w14:paraId="09CBE7CB" w14:textId="6CA6003D" w:rsidR="002E37A5" w:rsidRDefault="00190E23">
      <w:pPr>
        <w:pStyle w:val="TableofFigures"/>
        <w:tabs>
          <w:tab w:val="right" w:leader="dot" w:pos="9061"/>
        </w:tabs>
        <w:rPr>
          <w:rFonts w:eastAsiaTheme="minorEastAsia" w:cs="Times New Roman"/>
          <w:noProof/>
          <w:szCs w:val="26"/>
        </w:rPr>
      </w:pPr>
      <w:r w:rsidRPr="00481077">
        <w:rPr>
          <w:rFonts w:eastAsiaTheme="minorEastAsia" w:cs="Times New Roman"/>
          <w:noProof/>
          <w:szCs w:val="26"/>
        </w:rPr>
        <w:t xml:space="preserve">Bảng 4.1 </w:t>
      </w:r>
      <w:r w:rsidR="003E7CC2" w:rsidRPr="00481077">
        <w:rPr>
          <w:rFonts w:eastAsiaTheme="minorEastAsia" w:cs="Times New Roman"/>
          <w:noProof/>
          <w:szCs w:val="26"/>
        </w:rPr>
        <w:t>Tên các</w:t>
      </w:r>
      <w:r w:rsidR="00481077" w:rsidRPr="00481077">
        <w:rPr>
          <w:rFonts w:eastAsiaTheme="minorEastAsia" w:cs="Times New Roman"/>
          <w:noProof/>
          <w:szCs w:val="26"/>
        </w:rPr>
        <w:t xml:space="preserve"> bảng dữ liệu</w:t>
      </w:r>
      <w:r w:rsidR="00F95056">
        <w:rPr>
          <w:rFonts w:eastAsiaTheme="minorEastAsia" w:cs="Times New Roman"/>
          <w:noProof/>
          <w:szCs w:val="26"/>
        </w:rPr>
        <w:t>…………………………………………………</w:t>
      </w:r>
      <w:r w:rsidR="006674E6">
        <w:rPr>
          <w:rFonts w:eastAsiaTheme="minorEastAsia" w:cs="Times New Roman"/>
          <w:noProof/>
          <w:szCs w:val="26"/>
        </w:rPr>
        <w:t>25</w:t>
      </w:r>
    </w:p>
    <w:p w14:paraId="0124D246" w14:textId="4C36E56E" w:rsidR="006674E6" w:rsidRPr="00481077" w:rsidRDefault="006674E6" w:rsidP="006674E6">
      <w:pPr>
        <w:pStyle w:val="TableofFigures"/>
        <w:tabs>
          <w:tab w:val="right" w:leader="dot" w:pos="9061"/>
        </w:tabs>
        <w:rPr>
          <w:rFonts w:eastAsiaTheme="minorEastAsia" w:cs="Times New Roman"/>
          <w:noProof/>
          <w:szCs w:val="26"/>
        </w:rPr>
      </w:pPr>
      <w:r w:rsidRPr="00481077">
        <w:rPr>
          <w:rFonts w:eastAsiaTheme="minorEastAsia" w:cs="Times New Roman"/>
          <w:noProof/>
          <w:szCs w:val="26"/>
        </w:rPr>
        <w:t>Bảng 4.</w:t>
      </w:r>
      <w:r>
        <w:rPr>
          <w:rFonts w:eastAsiaTheme="minorEastAsia" w:cs="Times New Roman"/>
          <w:noProof/>
          <w:szCs w:val="26"/>
        </w:rPr>
        <w:t>2</w:t>
      </w:r>
      <w:r w:rsidRPr="00481077">
        <w:rPr>
          <w:rFonts w:eastAsiaTheme="minorEastAsia" w:cs="Times New Roman"/>
          <w:noProof/>
          <w:szCs w:val="26"/>
        </w:rPr>
        <w:t xml:space="preserve"> </w:t>
      </w:r>
      <w:r w:rsidR="00D6296D">
        <w:rPr>
          <w:rFonts w:eastAsiaTheme="minorEastAsia" w:cs="Times New Roman"/>
          <w:noProof/>
          <w:szCs w:val="26"/>
        </w:rPr>
        <w:t xml:space="preserve">Các thuộc tính bảng </w:t>
      </w:r>
      <w:r w:rsidR="00FD7225">
        <w:rPr>
          <w:rFonts w:eastAsiaTheme="minorEastAsia" w:cs="Times New Roman"/>
          <w:noProof/>
          <w:szCs w:val="26"/>
        </w:rPr>
        <w:t>K</w:t>
      </w:r>
      <w:r w:rsidR="00D6296D">
        <w:rPr>
          <w:rFonts w:eastAsiaTheme="minorEastAsia" w:cs="Times New Roman"/>
          <w:noProof/>
          <w:szCs w:val="26"/>
        </w:rPr>
        <w:t>hách hàng</w:t>
      </w:r>
      <w:r>
        <w:rPr>
          <w:rFonts w:eastAsiaTheme="minorEastAsia" w:cs="Times New Roman"/>
          <w:noProof/>
          <w:szCs w:val="26"/>
        </w:rPr>
        <w:t>……………………</w:t>
      </w:r>
      <w:r w:rsidR="00D6296D">
        <w:rPr>
          <w:rFonts w:eastAsiaTheme="minorEastAsia" w:cs="Times New Roman"/>
          <w:noProof/>
          <w:szCs w:val="26"/>
        </w:rPr>
        <w:t>…..</w:t>
      </w:r>
      <w:r>
        <w:rPr>
          <w:rFonts w:eastAsiaTheme="minorEastAsia" w:cs="Times New Roman"/>
          <w:noProof/>
          <w:szCs w:val="26"/>
        </w:rPr>
        <w:t>……………2</w:t>
      </w:r>
      <w:r w:rsidR="00362FA6">
        <w:rPr>
          <w:rFonts w:eastAsiaTheme="minorEastAsia" w:cs="Times New Roman"/>
          <w:noProof/>
          <w:szCs w:val="26"/>
        </w:rPr>
        <w:t>8</w:t>
      </w:r>
    </w:p>
    <w:p w14:paraId="23CAF643" w14:textId="4C6072F4" w:rsidR="00D6296D" w:rsidRPr="00481077" w:rsidRDefault="00D6296D" w:rsidP="00D6296D">
      <w:pPr>
        <w:pStyle w:val="TableofFigures"/>
        <w:tabs>
          <w:tab w:val="right" w:leader="dot" w:pos="9061"/>
        </w:tabs>
        <w:rPr>
          <w:rFonts w:eastAsiaTheme="minorEastAsia" w:cs="Times New Roman"/>
          <w:noProof/>
          <w:szCs w:val="26"/>
        </w:rPr>
      </w:pPr>
      <w:r w:rsidRPr="00481077">
        <w:rPr>
          <w:rFonts w:eastAsiaTheme="minorEastAsia" w:cs="Times New Roman"/>
          <w:noProof/>
          <w:szCs w:val="26"/>
        </w:rPr>
        <w:t>Bảng 4.</w:t>
      </w:r>
      <w:r>
        <w:rPr>
          <w:rFonts w:eastAsiaTheme="minorEastAsia" w:cs="Times New Roman"/>
          <w:noProof/>
          <w:szCs w:val="26"/>
        </w:rPr>
        <w:t>3</w:t>
      </w:r>
      <w:r w:rsidRPr="00481077">
        <w:rPr>
          <w:rFonts w:eastAsiaTheme="minorEastAsia" w:cs="Times New Roman"/>
          <w:noProof/>
          <w:szCs w:val="26"/>
        </w:rPr>
        <w:t xml:space="preserve"> </w:t>
      </w:r>
      <w:r>
        <w:rPr>
          <w:rFonts w:eastAsiaTheme="minorEastAsia" w:cs="Times New Roman"/>
          <w:noProof/>
          <w:szCs w:val="26"/>
        </w:rPr>
        <w:t xml:space="preserve">Các thuộc tính bảng </w:t>
      </w:r>
      <w:r w:rsidR="001900F2">
        <w:rPr>
          <w:rFonts w:eastAsiaTheme="minorEastAsia" w:cs="Times New Roman"/>
          <w:noProof/>
          <w:szCs w:val="26"/>
        </w:rPr>
        <w:t>Điện thoai</w:t>
      </w:r>
      <w:r w:rsidR="00BB3692">
        <w:rPr>
          <w:rFonts w:eastAsiaTheme="minorEastAsia" w:cs="Times New Roman"/>
          <w:noProof/>
          <w:szCs w:val="26"/>
        </w:rPr>
        <w:t>.</w:t>
      </w:r>
      <w:r w:rsidR="00F43B10">
        <w:rPr>
          <w:rFonts w:eastAsiaTheme="minorEastAsia" w:cs="Times New Roman"/>
          <w:noProof/>
          <w:szCs w:val="26"/>
        </w:rPr>
        <w:t>..</w:t>
      </w:r>
      <w:r w:rsidR="001900F2">
        <w:rPr>
          <w:rFonts w:eastAsiaTheme="minorEastAsia" w:cs="Times New Roman"/>
          <w:noProof/>
          <w:szCs w:val="26"/>
        </w:rPr>
        <w:t>…………………………</w:t>
      </w:r>
      <w:r>
        <w:rPr>
          <w:rFonts w:eastAsiaTheme="minorEastAsia" w:cs="Times New Roman"/>
          <w:noProof/>
          <w:szCs w:val="26"/>
        </w:rPr>
        <w:t>…………2</w:t>
      </w:r>
      <w:r w:rsidR="00BB3692">
        <w:rPr>
          <w:rFonts w:eastAsiaTheme="minorEastAsia" w:cs="Times New Roman"/>
          <w:noProof/>
          <w:szCs w:val="26"/>
        </w:rPr>
        <w:t>9</w:t>
      </w:r>
    </w:p>
    <w:p w14:paraId="6517AC8D" w14:textId="46715177" w:rsidR="00D6296D" w:rsidRPr="00481077" w:rsidRDefault="00D6296D" w:rsidP="00D6296D">
      <w:pPr>
        <w:pStyle w:val="TableofFigures"/>
        <w:tabs>
          <w:tab w:val="right" w:leader="dot" w:pos="9061"/>
        </w:tabs>
        <w:rPr>
          <w:rFonts w:eastAsiaTheme="minorEastAsia" w:cs="Times New Roman"/>
          <w:noProof/>
          <w:szCs w:val="26"/>
        </w:rPr>
      </w:pPr>
      <w:r w:rsidRPr="00481077">
        <w:rPr>
          <w:rFonts w:eastAsiaTheme="minorEastAsia" w:cs="Times New Roman"/>
          <w:noProof/>
          <w:szCs w:val="26"/>
        </w:rPr>
        <w:t>Bảng 4.</w:t>
      </w:r>
      <w:r w:rsidR="00F43B10">
        <w:rPr>
          <w:rFonts w:eastAsiaTheme="minorEastAsia" w:cs="Times New Roman"/>
          <w:noProof/>
          <w:szCs w:val="26"/>
        </w:rPr>
        <w:t>4</w:t>
      </w:r>
      <w:r w:rsidRPr="00481077">
        <w:rPr>
          <w:rFonts w:eastAsiaTheme="minorEastAsia" w:cs="Times New Roman"/>
          <w:noProof/>
          <w:szCs w:val="26"/>
        </w:rPr>
        <w:t xml:space="preserve"> </w:t>
      </w:r>
      <w:r>
        <w:rPr>
          <w:rFonts w:eastAsiaTheme="minorEastAsia" w:cs="Times New Roman"/>
          <w:noProof/>
          <w:szCs w:val="26"/>
        </w:rPr>
        <w:t xml:space="preserve">Các thuộc tính bảng </w:t>
      </w:r>
      <w:r w:rsidR="00362FA6">
        <w:rPr>
          <w:rFonts w:eastAsiaTheme="minorEastAsia" w:cs="Times New Roman"/>
          <w:noProof/>
          <w:szCs w:val="26"/>
        </w:rPr>
        <w:t>Hóa đơn….</w:t>
      </w:r>
      <w:r>
        <w:rPr>
          <w:rFonts w:eastAsiaTheme="minorEastAsia" w:cs="Times New Roman"/>
          <w:noProof/>
          <w:szCs w:val="26"/>
        </w:rPr>
        <w:t>………………………..……………2</w:t>
      </w:r>
      <w:r w:rsidR="00362FA6">
        <w:rPr>
          <w:rFonts w:eastAsiaTheme="minorEastAsia" w:cs="Times New Roman"/>
          <w:noProof/>
          <w:szCs w:val="26"/>
        </w:rPr>
        <w:t>9</w:t>
      </w:r>
    </w:p>
    <w:p w14:paraId="570D160A" w14:textId="2846C552" w:rsidR="0084125C" w:rsidRDefault="00D55CA8" w:rsidP="0084125C">
      <w:r>
        <w:fldChar w:fldCharType="end"/>
      </w:r>
      <w:r w:rsidR="001900F2">
        <w:t xml:space="preserve"> </w:t>
      </w:r>
      <w:r>
        <w:br w:type="page"/>
      </w:r>
    </w:p>
    <w:p w14:paraId="09CBE7D4" w14:textId="77777777" w:rsidR="009E6B05" w:rsidRPr="00690BC7" w:rsidRDefault="00B61D14" w:rsidP="00690BC7">
      <w:pPr>
        <w:pStyle w:val="Heading1"/>
      </w:pPr>
      <w:bookmarkStart w:id="1" w:name="_Toc74778271"/>
      <w:r w:rsidRPr="00690BC7">
        <w:lastRenderedPageBreak/>
        <w:t xml:space="preserve">LỜI </w:t>
      </w:r>
      <w:r w:rsidR="009E6B05" w:rsidRPr="00690BC7">
        <w:t>MỞ ĐẦU</w:t>
      </w:r>
      <w:bookmarkEnd w:id="1"/>
    </w:p>
    <w:p w14:paraId="3005954F" w14:textId="43DDA2E5" w:rsidR="00BD5532" w:rsidRDefault="00DA62C0" w:rsidP="009A6034">
      <w:pPr>
        <w:rPr>
          <w:rFonts w:cs="Times New Roman"/>
          <w:iCs/>
          <w:szCs w:val="26"/>
        </w:rPr>
      </w:pPr>
      <w:r>
        <w:rPr>
          <w:rFonts w:cs="Times New Roman"/>
          <w:iCs/>
          <w:szCs w:val="26"/>
        </w:rPr>
        <w:t>Có thể nói rằng, ngày na</w:t>
      </w:r>
      <w:r w:rsidR="009A40C1">
        <w:rPr>
          <w:rFonts w:cs="Times New Roman"/>
          <w:iCs/>
          <w:szCs w:val="26"/>
        </w:rPr>
        <w:t>y các công ty tư nhân hình thành</w:t>
      </w:r>
      <w:r w:rsidR="00633307">
        <w:rPr>
          <w:rFonts w:cs="Times New Roman"/>
          <w:iCs/>
          <w:szCs w:val="26"/>
        </w:rPr>
        <w:t xml:space="preserve"> và mọc</w:t>
      </w:r>
      <w:r w:rsidR="009A40C1">
        <w:rPr>
          <w:rFonts w:cs="Times New Roman"/>
          <w:iCs/>
          <w:szCs w:val="26"/>
        </w:rPr>
        <w:t xml:space="preserve"> lên nhiều như nấm, song song với đó </w:t>
      </w:r>
      <w:r w:rsidR="00AA15BD">
        <w:rPr>
          <w:rFonts w:cs="Times New Roman"/>
          <w:iCs/>
          <w:szCs w:val="26"/>
        </w:rPr>
        <w:t>là những</w:t>
      </w:r>
      <w:r w:rsidR="009A40C1">
        <w:rPr>
          <w:rFonts w:cs="Times New Roman"/>
          <w:iCs/>
          <w:szCs w:val="26"/>
        </w:rPr>
        <w:t xml:space="preserve"> vấn đề về quản lí</w:t>
      </w:r>
      <w:r w:rsidR="00633307">
        <w:rPr>
          <w:rFonts w:cs="Times New Roman"/>
          <w:iCs/>
          <w:szCs w:val="26"/>
        </w:rPr>
        <w:t xml:space="preserve"> nhân sự, quản lí sản phẩm, thương mại</w:t>
      </w:r>
      <w:r w:rsidR="003D40DA">
        <w:rPr>
          <w:rFonts w:cs="Times New Roman"/>
          <w:iCs/>
          <w:szCs w:val="26"/>
        </w:rPr>
        <w:t xml:space="preserve"> sản phẩm</w:t>
      </w:r>
      <w:r w:rsidR="002261C4">
        <w:rPr>
          <w:rFonts w:cs="Times New Roman"/>
          <w:iCs/>
          <w:szCs w:val="26"/>
        </w:rPr>
        <w:t xml:space="preserve">, … luôn là bài toán </w:t>
      </w:r>
      <w:r w:rsidR="00E93AD7">
        <w:rPr>
          <w:rFonts w:cs="Times New Roman"/>
          <w:iCs/>
          <w:szCs w:val="26"/>
        </w:rPr>
        <w:t>“</w:t>
      </w:r>
      <w:r w:rsidR="002261C4">
        <w:rPr>
          <w:rFonts w:cs="Times New Roman"/>
          <w:iCs/>
          <w:szCs w:val="26"/>
        </w:rPr>
        <w:t>đau đầu</w:t>
      </w:r>
      <w:r w:rsidR="00E93AD7">
        <w:rPr>
          <w:rFonts w:cs="Times New Roman"/>
          <w:iCs/>
          <w:szCs w:val="26"/>
        </w:rPr>
        <w:t>”</w:t>
      </w:r>
      <w:r w:rsidR="002261C4">
        <w:rPr>
          <w:rFonts w:cs="Times New Roman"/>
          <w:iCs/>
          <w:szCs w:val="26"/>
        </w:rPr>
        <w:t xml:space="preserve"> với các </w:t>
      </w:r>
      <w:r w:rsidR="00E93AD7">
        <w:rPr>
          <w:rFonts w:cs="Times New Roman"/>
          <w:iCs/>
          <w:szCs w:val="26"/>
        </w:rPr>
        <w:t>chủ đầu tư.</w:t>
      </w:r>
      <w:r w:rsidR="00171AD3">
        <w:rPr>
          <w:rFonts w:cs="Times New Roman"/>
          <w:iCs/>
          <w:szCs w:val="26"/>
        </w:rPr>
        <w:t xml:space="preserve"> </w:t>
      </w:r>
      <w:r w:rsidR="00142225">
        <w:rPr>
          <w:rFonts w:cs="Times New Roman"/>
          <w:iCs/>
          <w:szCs w:val="26"/>
        </w:rPr>
        <w:t xml:space="preserve">Với mong muốn </w:t>
      </w:r>
      <w:r w:rsidR="00115219">
        <w:rPr>
          <w:rFonts w:cs="Times New Roman"/>
          <w:iCs/>
          <w:szCs w:val="26"/>
        </w:rPr>
        <w:t>giải quyết bài toán quản lí sản phẩm</w:t>
      </w:r>
      <w:r w:rsidR="00BA6588">
        <w:rPr>
          <w:rFonts w:cs="Times New Roman"/>
          <w:iCs/>
          <w:szCs w:val="26"/>
        </w:rPr>
        <w:t xml:space="preserve"> trong việc nhập, xuất một cách đơn giản, nhanh chóng</w:t>
      </w:r>
      <w:r w:rsidR="00C24278">
        <w:rPr>
          <w:rFonts w:cs="Times New Roman"/>
          <w:iCs/>
          <w:szCs w:val="26"/>
        </w:rPr>
        <w:t xml:space="preserve">, nhóm chúng em đã tìm hiểu và xây dựng một </w:t>
      </w:r>
      <w:r w:rsidR="001B6F5C">
        <w:rPr>
          <w:rFonts w:cs="Times New Roman"/>
          <w:iCs/>
          <w:szCs w:val="26"/>
        </w:rPr>
        <w:t>phần mềm đơn giản và có khả năng ứng dụng cao</w:t>
      </w:r>
      <w:r w:rsidR="0012511A">
        <w:rPr>
          <w:rFonts w:cs="Times New Roman"/>
          <w:iCs/>
          <w:szCs w:val="26"/>
        </w:rPr>
        <w:t xml:space="preserve"> trong thực tế</w:t>
      </w:r>
      <w:r w:rsidR="001B6F5C">
        <w:rPr>
          <w:rFonts w:cs="Times New Roman"/>
          <w:iCs/>
          <w:szCs w:val="26"/>
        </w:rPr>
        <w:t>.</w:t>
      </w:r>
      <w:r w:rsidR="008D1196">
        <w:rPr>
          <w:rFonts w:cs="Times New Roman"/>
          <w:iCs/>
          <w:szCs w:val="26"/>
        </w:rPr>
        <w:t xml:space="preserve"> Cụ thể:</w:t>
      </w:r>
    </w:p>
    <w:p w14:paraId="3CBE0FF2" w14:textId="42F985C9" w:rsidR="008D1196" w:rsidRDefault="008D1196" w:rsidP="006666CA">
      <w:pPr>
        <w:pStyle w:val="ListParagraph"/>
        <w:numPr>
          <w:ilvl w:val="0"/>
          <w:numId w:val="15"/>
        </w:numPr>
        <w:rPr>
          <w:rFonts w:cs="Times New Roman"/>
          <w:iCs/>
          <w:szCs w:val="26"/>
        </w:rPr>
      </w:pPr>
      <w:r>
        <w:rPr>
          <w:rFonts w:cs="Times New Roman"/>
          <w:iCs/>
          <w:szCs w:val="26"/>
        </w:rPr>
        <w:t xml:space="preserve">Tên phần mềm: Phần mềm quản lí cửa hàng </w:t>
      </w:r>
      <w:r w:rsidR="002D2FC6">
        <w:rPr>
          <w:rFonts w:cs="Times New Roman"/>
          <w:iCs/>
          <w:szCs w:val="26"/>
        </w:rPr>
        <w:t>SmartPhone</w:t>
      </w:r>
      <w:r w:rsidR="00090B8F">
        <w:rPr>
          <w:rFonts w:cs="Times New Roman"/>
          <w:iCs/>
          <w:szCs w:val="26"/>
        </w:rPr>
        <w:t>.</w:t>
      </w:r>
    </w:p>
    <w:p w14:paraId="69D3350C" w14:textId="6418BE8E" w:rsidR="00082532" w:rsidRDefault="00082532" w:rsidP="006666CA">
      <w:pPr>
        <w:pStyle w:val="ListParagraph"/>
        <w:numPr>
          <w:ilvl w:val="0"/>
          <w:numId w:val="15"/>
        </w:numPr>
        <w:rPr>
          <w:rFonts w:cs="Times New Roman"/>
          <w:iCs/>
          <w:szCs w:val="26"/>
        </w:rPr>
      </w:pPr>
      <w:r>
        <w:rPr>
          <w:rFonts w:cs="Times New Roman"/>
          <w:iCs/>
          <w:szCs w:val="26"/>
        </w:rPr>
        <w:t xml:space="preserve">Cửa hàng áp dụng: </w:t>
      </w:r>
      <w:r w:rsidR="002D2FC6">
        <w:rPr>
          <w:rFonts w:cs="Times New Roman"/>
          <w:iCs/>
          <w:szCs w:val="26"/>
        </w:rPr>
        <w:t>Điện thoại 24H</w:t>
      </w:r>
    </w:p>
    <w:p w14:paraId="08F9E00C" w14:textId="26157D97" w:rsidR="00082532" w:rsidRDefault="008D1196" w:rsidP="006666CA">
      <w:pPr>
        <w:pStyle w:val="ListParagraph"/>
        <w:numPr>
          <w:ilvl w:val="0"/>
          <w:numId w:val="15"/>
        </w:numPr>
        <w:rPr>
          <w:rFonts w:cs="Times New Roman"/>
          <w:iCs/>
          <w:szCs w:val="26"/>
        </w:rPr>
      </w:pPr>
      <w:r>
        <w:rPr>
          <w:rFonts w:cs="Times New Roman"/>
          <w:iCs/>
          <w:szCs w:val="26"/>
        </w:rPr>
        <w:t>Địa chỉ</w:t>
      </w:r>
      <w:r w:rsidR="00D80C08">
        <w:rPr>
          <w:rFonts w:cs="Times New Roman"/>
          <w:iCs/>
          <w:szCs w:val="26"/>
        </w:rPr>
        <w:t>: Chùa Bộc</w:t>
      </w:r>
      <w:r w:rsidR="00090B8F">
        <w:rPr>
          <w:rFonts w:cs="Times New Roman"/>
          <w:iCs/>
          <w:szCs w:val="26"/>
        </w:rPr>
        <w:t>,</w:t>
      </w:r>
      <w:r w:rsidR="00D80C08">
        <w:rPr>
          <w:rFonts w:cs="Times New Roman"/>
          <w:iCs/>
          <w:szCs w:val="26"/>
        </w:rPr>
        <w:t xml:space="preserve"> Đống Đa,</w:t>
      </w:r>
      <w:r w:rsidR="00090B8F">
        <w:rPr>
          <w:rFonts w:cs="Times New Roman"/>
          <w:iCs/>
          <w:szCs w:val="26"/>
        </w:rPr>
        <w:t xml:space="preserve"> Hà Nội</w:t>
      </w:r>
      <w:r w:rsidR="00082532">
        <w:rPr>
          <w:rFonts w:cs="Times New Roman"/>
          <w:iCs/>
          <w:szCs w:val="26"/>
        </w:rPr>
        <w:t>.</w:t>
      </w:r>
    </w:p>
    <w:p w14:paraId="544DB9A3" w14:textId="28F925C8" w:rsidR="00882B1E" w:rsidRDefault="00882B1E" w:rsidP="006666CA">
      <w:pPr>
        <w:pStyle w:val="ListParagraph"/>
        <w:numPr>
          <w:ilvl w:val="0"/>
          <w:numId w:val="15"/>
        </w:numPr>
        <w:rPr>
          <w:rFonts w:cs="Times New Roman"/>
          <w:iCs/>
          <w:szCs w:val="26"/>
        </w:rPr>
      </w:pPr>
      <w:r>
        <w:rPr>
          <w:rFonts w:cs="Times New Roman"/>
          <w:iCs/>
          <w:szCs w:val="26"/>
        </w:rPr>
        <w:t xml:space="preserve">Số điện thoại liên hệ: </w:t>
      </w:r>
      <w:r w:rsidR="002D2FC6">
        <w:rPr>
          <w:rFonts w:cs="Times New Roman"/>
          <w:iCs/>
          <w:szCs w:val="26"/>
        </w:rPr>
        <w:t>0384880932</w:t>
      </w:r>
    </w:p>
    <w:p w14:paraId="1CD37BA3" w14:textId="0BFCEE7C" w:rsidR="00E24776" w:rsidRDefault="00E24776" w:rsidP="00E24776">
      <w:pPr>
        <w:ind w:firstLine="0"/>
        <w:rPr>
          <w:rFonts w:cs="Times New Roman"/>
          <w:iCs/>
          <w:szCs w:val="26"/>
        </w:rPr>
      </w:pPr>
      <w:r>
        <w:rPr>
          <w:rFonts w:cs="Times New Roman"/>
          <w:iCs/>
          <w:szCs w:val="26"/>
        </w:rPr>
        <w:t xml:space="preserve">Đề tài này được </w:t>
      </w:r>
      <w:r w:rsidR="00A415CA">
        <w:rPr>
          <w:rFonts w:cs="Times New Roman"/>
          <w:iCs/>
          <w:szCs w:val="26"/>
        </w:rPr>
        <w:t xml:space="preserve">thực hiện dưới sự hướng dẫn của giảng viên </w:t>
      </w:r>
      <w:r w:rsidR="001462FB">
        <w:rPr>
          <w:rFonts w:cs="Times New Roman"/>
          <w:iCs/>
          <w:szCs w:val="26"/>
        </w:rPr>
        <w:t>TS.</w:t>
      </w:r>
      <w:r w:rsidR="002D2FC6">
        <w:rPr>
          <w:rFonts w:cs="Times New Roman"/>
          <w:iCs/>
          <w:szCs w:val="26"/>
        </w:rPr>
        <w:t>Lê Thị Lan</w:t>
      </w:r>
      <w:r w:rsidR="00E5509D">
        <w:rPr>
          <w:rFonts w:cs="Times New Roman"/>
          <w:iCs/>
          <w:szCs w:val="26"/>
        </w:rPr>
        <w:t xml:space="preserve">. </w:t>
      </w:r>
      <w:r w:rsidR="007512B1">
        <w:rPr>
          <w:rFonts w:cs="Times New Roman"/>
          <w:iCs/>
          <w:szCs w:val="26"/>
        </w:rPr>
        <w:t xml:space="preserve">Qua đây, chúng em xin gửi lời cảm ơn trân thành </w:t>
      </w:r>
      <w:r w:rsidR="00F57F04">
        <w:rPr>
          <w:rFonts w:cs="Times New Roman"/>
          <w:iCs/>
          <w:szCs w:val="26"/>
        </w:rPr>
        <w:t>tới cô đã giúp đỡ nhóm em hoàn thành đề tài này.</w:t>
      </w:r>
    </w:p>
    <w:p w14:paraId="62CED5D6" w14:textId="0C10E6B9" w:rsidR="00684650" w:rsidRDefault="00684650" w:rsidP="00E24776">
      <w:pPr>
        <w:ind w:firstLine="0"/>
        <w:rPr>
          <w:rFonts w:cs="Times New Roman"/>
          <w:iCs/>
          <w:szCs w:val="26"/>
        </w:rPr>
      </w:pPr>
      <w:r>
        <w:rPr>
          <w:rFonts w:cs="Times New Roman"/>
          <w:iCs/>
          <w:szCs w:val="26"/>
        </w:rPr>
        <w:t xml:space="preserve">Trong quá trình làm báo cáo và sản phẩm, do còn hiểu biết </w:t>
      </w:r>
      <w:r w:rsidR="00122C5F">
        <w:rPr>
          <w:rFonts w:cs="Times New Roman"/>
          <w:iCs/>
          <w:szCs w:val="26"/>
        </w:rPr>
        <w:t>hạn chế nên chúng em mong cô và các nhóm khác góp ý để đề tài thêm hoàn thiện và có nhiều</w:t>
      </w:r>
      <w:r w:rsidR="001F59D4">
        <w:rPr>
          <w:rFonts w:cs="Times New Roman"/>
          <w:iCs/>
          <w:szCs w:val="26"/>
        </w:rPr>
        <w:t xml:space="preserve"> hướng phát triển hơn.</w:t>
      </w:r>
    </w:p>
    <w:p w14:paraId="7F700BD6" w14:textId="03F30F70" w:rsidR="001F59D4" w:rsidRDefault="001F59D4" w:rsidP="00E24776">
      <w:pPr>
        <w:ind w:firstLine="0"/>
        <w:rPr>
          <w:rFonts w:cs="Times New Roman"/>
          <w:iCs/>
          <w:szCs w:val="26"/>
        </w:rPr>
      </w:pPr>
      <w:r>
        <w:rPr>
          <w:rFonts w:cs="Times New Roman"/>
          <w:iCs/>
          <w:szCs w:val="26"/>
        </w:rPr>
        <w:t>Chúng em xin trân thành cảm ơn!</w:t>
      </w:r>
    </w:p>
    <w:p w14:paraId="0DA5CEE0" w14:textId="77777777" w:rsidR="001F59D4" w:rsidRPr="00E24776" w:rsidRDefault="001F59D4" w:rsidP="00E24776">
      <w:pPr>
        <w:ind w:firstLine="0"/>
        <w:rPr>
          <w:rFonts w:cs="Times New Roman"/>
          <w:iCs/>
          <w:szCs w:val="26"/>
        </w:rPr>
      </w:pPr>
    </w:p>
    <w:p w14:paraId="7EE5BD3C" w14:textId="77777777" w:rsidR="00082532" w:rsidRDefault="00082532" w:rsidP="00082532">
      <w:pPr>
        <w:rPr>
          <w:rFonts w:cs="Times New Roman"/>
          <w:b/>
          <w:szCs w:val="26"/>
        </w:rPr>
      </w:pPr>
    </w:p>
    <w:p w14:paraId="758F0BEE" w14:textId="77777777" w:rsidR="00082532" w:rsidRDefault="00082532" w:rsidP="00082532">
      <w:pPr>
        <w:rPr>
          <w:rFonts w:cs="Times New Roman"/>
          <w:b/>
          <w:szCs w:val="26"/>
        </w:rPr>
      </w:pPr>
    </w:p>
    <w:p w14:paraId="09CBE7D6" w14:textId="454FE85A" w:rsidR="00321997" w:rsidRPr="00082532" w:rsidRDefault="00321997" w:rsidP="006666CA">
      <w:pPr>
        <w:pStyle w:val="ListParagraph"/>
        <w:numPr>
          <w:ilvl w:val="0"/>
          <w:numId w:val="15"/>
        </w:numPr>
        <w:rPr>
          <w:rFonts w:cs="Times New Roman"/>
          <w:iCs/>
          <w:szCs w:val="26"/>
        </w:rPr>
      </w:pPr>
      <w:r w:rsidRPr="00082532">
        <w:rPr>
          <w:rFonts w:cs="Times New Roman"/>
          <w:b/>
          <w:szCs w:val="26"/>
        </w:rPr>
        <w:br w:type="page"/>
      </w:r>
    </w:p>
    <w:p w14:paraId="09CBE7D7" w14:textId="77777777" w:rsidR="001414EB" w:rsidRPr="00AC1D0B" w:rsidRDefault="00771980" w:rsidP="00690BC7">
      <w:pPr>
        <w:pStyle w:val="Heading1"/>
      </w:pPr>
      <w:bookmarkStart w:id="2" w:name="_Toc74778272"/>
      <w:r>
        <w:lastRenderedPageBreak/>
        <w:t>CHƯƠNG</w:t>
      </w:r>
      <w:r w:rsidR="00AC1D0B" w:rsidRPr="00AC1D0B">
        <w:t xml:space="preserve"> I: KHẢO SÁT HIỆN TRẠNG VÀ XÁC LẬP DỰ ÁN</w:t>
      </w:r>
      <w:bookmarkEnd w:id="2"/>
    </w:p>
    <w:p w14:paraId="09CBE7D8" w14:textId="77777777" w:rsidR="001414EB" w:rsidRDefault="00AC1D0B" w:rsidP="006666CA">
      <w:pPr>
        <w:pStyle w:val="ListParagraph"/>
        <w:numPr>
          <w:ilvl w:val="1"/>
          <w:numId w:val="1"/>
        </w:numPr>
        <w:jc w:val="left"/>
        <w:outlineLvl w:val="1"/>
        <w:rPr>
          <w:rFonts w:cs="Times New Roman"/>
          <w:b/>
          <w:szCs w:val="26"/>
        </w:rPr>
      </w:pPr>
      <w:bookmarkStart w:id="3" w:name="_Toc74778273"/>
      <w:r w:rsidRPr="00AC1D0B">
        <w:rPr>
          <w:rFonts w:cs="Times New Roman"/>
          <w:b/>
          <w:szCs w:val="26"/>
        </w:rPr>
        <w:t>Khảo sát hiện trạng</w:t>
      </w:r>
      <w:bookmarkEnd w:id="3"/>
    </w:p>
    <w:p w14:paraId="09CBE7D9" w14:textId="77777777" w:rsidR="00A32825" w:rsidRDefault="009E6B05" w:rsidP="006666CA">
      <w:pPr>
        <w:pStyle w:val="ListParagraph"/>
        <w:numPr>
          <w:ilvl w:val="2"/>
          <w:numId w:val="1"/>
        </w:numPr>
        <w:jc w:val="left"/>
        <w:outlineLvl w:val="2"/>
        <w:rPr>
          <w:rFonts w:cs="Times New Roman"/>
          <w:b/>
          <w:i/>
          <w:szCs w:val="26"/>
        </w:rPr>
      </w:pPr>
      <w:bookmarkStart w:id="4" w:name="_Toc74778274"/>
      <w:r w:rsidRPr="009E6B05">
        <w:rPr>
          <w:rFonts w:cs="Times New Roman"/>
          <w:b/>
          <w:i/>
          <w:szCs w:val="26"/>
        </w:rPr>
        <w:t>Nghiệp vụ của hệ thống hiện tại</w:t>
      </w:r>
      <w:bookmarkEnd w:id="4"/>
      <w:r w:rsidR="00A32825">
        <w:rPr>
          <w:rFonts w:cs="Times New Roman"/>
          <w:b/>
          <w:i/>
          <w:szCs w:val="26"/>
        </w:rPr>
        <w:t xml:space="preserve"> </w:t>
      </w:r>
    </w:p>
    <w:p w14:paraId="09CBE7DA" w14:textId="77777777" w:rsidR="00A32825" w:rsidRDefault="00A32825" w:rsidP="00181755">
      <w:pPr>
        <w:rPr>
          <w:rFonts w:cs="Times New Roman"/>
          <w:b/>
          <w:i/>
          <w:szCs w:val="26"/>
        </w:rPr>
      </w:pPr>
      <w:r>
        <w:t xml:space="preserve">   </w:t>
      </w:r>
      <w:bookmarkStart w:id="5" w:name="_Toc74773216"/>
      <w:r>
        <w:t xml:space="preserve">-  Thực tế hiện nay với cuộc cách mạng công nghiệp 4.0 thì công nghệ đang được áp dụng ngày càng nhiều vào cuộc sống và các doanh nghiệp, công ty nhỏ lẻ cũng vậy. Hầu hết trước đây </w:t>
      </w:r>
      <w:r w:rsidRPr="00A32825">
        <w:rPr>
          <w:rFonts w:eastAsia="Arial" w:cstheme="minorHAnsi"/>
          <w:szCs w:val="26"/>
        </w:rPr>
        <w:t>mọi</w:t>
      </w:r>
      <w:r>
        <w:rPr>
          <w:rFonts w:eastAsia="Arial" w:cstheme="minorHAnsi"/>
          <w:szCs w:val="26"/>
        </w:rPr>
        <w:t xml:space="preserve"> </w:t>
      </w:r>
      <w:r w:rsidRPr="00A32825">
        <w:rPr>
          <w:rFonts w:eastAsia="Arial" w:cstheme="minorHAnsi"/>
          <w:szCs w:val="26"/>
        </w:rPr>
        <w:t>hoạt</w:t>
      </w:r>
      <w:r>
        <w:rPr>
          <w:rFonts w:eastAsia="Arial" w:cstheme="minorHAnsi"/>
          <w:szCs w:val="26"/>
        </w:rPr>
        <w:t xml:space="preserve"> </w:t>
      </w:r>
      <w:r w:rsidRPr="00A32825">
        <w:rPr>
          <w:rFonts w:eastAsia="Arial" w:cstheme="minorHAnsi"/>
          <w:szCs w:val="26"/>
        </w:rPr>
        <w:t>động</w:t>
      </w:r>
      <w:r>
        <w:rPr>
          <w:rFonts w:eastAsia="Arial" w:cstheme="minorHAnsi"/>
          <w:szCs w:val="26"/>
        </w:rPr>
        <w:t xml:space="preserve"> </w:t>
      </w:r>
      <w:r w:rsidRPr="00A32825">
        <w:rPr>
          <w:rFonts w:eastAsia="Arial" w:cstheme="minorHAnsi"/>
          <w:szCs w:val="26"/>
        </w:rPr>
        <w:t>quản</w:t>
      </w:r>
      <w:r>
        <w:rPr>
          <w:rFonts w:eastAsia="Arial" w:cstheme="minorHAnsi"/>
          <w:szCs w:val="26"/>
        </w:rPr>
        <w:t xml:space="preserve"> </w:t>
      </w:r>
      <w:r w:rsidRPr="00A32825">
        <w:rPr>
          <w:rFonts w:eastAsia="Arial" w:cstheme="minorHAnsi"/>
          <w:szCs w:val="26"/>
        </w:rPr>
        <w:t>lý</w:t>
      </w:r>
      <w:r>
        <w:rPr>
          <w:rFonts w:eastAsia="Arial" w:cstheme="minorHAnsi"/>
          <w:szCs w:val="26"/>
        </w:rPr>
        <w:t xml:space="preserve"> </w:t>
      </w:r>
      <w:r w:rsidRPr="00A32825">
        <w:rPr>
          <w:rFonts w:eastAsia="Arial" w:cstheme="minorHAnsi"/>
          <w:szCs w:val="26"/>
        </w:rPr>
        <w:t>sản</w:t>
      </w:r>
      <w:r>
        <w:rPr>
          <w:rFonts w:eastAsia="Arial" w:cstheme="minorHAnsi"/>
          <w:szCs w:val="26"/>
        </w:rPr>
        <w:t xml:space="preserve"> </w:t>
      </w:r>
      <w:r w:rsidRPr="00A32825">
        <w:rPr>
          <w:rFonts w:eastAsia="Arial" w:cstheme="minorHAnsi"/>
          <w:szCs w:val="26"/>
        </w:rPr>
        <w:t>phẩm</w:t>
      </w:r>
      <w:r>
        <w:rPr>
          <w:rFonts w:eastAsia="Arial" w:cstheme="minorHAnsi"/>
          <w:szCs w:val="26"/>
        </w:rPr>
        <w:t xml:space="preserve"> </w:t>
      </w:r>
      <w:r w:rsidRPr="00A32825">
        <w:rPr>
          <w:rFonts w:eastAsia="Arial" w:cstheme="minorHAnsi"/>
          <w:szCs w:val="26"/>
        </w:rPr>
        <w:t>đều do con người</w:t>
      </w:r>
      <w:r>
        <w:rPr>
          <w:rFonts w:eastAsia="Arial" w:cstheme="minorHAnsi"/>
          <w:szCs w:val="26"/>
        </w:rPr>
        <w:t xml:space="preserve"> </w:t>
      </w:r>
      <w:r w:rsidRPr="00A32825">
        <w:rPr>
          <w:rFonts w:eastAsia="Arial" w:cstheme="minorHAnsi"/>
          <w:szCs w:val="26"/>
        </w:rPr>
        <w:t>thực</w:t>
      </w:r>
      <w:r>
        <w:rPr>
          <w:rFonts w:eastAsia="Arial" w:cstheme="minorHAnsi"/>
          <w:szCs w:val="26"/>
        </w:rPr>
        <w:t xml:space="preserve"> </w:t>
      </w:r>
      <w:r w:rsidRPr="00A32825">
        <w:rPr>
          <w:rFonts w:eastAsia="Arial" w:cstheme="minorHAnsi"/>
          <w:szCs w:val="26"/>
        </w:rPr>
        <w:t>hiệ</w:t>
      </w:r>
      <w:r>
        <w:rPr>
          <w:rFonts w:eastAsia="Arial" w:cstheme="minorHAnsi"/>
          <w:szCs w:val="26"/>
        </w:rPr>
        <w:t>n</w:t>
      </w:r>
      <w:r w:rsidRPr="00A32825">
        <w:rPr>
          <w:rFonts w:eastAsia="Arial" w:cstheme="minorHAnsi"/>
          <w:szCs w:val="26"/>
        </w:rPr>
        <w:t xml:space="preserve"> bằng</w:t>
      </w:r>
      <w:r>
        <w:rPr>
          <w:rFonts w:eastAsia="Arial" w:cstheme="minorHAnsi"/>
          <w:szCs w:val="26"/>
        </w:rPr>
        <w:t xml:space="preserve"> </w:t>
      </w:r>
      <w:r w:rsidRPr="00A32825">
        <w:rPr>
          <w:rFonts w:eastAsia="Arial" w:cstheme="minorHAnsi"/>
          <w:szCs w:val="26"/>
        </w:rPr>
        <w:t>ghi</w:t>
      </w:r>
      <w:r>
        <w:rPr>
          <w:rFonts w:eastAsia="Arial" w:cstheme="minorHAnsi"/>
          <w:szCs w:val="26"/>
        </w:rPr>
        <w:t xml:space="preserve"> </w:t>
      </w:r>
      <w:r w:rsidRPr="00A32825">
        <w:rPr>
          <w:rFonts w:eastAsia="Arial" w:cstheme="minorHAnsi"/>
          <w:szCs w:val="26"/>
        </w:rPr>
        <w:t>chép</w:t>
      </w:r>
      <w:r>
        <w:rPr>
          <w:rFonts w:eastAsia="Arial" w:cstheme="minorHAnsi"/>
          <w:szCs w:val="26"/>
        </w:rPr>
        <w:t xml:space="preserve"> </w:t>
      </w:r>
      <w:r w:rsidRPr="00A32825">
        <w:rPr>
          <w:rFonts w:eastAsia="Arial" w:cstheme="minorHAnsi"/>
          <w:szCs w:val="26"/>
        </w:rPr>
        <w:t>thủ</w:t>
      </w:r>
      <w:r>
        <w:rPr>
          <w:rFonts w:eastAsia="Arial" w:cstheme="minorHAnsi"/>
          <w:szCs w:val="26"/>
        </w:rPr>
        <w:t xml:space="preserve"> </w:t>
      </w:r>
      <w:r w:rsidRPr="00A32825">
        <w:rPr>
          <w:rFonts w:eastAsia="Arial" w:cstheme="minorHAnsi"/>
          <w:szCs w:val="26"/>
        </w:rPr>
        <w:t>công</w:t>
      </w:r>
      <w:r>
        <w:rPr>
          <w:rFonts w:eastAsia="Arial" w:cstheme="minorHAnsi"/>
          <w:szCs w:val="26"/>
        </w:rPr>
        <w:t xml:space="preserve"> </w:t>
      </w:r>
      <w:r w:rsidRPr="00A32825">
        <w:rPr>
          <w:rFonts w:eastAsia="Arial" w:cstheme="minorHAnsi"/>
          <w:szCs w:val="26"/>
        </w:rPr>
        <w:t>trên</w:t>
      </w:r>
      <w:r>
        <w:rPr>
          <w:rFonts w:eastAsia="Arial" w:cstheme="minorHAnsi"/>
          <w:szCs w:val="26"/>
        </w:rPr>
        <w:t xml:space="preserve"> </w:t>
      </w:r>
      <w:r w:rsidRPr="00A32825">
        <w:rPr>
          <w:rFonts w:eastAsia="Arial" w:cstheme="minorHAnsi"/>
          <w:szCs w:val="26"/>
        </w:rPr>
        <w:t>giấy</w:t>
      </w:r>
      <w:r>
        <w:rPr>
          <w:rFonts w:eastAsia="Arial" w:cstheme="minorHAnsi"/>
          <w:szCs w:val="26"/>
        </w:rPr>
        <w:t xml:space="preserve"> </w:t>
      </w:r>
      <w:r w:rsidRPr="00A32825">
        <w:rPr>
          <w:rFonts w:eastAsia="Arial" w:cstheme="minorHAnsi"/>
          <w:szCs w:val="26"/>
        </w:rPr>
        <w:t>tờ</w:t>
      </w:r>
      <w:r>
        <w:rPr>
          <w:rFonts w:eastAsia="Arial" w:cstheme="minorHAnsi"/>
          <w:szCs w:val="26"/>
        </w:rPr>
        <w:t xml:space="preserve"> </w:t>
      </w:r>
      <w:r w:rsidRPr="00A32825">
        <w:rPr>
          <w:rFonts w:eastAsia="Arial" w:cstheme="minorHAnsi"/>
          <w:szCs w:val="26"/>
        </w:rPr>
        <w:t>và</w:t>
      </w:r>
      <w:r>
        <w:rPr>
          <w:rFonts w:eastAsia="Arial" w:cstheme="minorHAnsi"/>
          <w:szCs w:val="26"/>
        </w:rPr>
        <w:t xml:space="preserve"> </w:t>
      </w:r>
      <w:r w:rsidRPr="00A32825">
        <w:rPr>
          <w:rFonts w:eastAsia="Arial" w:cstheme="minorHAnsi"/>
          <w:szCs w:val="26"/>
        </w:rPr>
        <w:t>nhập</w:t>
      </w:r>
      <w:r>
        <w:rPr>
          <w:rFonts w:eastAsia="Arial" w:cstheme="minorHAnsi"/>
          <w:szCs w:val="26"/>
        </w:rPr>
        <w:t xml:space="preserve"> </w:t>
      </w:r>
      <w:r w:rsidRPr="00A32825">
        <w:rPr>
          <w:rFonts w:eastAsia="Arial" w:cstheme="minorHAnsi"/>
          <w:szCs w:val="26"/>
        </w:rPr>
        <w:t>liệu, quản</w:t>
      </w:r>
      <w:r>
        <w:rPr>
          <w:rFonts w:eastAsia="Arial" w:cstheme="minorHAnsi"/>
          <w:szCs w:val="26"/>
        </w:rPr>
        <w:t xml:space="preserve"> </w:t>
      </w:r>
      <w:r w:rsidRPr="00A32825">
        <w:rPr>
          <w:rFonts w:eastAsia="Arial" w:cstheme="minorHAnsi"/>
          <w:szCs w:val="26"/>
        </w:rPr>
        <w:t>lý</w:t>
      </w:r>
      <w:r>
        <w:rPr>
          <w:rFonts w:eastAsia="Arial" w:cstheme="minorHAnsi"/>
          <w:szCs w:val="26"/>
        </w:rPr>
        <w:t xml:space="preserve"> </w:t>
      </w:r>
      <w:r w:rsidRPr="00A32825">
        <w:rPr>
          <w:rFonts w:eastAsia="Arial" w:cstheme="minorHAnsi"/>
          <w:szCs w:val="26"/>
        </w:rPr>
        <w:t>trên Microsoft Excel.</w:t>
      </w:r>
      <w:bookmarkEnd w:id="5"/>
    </w:p>
    <w:p w14:paraId="09CBE7DB" w14:textId="77777777" w:rsidR="00A32825" w:rsidRDefault="00A32825" w:rsidP="00181755">
      <w:pPr>
        <w:rPr>
          <w:szCs w:val="26"/>
        </w:rPr>
      </w:pPr>
      <w:r>
        <w:rPr>
          <w:rFonts w:eastAsia="Arial" w:cstheme="minorHAnsi"/>
          <w:szCs w:val="26"/>
        </w:rPr>
        <w:t xml:space="preserve">   </w:t>
      </w:r>
      <w:bookmarkStart w:id="6" w:name="_Toc74773217"/>
      <w:r>
        <w:rPr>
          <w:rFonts w:eastAsia="Arial" w:cstheme="minorHAnsi"/>
          <w:szCs w:val="26"/>
        </w:rPr>
        <w:t xml:space="preserve">-   </w:t>
      </w:r>
      <w:r w:rsidRPr="00A32825">
        <w:rPr>
          <w:szCs w:val="26"/>
        </w:rPr>
        <w:t>Khi khách</w:t>
      </w:r>
      <w:r>
        <w:rPr>
          <w:szCs w:val="26"/>
        </w:rPr>
        <w:t xml:space="preserve"> </w:t>
      </w:r>
      <w:r w:rsidRPr="00A32825">
        <w:rPr>
          <w:szCs w:val="26"/>
        </w:rPr>
        <w:t>hàng</w:t>
      </w:r>
      <w:r>
        <w:rPr>
          <w:szCs w:val="26"/>
        </w:rPr>
        <w:t xml:space="preserve"> </w:t>
      </w:r>
      <w:r w:rsidRPr="00A32825">
        <w:rPr>
          <w:szCs w:val="26"/>
        </w:rPr>
        <w:t>tới</w:t>
      </w:r>
      <w:r>
        <w:rPr>
          <w:szCs w:val="26"/>
        </w:rPr>
        <w:t xml:space="preserve"> </w:t>
      </w:r>
      <w:r w:rsidRPr="00A32825">
        <w:rPr>
          <w:szCs w:val="26"/>
        </w:rPr>
        <w:t>cửa</w:t>
      </w:r>
      <w:r>
        <w:rPr>
          <w:szCs w:val="26"/>
        </w:rPr>
        <w:t xml:space="preserve"> </w:t>
      </w:r>
      <w:r w:rsidRPr="00A32825">
        <w:rPr>
          <w:szCs w:val="26"/>
        </w:rPr>
        <w:t>hàng</w:t>
      </w:r>
      <w:r>
        <w:rPr>
          <w:szCs w:val="26"/>
        </w:rPr>
        <w:t xml:space="preserve"> </w:t>
      </w:r>
      <w:r w:rsidRPr="00A32825">
        <w:rPr>
          <w:szCs w:val="26"/>
        </w:rPr>
        <w:t>mua</w:t>
      </w:r>
      <w:r>
        <w:rPr>
          <w:szCs w:val="26"/>
        </w:rPr>
        <w:t xml:space="preserve"> </w:t>
      </w:r>
      <w:r w:rsidRPr="00A32825">
        <w:rPr>
          <w:szCs w:val="26"/>
        </w:rPr>
        <w:t>linh</w:t>
      </w:r>
      <w:r>
        <w:rPr>
          <w:szCs w:val="26"/>
        </w:rPr>
        <w:t xml:space="preserve"> </w:t>
      </w:r>
      <w:r w:rsidRPr="00A32825">
        <w:rPr>
          <w:szCs w:val="26"/>
        </w:rPr>
        <w:t>kiện, nhân</w:t>
      </w:r>
      <w:r>
        <w:rPr>
          <w:szCs w:val="26"/>
        </w:rPr>
        <w:t xml:space="preserve"> </w:t>
      </w:r>
      <w:r w:rsidRPr="00A32825">
        <w:rPr>
          <w:szCs w:val="26"/>
        </w:rPr>
        <w:t>viên</w:t>
      </w:r>
      <w:r>
        <w:rPr>
          <w:szCs w:val="26"/>
        </w:rPr>
        <w:t xml:space="preserve"> </w:t>
      </w:r>
      <w:r w:rsidRPr="00A32825">
        <w:rPr>
          <w:szCs w:val="26"/>
        </w:rPr>
        <w:t>cửa</w:t>
      </w:r>
      <w:r>
        <w:rPr>
          <w:szCs w:val="26"/>
        </w:rPr>
        <w:t xml:space="preserve"> </w:t>
      </w:r>
      <w:r w:rsidRPr="00A32825">
        <w:rPr>
          <w:szCs w:val="26"/>
        </w:rPr>
        <w:t>hàng</w:t>
      </w:r>
      <w:r>
        <w:rPr>
          <w:szCs w:val="26"/>
        </w:rPr>
        <w:t xml:space="preserve"> </w:t>
      </w:r>
      <w:r w:rsidRPr="00A32825">
        <w:rPr>
          <w:szCs w:val="26"/>
        </w:rPr>
        <w:t>sẽ</w:t>
      </w:r>
      <w:r>
        <w:rPr>
          <w:szCs w:val="26"/>
        </w:rPr>
        <w:t xml:space="preserve"> </w:t>
      </w:r>
      <w:r w:rsidRPr="00A32825">
        <w:rPr>
          <w:szCs w:val="26"/>
        </w:rPr>
        <w:t>đón</w:t>
      </w:r>
      <w:r>
        <w:rPr>
          <w:szCs w:val="26"/>
        </w:rPr>
        <w:t xml:space="preserve"> </w:t>
      </w:r>
      <w:r w:rsidRPr="00A32825">
        <w:rPr>
          <w:szCs w:val="26"/>
        </w:rPr>
        <w:t>tiếp. Sau đó</w:t>
      </w:r>
      <w:r>
        <w:rPr>
          <w:szCs w:val="26"/>
        </w:rPr>
        <w:t xml:space="preserve"> </w:t>
      </w:r>
      <w:r w:rsidRPr="00A32825">
        <w:rPr>
          <w:szCs w:val="26"/>
        </w:rPr>
        <w:t>nhân</w:t>
      </w:r>
      <w:r>
        <w:rPr>
          <w:szCs w:val="26"/>
        </w:rPr>
        <w:t xml:space="preserve"> </w:t>
      </w:r>
      <w:r w:rsidRPr="00A32825">
        <w:rPr>
          <w:szCs w:val="26"/>
        </w:rPr>
        <w:t>viên</w:t>
      </w:r>
      <w:r>
        <w:rPr>
          <w:szCs w:val="26"/>
        </w:rPr>
        <w:t xml:space="preserve"> </w:t>
      </w:r>
      <w:r w:rsidRPr="00A32825">
        <w:rPr>
          <w:szCs w:val="26"/>
        </w:rPr>
        <w:t>sẽ</w:t>
      </w:r>
      <w:r>
        <w:rPr>
          <w:szCs w:val="26"/>
        </w:rPr>
        <w:t xml:space="preserve"> </w:t>
      </w:r>
      <w:r w:rsidRPr="00A32825">
        <w:rPr>
          <w:szCs w:val="26"/>
        </w:rPr>
        <w:t>hỏi</w:t>
      </w:r>
      <w:r>
        <w:rPr>
          <w:szCs w:val="26"/>
        </w:rPr>
        <w:t xml:space="preserve"> </w:t>
      </w:r>
      <w:r w:rsidRPr="00A32825">
        <w:rPr>
          <w:szCs w:val="26"/>
        </w:rPr>
        <w:t>khách</w:t>
      </w:r>
      <w:r>
        <w:rPr>
          <w:szCs w:val="26"/>
        </w:rPr>
        <w:t xml:space="preserve"> </w:t>
      </w:r>
      <w:r w:rsidRPr="00A32825">
        <w:rPr>
          <w:szCs w:val="26"/>
        </w:rPr>
        <w:t>hàng</w:t>
      </w:r>
      <w:r>
        <w:rPr>
          <w:szCs w:val="26"/>
        </w:rPr>
        <w:t xml:space="preserve"> </w:t>
      </w:r>
      <w:r w:rsidRPr="00A32825">
        <w:rPr>
          <w:szCs w:val="26"/>
        </w:rPr>
        <w:t>về</w:t>
      </w:r>
      <w:r>
        <w:rPr>
          <w:szCs w:val="26"/>
        </w:rPr>
        <w:t xml:space="preserve"> </w:t>
      </w:r>
      <w:r w:rsidRPr="00A32825">
        <w:rPr>
          <w:szCs w:val="26"/>
        </w:rPr>
        <w:t>sản</w:t>
      </w:r>
      <w:r>
        <w:rPr>
          <w:szCs w:val="26"/>
        </w:rPr>
        <w:t xml:space="preserve"> </w:t>
      </w:r>
      <w:r w:rsidRPr="00A32825">
        <w:rPr>
          <w:szCs w:val="26"/>
        </w:rPr>
        <w:t>phẩm</w:t>
      </w:r>
      <w:r>
        <w:rPr>
          <w:szCs w:val="26"/>
        </w:rPr>
        <w:t xml:space="preserve"> </w:t>
      </w:r>
      <w:r w:rsidRPr="00A32825">
        <w:rPr>
          <w:szCs w:val="26"/>
        </w:rPr>
        <w:t>họ</w:t>
      </w:r>
      <w:r>
        <w:rPr>
          <w:szCs w:val="26"/>
        </w:rPr>
        <w:t xml:space="preserve"> </w:t>
      </w:r>
      <w:r w:rsidRPr="00A32825">
        <w:rPr>
          <w:szCs w:val="26"/>
        </w:rPr>
        <w:t>muốn, kiểm</w:t>
      </w:r>
      <w:r>
        <w:rPr>
          <w:szCs w:val="26"/>
        </w:rPr>
        <w:t xml:space="preserve"> </w:t>
      </w:r>
      <w:r w:rsidRPr="00A32825">
        <w:rPr>
          <w:szCs w:val="26"/>
        </w:rPr>
        <w:t>tra</w:t>
      </w:r>
      <w:r>
        <w:rPr>
          <w:szCs w:val="26"/>
        </w:rPr>
        <w:t xml:space="preserve"> </w:t>
      </w:r>
      <w:r w:rsidRPr="00A32825">
        <w:rPr>
          <w:szCs w:val="26"/>
        </w:rPr>
        <w:t>số</w:t>
      </w:r>
      <w:r>
        <w:rPr>
          <w:szCs w:val="26"/>
        </w:rPr>
        <w:t xml:space="preserve"> </w:t>
      </w:r>
      <w:r w:rsidRPr="00A32825">
        <w:rPr>
          <w:szCs w:val="26"/>
        </w:rPr>
        <w:t>lượng</w:t>
      </w:r>
      <w:r>
        <w:rPr>
          <w:szCs w:val="26"/>
        </w:rPr>
        <w:t xml:space="preserve"> </w:t>
      </w:r>
      <w:r w:rsidRPr="00A32825">
        <w:rPr>
          <w:szCs w:val="26"/>
        </w:rPr>
        <w:t>hàng</w:t>
      </w:r>
      <w:r>
        <w:rPr>
          <w:szCs w:val="26"/>
        </w:rPr>
        <w:t xml:space="preserve"> </w:t>
      </w:r>
      <w:r w:rsidRPr="00A32825">
        <w:rPr>
          <w:szCs w:val="26"/>
        </w:rPr>
        <w:t>hóa</w:t>
      </w:r>
      <w:r>
        <w:rPr>
          <w:szCs w:val="26"/>
        </w:rPr>
        <w:t xml:space="preserve"> </w:t>
      </w:r>
      <w:r w:rsidRPr="00A32825">
        <w:rPr>
          <w:szCs w:val="26"/>
        </w:rPr>
        <w:t>kho</w:t>
      </w:r>
      <w:r>
        <w:rPr>
          <w:szCs w:val="26"/>
        </w:rPr>
        <w:t xml:space="preserve"> </w:t>
      </w:r>
      <w:r w:rsidRPr="00A32825">
        <w:rPr>
          <w:szCs w:val="26"/>
        </w:rPr>
        <w:t>của</w:t>
      </w:r>
      <w:r>
        <w:rPr>
          <w:szCs w:val="26"/>
        </w:rPr>
        <w:t xml:space="preserve"> </w:t>
      </w:r>
      <w:r w:rsidRPr="00A32825">
        <w:rPr>
          <w:szCs w:val="26"/>
        </w:rPr>
        <w:t>cửa</w:t>
      </w:r>
      <w:r>
        <w:rPr>
          <w:szCs w:val="26"/>
        </w:rPr>
        <w:t xml:space="preserve"> </w:t>
      </w:r>
      <w:r w:rsidRPr="00A32825">
        <w:rPr>
          <w:szCs w:val="26"/>
        </w:rPr>
        <w:t>hàng. Nếu</w:t>
      </w:r>
      <w:r>
        <w:rPr>
          <w:szCs w:val="26"/>
        </w:rPr>
        <w:t xml:space="preserve"> </w:t>
      </w:r>
      <w:r w:rsidRPr="00A32825">
        <w:rPr>
          <w:szCs w:val="26"/>
        </w:rPr>
        <w:t>sản</w:t>
      </w:r>
      <w:r>
        <w:rPr>
          <w:szCs w:val="26"/>
        </w:rPr>
        <w:t xml:space="preserve"> </w:t>
      </w:r>
      <w:r w:rsidRPr="00A32825">
        <w:rPr>
          <w:szCs w:val="26"/>
        </w:rPr>
        <w:t>phẩm</w:t>
      </w:r>
      <w:r>
        <w:rPr>
          <w:szCs w:val="26"/>
        </w:rPr>
        <w:t xml:space="preserve"> </w:t>
      </w:r>
      <w:r w:rsidRPr="00A32825">
        <w:rPr>
          <w:szCs w:val="26"/>
        </w:rPr>
        <w:t>thỏa</w:t>
      </w:r>
      <w:r>
        <w:rPr>
          <w:szCs w:val="26"/>
        </w:rPr>
        <w:t xml:space="preserve"> </w:t>
      </w:r>
      <w:r w:rsidRPr="00A32825">
        <w:rPr>
          <w:szCs w:val="26"/>
        </w:rPr>
        <w:t>mãn</w:t>
      </w:r>
      <w:r>
        <w:rPr>
          <w:szCs w:val="26"/>
        </w:rPr>
        <w:t xml:space="preserve"> </w:t>
      </w:r>
      <w:r w:rsidRPr="00A32825">
        <w:rPr>
          <w:szCs w:val="26"/>
        </w:rPr>
        <w:t>nhu</w:t>
      </w:r>
      <w:r>
        <w:rPr>
          <w:szCs w:val="26"/>
        </w:rPr>
        <w:t xml:space="preserve"> </w:t>
      </w:r>
      <w:r w:rsidRPr="00A32825">
        <w:rPr>
          <w:szCs w:val="26"/>
        </w:rPr>
        <w:t>cầu</w:t>
      </w:r>
      <w:r>
        <w:rPr>
          <w:szCs w:val="26"/>
        </w:rPr>
        <w:t xml:space="preserve"> </w:t>
      </w:r>
      <w:r w:rsidRPr="00A32825">
        <w:rPr>
          <w:szCs w:val="26"/>
        </w:rPr>
        <w:t>của</w:t>
      </w:r>
      <w:r>
        <w:rPr>
          <w:szCs w:val="26"/>
        </w:rPr>
        <w:t xml:space="preserve"> </w:t>
      </w:r>
      <w:r w:rsidRPr="00A32825">
        <w:rPr>
          <w:szCs w:val="26"/>
        </w:rPr>
        <w:t>khách</w:t>
      </w:r>
      <w:r>
        <w:rPr>
          <w:szCs w:val="26"/>
        </w:rPr>
        <w:t xml:space="preserve"> </w:t>
      </w:r>
      <w:r w:rsidRPr="00A32825">
        <w:rPr>
          <w:szCs w:val="26"/>
        </w:rPr>
        <w:t>hàng</w:t>
      </w:r>
      <w:r>
        <w:rPr>
          <w:szCs w:val="26"/>
        </w:rPr>
        <w:t xml:space="preserve"> </w:t>
      </w:r>
      <w:r w:rsidRPr="00A32825">
        <w:rPr>
          <w:szCs w:val="26"/>
        </w:rPr>
        <w:t>thì</w:t>
      </w:r>
      <w:r>
        <w:rPr>
          <w:szCs w:val="26"/>
        </w:rPr>
        <w:t xml:space="preserve"> </w:t>
      </w:r>
      <w:r w:rsidRPr="00A32825">
        <w:rPr>
          <w:szCs w:val="26"/>
        </w:rPr>
        <w:t>nhân</w:t>
      </w:r>
      <w:r>
        <w:rPr>
          <w:szCs w:val="26"/>
        </w:rPr>
        <w:t xml:space="preserve"> </w:t>
      </w:r>
      <w:r w:rsidRPr="00A32825">
        <w:rPr>
          <w:szCs w:val="26"/>
        </w:rPr>
        <w:t>viên</w:t>
      </w:r>
      <w:r>
        <w:rPr>
          <w:szCs w:val="26"/>
        </w:rPr>
        <w:t xml:space="preserve"> </w:t>
      </w:r>
      <w:r w:rsidRPr="00A32825">
        <w:rPr>
          <w:szCs w:val="26"/>
        </w:rPr>
        <w:t>ghi</w:t>
      </w:r>
      <w:r>
        <w:rPr>
          <w:szCs w:val="26"/>
        </w:rPr>
        <w:t xml:space="preserve"> </w:t>
      </w:r>
      <w:r w:rsidRPr="00A32825">
        <w:rPr>
          <w:szCs w:val="26"/>
        </w:rPr>
        <w:t>vào</w:t>
      </w:r>
      <w:r>
        <w:rPr>
          <w:szCs w:val="26"/>
        </w:rPr>
        <w:t xml:space="preserve"> </w:t>
      </w:r>
      <w:r w:rsidRPr="00A32825">
        <w:rPr>
          <w:szCs w:val="26"/>
        </w:rPr>
        <w:t>hóa</w:t>
      </w:r>
      <w:r>
        <w:rPr>
          <w:szCs w:val="26"/>
        </w:rPr>
        <w:t xml:space="preserve"> </w:t>
      </w:r>
      <w:r w:rsidRPr="00A32825">
        <w:rPr>
          <w:szCs w:val="26"/>
        </w:rPr>
        <w:t>đơn</w:t>
      </w:r>
      <w:r>
        <w:rPr>
          <w:szCs w:val="26"/>
        </w:rPr>
        <w:t xml:space="preserve"> </w:t>
      </w:r>
      <w:r w:rsidRPr="00A32825">
        <w:rPr>
          <w:szCs w:val="26"/>
        </w:rPr>
        <w:t>và</w:t>
      </w:r>
      <w:r>
        <w:rPr>
          <w:szCs w:val="26"/>
        </w:rPr>
        <w:t xml:space="preserve"> </w:t>
      </w:r>
      <w:r w:rsidRPr="00A32825">
        <w:rPr>
          <w:szCs w:val="26"/>
        </w:rPr>
        <w:t>tính</w:t>
      </w:r>
      <w:r>
        <w:rPr>
          <w:szCs w:val="26"/>
        </w:rPr>
        <w:t xml:space="preserve"> </w:t>
      </w:r>
      <w:r w:rsidRPr="00A32825">
        <w:rPr>
          <w:szCs w:val="26"/>
        </w:rPr>
        <w:t>toán</w:t>
      </w:r>
      <w:r>
        <w:rPr>
          <w:szCs w:val="26"/>
        </w:rPr>
        <w:t xml:space="preserve"> </w:t>
      </w:r>
      <w:r w:rsidRPr="00A32825">
        <w:rPr>
          <w:szCs w:val="26"/>
        </w:rPr>
        <w:t>số</w:t>
      </w:r>
      <w:r>
        <w:rPr>
          <w:szCs w:val="26"/>
        </w:rPr>
        <w:t xml:space="preserve"> </w:t>
      </w:r>
      <w:r w:rsidRPr="00A32825">
        <w:rPr>
          <w:szCs w:val="26"/>
        </w:rPr>
        <w:t>tiền, còn</w:t>
      </w:r>
      <w:r>
        <w:rPr>
          <w:szCs w:val="26"/>
        </w:rPr>
        <w:t xml:space="preserve"> </w:t>
      </w:r>
      <w:r w:rsidRPr="00A32825">
        <w:rPr>
          <w:szCs w:val="26"/>
        </w:rPr>
        <w:t>không</w:t>
      </w:r>
      <w:r>
        <w:rPr>
          <w:szCs w:val="26"/>
        </w:rPr>
        <w:t xml:space="preserve"> </w:t>
      </w:r>
      <w:r w:rsidRPr="00A32825">
        <w:rPr>
          <w:szCs w:val="26"/>
        </w:rPr>
        <w:t>sẽ</w:t>
      </w:r>
      <w:r>
        <w:rPr>
          <w:szCs w:val="26"/>
        </w:rPr>
        <w:t xml:space="preserve"> </w:t>
      </w:r>
      <w:r w:rsidRPr="00A32825">
        <w:rPr>
          <w:szCs w:val="26"/>
        </w:rPr>
        <w:t>tư</w:t>
      </w:r>
      <w:r>
        <w:rPr>
          <w:szCs w:val="26"/>
        </w:rPr>
        <w:t xml:space="preserve"> </w:t>
      </w:r>
      <w:r w:rsidRPr="00A32825">
        <w:rPr>
          <w:szCs w:val="26"/>
        </w:rPr>
        <w:t>vấn</w:t>
      </w:r>
      <w:r>
        <w:rPr>
          <w:szCs w:val="26"/>
        </w:rPr>
        <w:t xml:space="preserve"> </w:t>
      </w:r>
      <w:r w:rsidRPr="00A32825">
        <w:rPr>
          <w:szCs w:val="26"/>
        </w:rPr>
        <w:t>cho</w:t>
      </w:r>
      <w:r>
        <w:rPr>
          <w:szCs w:val="26"/>
        </w:rPr>
        <w:t xml:space="preserve"> </w:t>
      </w:r>
      <w:r w:rsidRPr="00A32825">
        <w:rPr>
          <w:szCs w:val="26"/>
        </w:rPr>
        <w:t>khách</w:t>
      </w:r>
      <w:r>
        <w:rPr>
          <w:szCs w:val="26"/>
        </w:rPr>
        <w:t xml:space="preserve"> </w:t>
      </w:r>
      <w:r w:rsidRPr="00A32825">
        <w:rPr>
          <w:szCs w:val="26"/>
        </w:rPr>
        <w:t>hàng</w:t>
      </w:r>
      <w:r>
        <w:rPr>
          <w:szCs w:val="26"/>
        </w:rPr>
        <w:t xml:space="preserve"> </w:t>
      </w:r>
      <w:r w:rsidRPr="00A32825">
        <w:rPr>
          <w:szCs w:val="26"/>
        </w:rPr>
        <w:t>các</w:t>
      </w:r>
      <w:r>
        <w:rPr>
          <w:szCs w:val="26"/>
        </w:rPr>
        <w:t xml:space="preserve"> </w:t>
      </w:r>
      <w:r w:rsidRPr="00A32825">
        <w:rPr>
          <w:szCs w:val="26"/>
        </w:rPr>
        <w:t>sản</w:t>
      </w:r>
      <w:r>
        <w:rPr>
          <w:szCs w:val="26"/>
        </w:rPr>
        <w:t xml:space="preserve"> </w:t>
      </w:r>
      <w:r w:rsidRPr="00A32825">
        <w:rPr>
          <w:szCs w:val="26"/>
        </w:rPr>
        <w:t>phẩm</w:t>
      </w:r>
      <w:r>
        <w:rPr>
          <w:szCs w:val="26"/>
        </w:rPr>
        <w:t xml:space="preserve"> </w:t>
      </w:r>
      <w:r w:rsidRPr="00A32825">
        <w:rPr>
          <w:szCs w:val="26"/>
        </w:rPr>
        <w:t>của</w:t>
      </w:r>
      <w:r>
        <w:rPr>
          <w:szCs w:val="26"/>
        </w:rPr>
        <w:t xml:space="preserve"> </w:t>
      </w:r>
      <w:r w:rsidRPr="00A32825">
        <w:rPr>
          <w:szCs w:val="26"/>
        </w:rPr>
        <w:t>cửa</w:t>
      </w:r>
      <w:r>
        <w:rPr>
          <w:szCs w:val="26"/>
        </w:rPr>
        <w:t xml:space="preserve"> </w:t>
      </w:r>
      <w:r w:rsidRPr="00A32825">
        <w:rPr>
          <w:szCs w:val="26"/>
        </w:rPr>
        <w:t>hàng. Hóa</w:t>
      </w:r>
      <w:r>
        <w:rPr>
          <w:szCs w:val="26"/>
        </w:rPr>
        <w:t xml:space="preserve"> </w:t>
      </w:r>
      <w:r w:rsidRPr="00A32825">
        <w:rPr>
          <w:szCs w:val="26"/>
        </w:rPr>
        <w:t>đơn</w:t>
      </w:r>
      <w:r>
        <w:rPr>
          <w:szCs w:val="26"/>
        </w:rPr>
        <w:t xml:space="preserve"> </w:t>
      </w:r>
      <w:r w:rsidRPr="00A32825">
        <w:rPr>
          <w:szCs w:val="26"/>
        </w:rPr>
        <w:t>thanh</w:t>
      </w:r>
      <w:r>
        <w:rPr>
          <w:szCs w:val="26"/>
        </w:rPr>
        <w:t xml:space="preserve"> </w:t>
      </w:r>
      <w:r w:rsidRPr="00A32825">
        <w:rPr>
          <w:szCs w:val="26"/>
        </w:rPr>
        <w:t>toán</w:t>
      </w:r>
      <w:r>
        <w:rPr>
          <w:szCs w:val="26"/>
        </w:rPr>
        <w:t xml:space="preserve"> </w:t>
      </w:r>
      <w:r w:rsidRPr="00A32825">
        <w:rPr>
          <w:szCs w:val="26"/>
        </w:rPr>
        <w:t>gồm 2 liên, liên 1 để</w:t>
      </w:r>
      <w:r>
        <w:rPr>
          <w:szCs w:val="26"/>
        </w:rPr>
        <w:t xml:space="preserve"> </w:t>
      </w:r>
      <w:r w:rsidRPr="00A32825">
        <w:rPr>
          <w:szCs w:val="26"/>
        </w:rPr>
        <w:t>lưu</w:t>
      </w:r>
      <w:r>
        <w:rPr>
          <w:szCs w:val="26"/>
        </w:rPr>
        <w:t xml:space="preserve"> </w:t>
      </w:r>
      <w:r w:rsidRPr="00A32825">
        <w:rPr>
          <w:szCs w:val="26"/>
        </w:rPr>
        <w:t>lại, liên 2 đưa</w:t>
      </w:r>
      <w:r>
        <w:rPr>
          <w:szCs w:val="26"/>
        </w:rPr>
        <w:t xml:space="preserve"> </w:t>
      </w:r>
      <w:r w:rsidRPr="00A32825">
        <w:rPr>
          <w:szCs w:val="26"/>
        </w:rPr>
        <w:t>cho</w:t>
      </w:r>
      <w:r>
        <w:rPr>
          <w:szCs w:val="26"/>
        </w:rPr>
        <w:t xml:space="preserve"> </w:t>
      </w:r>
      <w:r w:rsidRPr="00A32825">
        <w:rPr>
          <w:szCs w:val="26"/>
        </w:rPr>
        <w:t>khách</w:t>
      </w:r>
      <w:r>
        <w:rPr>
          <w:szCs w:val="26"/>
        </w:rPr>
        <w:t xml:space="preserve"> </w:t>
      </w:r>
      <w:r w:rsidRPr="00A32825">
        <w:rPr>
          <w:szCs w:val="26"/>
        </w:rPr>
        <w:t>hàng. Cuối</w:t>
      </w:r>
      <w:r>
        <w:rPr>
          <w:szCs w:val="26"/>
        </w:rPr>
        <w:t xml:space="preserve"> </w:t>
      </w:r>
      <w:r w:rsidRPr="00A32825">
        <w:rPr>
          <w:szCs w:val="26"/>
        </w:rPr>
        <w:t>cùng, nhân</w:t>
      </w:r>
      <w:r>
        <w:rPr>
          <w:szCs w:val="26"/>
        </w:rPr>
        <w:t xml:space="preserve"> </w:t>
      </w:r>
      <w:r w:rsidRPr="00A32825">
        <w:rPr>
          <w:szCs w:val="26"/>
        </w:rPr>
        <w:t>viên</w:t>
      </w:r>
      <w:r>
        <w:rPr>
          <w:szCs w:val="26"/>
        </w:rPr>
        <w:t xml:space="preserve"> </w:t>
      </w:r>
      <w:r w:rsidRPr="00A32825">
        <w:rPr>
          <w:szCs w:val="26"/>
        </w:rPr>
        <w:t>nhập</w:t>
      </w:r>
      <w:r>
        <w:rPr>
          <w:szCs w:val="26"/>
        </w:rPr>
        <w:t xml:space="preserve"> </w:t>
      </w:r>
      <w:r w:rsidRPr="00A32825">
        <w:rPr>
          <w:szCs w:val="26"/>
        </w:rPr>
        <w:t>lại</w:t>
      </w:r>
      <w:r>
        <w:rPr>
          <w:szCs w:val="26"/>
        </w:rPr>
        <w:t xml:space="preserve"> </w:t>
      </w:r>
      <w:r w:rsidRPr="00A32825">
        <w:rPr>
          <w:szCs w:val="26"/>
        </w:rPr>
        <w:t>tổng</w:t>
      </w:r>
      <w:r>
        <w:rPr>
          <w:szCs w:val="26"/>
        </w:rPr>
        <w:t xml:space="preserve"> </w:t>
      </w:r>
      <w:r w:rsidRPr="00A32825">
        <w:rPr>
          <w:szCs w:val="26"/>
        </w:rPr>
        <w:t>tiền</w:t>
      </w:r>
      <w:r>
        <w:rPr>
          <w:szCs w:val="26"/>
        </w:rPr>
        <w:t xml:space="preserve"> </w:t>
      </w:r>
      <w:r w:rsidRPr="00A32825">
        <w:rPr>
          <w:szCs w:val="26"/>
        </w:rPr>
        <w:t>của</w:t>
      </w:r>
      <w:r>
        <w:rPr>
          <w:szCs w:val="26"/>
        </w:rPr>
        <w:t xml:space="preserve"> </w:t>
      </w:r>
      <w:r w:rsidRPr="00A32825">
        <w:rPr>
          <w:szCs w:val="26"/>
        </w:rPr>
        <w:t>hóa</w:t>
      </w:r>
      <w:r>
        <w:rPr>
          <w:szCs w:val="26"/>
        </w:rPr>
        <w:t xml:space="preserve"> </w:t>
      </w:r>
      <w:r w:rsidRPr="00A32825">
        <w:rPr>
          <w:szCs w:val="26"/>
        </w:rPr>
        <w:t>đơn</w:t>
      </w:r>
      <w:r>
        <w:rPr>
          <w:szCs w:val="26"/>
        </w:rPr>
        <w:t xml:space="preserve"> </w:t>
      </w:r>
      <w:r w:rsidRPr="00A32825">
        <w:rPr>
          <w:szCs w:val="26"/>
        </w:rPr>
        <w:t>vào excel để</w:t>
      </w:r>
      <w:r>
        <w:rPr>
          <w:szCs w:val="26"/>
        </w:rPr>
        <w:t xml:space="preserve"> </w:t>
      </w:r>
      <w:r w:rsidRPr="00A32825">
        <w:rPr>
          <w:szCs w:val="26"/>
        </w:rPr>
        <w:t>thống</w:t>
      </w:r>
      <w:r>
        <w:rPr>
          <w:szCs w:val="26"/>
        </w:rPr>
        <w:t xml:space="preserve"> </w:t>
      </w:r>
      <w:r w:rsidRPr="00A32825">
        <w:rPr>
          <w:szCs w:val="26"/>
        </w:rPr>
        <w:t>kê</w:t>
      </w:r>
      <w:r>
        <w:rPr>
          <w:szCs w:val="26"/>
        </w:rPr>
        <w:t xml:space="preserve"> </w:t>
      </w:r>
      <w:r w:rsidRPr="00A32825">
        <w:rPr>
          <w:szCs w:val="26"/>
        </w:rPr>
        <w:t>khi</w:t>
      </w:r>
      <w:r>
        <w:rPr>
          <w:szCs w:val="26"/>
        </w:rPr>
        <w:t xml:space="preserve"> </w:t>
      </w:r>
      <w:r w:rsidRPr="00A32825">
        <w:rPr>
          <w:szCs w:val="26"/>
        </w:rPr>
        <w:t>cầ</w:t>
      </w:r>
      <w:r>
        <w:rPr>
          <w:szCs w:val="26"/>
        </w:rPr>
        <w:t>n</w:t>
      </w:r>
      <w:r w:rsidR="00753D42">
        <w:rPr>
          <w:szCs w:val="26"/>
        </w:rPr>
        <w:t>.</w:t>
      </w:r>
      <w:bookmarkEnd w:id="6"/>
    </w:p>
    <w:p w14:paraId="09CBE7DC" w14:textId="77777777" w:rsidR="00A32825" w:rsidRPr="00A32825" w:rsidRDefault="00A32825" w:rsidP="00181755">
      <w:pPr>
        <w:rPr>
          <w:szCs w:val="26"/>
        </w:rPr>
      </w:pPr>
      <w:r>
        <w:rPr>
          <w:szCs w:val="26"/>
        </w:rPr>
        <w:t xml:space="preserve">   </w:t>
      </w:r>
      <w:bookmarkStart w:id="7" w:name="_Toc74773218"/>
      <w:r>
        <w:rPr>
          <w:szCs w:val="26"/>
        </w:rPr>
        <w:t xml:space="preserve">-   </w:t>
      </w:r>
      <w:r w:rsidRPr="00A32825">
        <w:rPr>
          <w:szCs w:val="26"/>
        </w:rPr>
        <w:t>Khi chủ</w:t>
      </w:r>
      <w:r w:rsidR="00753D42">
        <w:rPr>
          <w:szCs w:val="26"/>
        </w:rPr>
        <w:t xml:space="preserve"> </w:t>
      </w:r>
      <w:r w:rsidRPr="00A32825">
        <w:rPr>
          <w:szCs w:val="26"/>
        </w:rPr>
        <w:t>cửa</w:t>
      </w:r>
      <w:r w:rsidR="00753D42">
        <w:rPr>
          <w:szCs w:val="26"/>
        </w:rPr>
        <w:t xml:space="preserve"> </w:t>
      </w:r>
      <w:r w:rsidRPr="00A32825">
        <w:rPr>
          <w:szCs w:val="26"/>
        </w:rPr>
        <w:t>hàng</w:t>
      </w:r>
      <w:r w:rsidR="00753D42">
        <w:rPr>
          <w:szCs w:val="26"/>
        </w:rPr>
        <w:t xml:space="preserve"> </w:t>
      </w:r>
      <w:r w:rsidRPr="00A32825">
        <w:rPr>
          <w:szCs w:val="26"/>
        </w:rPr>
        <w:t>muốn</w:t>
      </w:r>
      <w:r w:rsidR="00753D42">
        <w:rPr>
          <w:szCs w:val="26"/>
        </w:rPr>
        <w:t xml:space="preserve"> </w:t>
      </w:r>
      <w:r w:rsidRPr="00A32825">
        <w:rPr>
          <w:szCs w:val="26"/>
        </w:rPr>
        <w:t>biết</w:t>
      </w:r>
      <w:r w:rsidR="00753D42">
        <w:rPr>
          <w:szCs w:val="26"/>
        </w:rPr>
        <w:t xml:space="preserve"> </w:t>
      </w:r>
      <w:r w:rsidRPr="00A32825">
        <w:rPr>
          <w:szCs w:val="26"/>
        </w:rPr>
        <w:t>kết</w:t>
      </w:r>
      <w:r w:rsidR="00753D42">
        <w:rPr>
          <w:szCs w:val="26"/>
        </w:rPr>
        <w:t xml:space="preserve"> </w:t>
      </w:r>
      <w:r w:rsidRPr="00A32825">
        <w:rPr>
          <w:szCs w:val="26"/>
        </w:rPr>
        <w:t>quả</w:t>
      </w:r>
      <w:r w:rsidR="00753D42">
        <w:rPr>
          <w:szCs w:val="26"/>
        </w:rPr>
        <w:t xml:space="preserve"> </w:t>
      </w:r>
      <w:r w:rsidRPr="00A32825">
        <w:rPr>
          <w:szCs w:val="26"/>
        </w:rPr>
        <w:t>kinh</w:t>
      </w:r>
      <w:r w:rsidR="00753D42">
        <w:rPr>
          <w:szCs w:val="26"/>
        </w:rPr>
        <w:t xml:space="preserve"> </w:t>
      </w:r>
      <w:r w:rsidRPr="00A32825">
        <w:rPr>
          <w:szCs w:val="26"/>
        </w:rPr>
        <w:t>doanh,</w:t>
      </w:r>
      <w:r w:rsidR="00753D42">
        <w:rPr>
          <w:szCs w:val="26"/>
        </w:rPr>
        <w:t xml:space="preserve"> </w:t>
      </w:r>
      <w:r w:rsidRPr="00A32825">
        <w:rPr>
          <w:szCs w:val="26"/>
        </w:rPr>
        <w:t>số</w:t>
      </w:r>
      <w:r w:rsidR="00753D42">
        <w:rPr>
          <w:szCs w:val="26"/>
        </w:rPr>
        <w:t xml:space="preserve"> </w:t>
      </w:r>
      <w:r w:rsidRPr="00A32825">
        <w:rPr>
          <w:szCs w:val="26"/>
        </w:rPr>
        <w:t>lượng</w:t>
      </w:r>
      <w:r w:rsidR="00753D42">
        <w:rPr>
          <w:szCs w:val="26"/>
        </w:rPr>
        <w:t xml:space="preserve"> </w:t>
      </w:r>
      <w:r w:rsidRPr="00A32825">
        <w:rPr>
          <w:szCs w:val="26"/>
        </w:rPr>
        <w:t>xuất</w:t>
      </w:r>
      <w:r w:rsidR="00753D42">
        <w:rPr>
          <w:szCs w:val="26"/>
        </w:rPr>
        <w:t xml:space="preserve"> </w:t>
      </w:r>
      <w:r w:rsidRPr="00A32825">
        <w:rPr>
          <w:szCs w:val="26"/>
        </w:rPr>
        <w:t>nhập</w:t>
      </w:r>
      <w:r w:rsidR="00753D42">
        <w:rPr>
          <w:szCs w:val="26"/>
        </w:rPr>
        <w:t xml:space="preserve"> </w:t>
      </w:r>
      <w:r w:rsidRPr="00A32825">
        <w:rPr>
          <w:szCs w:val="26"/>
        </w:rPr>
        <w:t>trong</w:t>
      </w:r>
      <w:r w:rsidR="00753D42">
        <w:rPr>
          <w:szCs w:val="26"/>
        </w:rPr>
        <w:t xml:space="preserve"> </w:t>
      </w:r>
      <w:r w:rsidRPr="00A32825">
        <w:rPr>
          <w:szCs w:val="26"/>
        </w:rPr>
        <w:t>kho</w:t>
      </w:r>
      <w:r w:rsidR="00753D42">
        <w:rPr>
          <w:szCs w:val="26"/>
        </w:rPr>
        <w:t xml:space="preserve"> </w:t>
      </w:r>
      <w:r w:rsidRPr="00A32825">
        <w:rPr>
          <w:szCs w:val="26"/>
        </w:rPr>
        <w:t>hàng</w:t>
      </w:r>
      <w:r w:rsidR="00753D42">
        <w:rPr>
          <w:szCs w:val="26"/>
        </w:rPr>
        <w:t xml:space="preserve"> </w:t>
      </w:r>
      <w:r w:rsidRPr="00A32825">
        <w:rPr>
          <w:szCs w:val="26"/>
        </w:rPr>
        <w:t>chủ</w:t>
      </w:r>
      <w:r w:rsidR="00753D42">
        <w:rPr>
          <w:szCs w:val="26"/>
        </w:rPr>
        <w:t xml:space="preserve"> </w:t>
      </w:r>
      <w:r w:rsidRPr="00A32825">
        <w:rPr>
          <w:szCs w:val="26"/>
        </w:rPr>
        <w:t>cửa</w:t>
      </w:r>
      <w:r w:rsidR="00753D42">
        <w:rPr>
          <w:szCs w:val="26"/>
        </w:rPr>
        <w:t xml:space="preserve"> </w:t>
      </w:r>
      <w:r w:rsidRPr="00A32825">
        <w:rPr>
          <w:szCs w:val="26"/>
        </w:rPr>
        <w:t>hàng</w:t>
      </w:r>
      <w:r w:rsidR="00753D42">
        <w:rPr>
          <w:szCs w:val="26"/>
        </w:rPr>
        <w:t xml:space="preserve"> </w:t>
      </w:r>
      <w:r w:rsidRPr="00A32825">
        <w:rPr>
          <w:szCs w:val="26"/>
        </w:rPr>
        <w:t>sẽ</w:t>
      </w:r>
      <w:r w:rsidR="00753D42">
        <w:rPr>
          <w:szCs w:val="26"/>
        </w:rPr>
        <w:t xml:space="preserve"> </w:t>
      </w:r>
      <w:r w:rsidRPr="00A32825">
        <w:rPr>
          <w:szCs w:val="26"/>
        </w:rPr>
        <w:t>xem</w:t>
      </w:r>
      <w:r w:rsidR="00753D42">
        <w:rPr>
          <w:szCs w:val="26"/>
        </w:rPr>
        <w:t xml:space="preserve"> </w:t>
      </w:r>
      <w:r w:rsidRPr="00A32825">
        <w:rPr>
          <w:szCs w:val="26"/>
        </w:rPr>
        <w:t>thống</w:t>
      </w:r>
      <w:r w:rsidR="00753D42">
        <w:rPr>
          <w:szCs w:val="26"/>
        </w:rPr>
        <w:t xml:space="preserve"> </w:t>
      </w:r>
      <w:r w:rsidRPr="00A32825">
        <w:rPr>
          <w:szCs w:val="26"/>
        </w:rPr>
        <w:t>kê</w:t>
      </w:r>
      <w:r w:rsidR="00753D42">
        <w:rPr>
          <w:szCs w:val="26"/>
        </w:rPr>
        <w:t xml:space="preserve"> </w:t>
      </w:r>
      <w:r w:rsidRPr="00A32825">
        <w:rPr>
          <w:szCs w:val="26"/>
        </w:rPr>
        <w:t>từ excel theo</w:t>
      </w:r>
      <w:r w:rsidR="00753D42">
        <w:rPr>
          <w:szCs w:val="26"/>
        </w:rPr>
        <w:t xml:space="preserve"> </w:t>
      </w:r>
      <w:r w:rsidRPr="00A32825">
        <w:rPr>
          <w:szCs w:val="26"/>
        </w:rPr>
        <w:t>từng</w:t>
      </w:r>
      <w:r w:rsidR="00753D42">
        <w:rPr>
          <w:szCs w:val="26"/>
        </w:rPr>
        <w:t xml:space="preserve"> </w:t>
      </w:r>
      <w:r w:rsidRPr="00A32825">
        <w:rPr>
          <w:szCs w:val="26"/>
        </w:rPr>
        <w:t>ngày, tháng hay năm</w:t>
      </w:r>
      <w:r w:rsidR="00753D42">
        <w:rPr>
          <w:szCs w:val="26"/>
        </w:rPr>
        <w:t>.</w:t>
      </w:r>
      <w:bookmarkEnd w:id="7"/>
    </w:p>
    <w:p w14:paraId="09CBE7DD" w14:textId="77777777" w:rsidR="009E4D6C" w:rsidRPr="00574201" w:rsidRDefault="009E4D6C" w:rsidP="00574201">
      <w:pPr>
        <w:pStyle w:val="ListParagraph"/>
        <w:ind w:left="0"/>
        <w:rPr>
          <w:rFonts w:cs="Times New Roman"/>
          <w:szCs w:val="26"/>
        </w:rPr>
      </w:pPr>
    </w:p>
    <w:p w14:paraId="09CBE7DE" w14:textId="77777777" w:rsidR="009E6B05" w:rsidRDefault="009E6B05" w:rsidP="006666CA">
      <w:pPr>
        <w:pStyle w:val="ListParagraph"/>
        <w:numPr>
          <w:ilvl w:val="2"/>
          <w:numId w:val="1"/>
        </w:numPr>
        <w:outlineLvl w:val="2"/>
        <w:rPr>
          <w:rFonts w:cs="Times New Roman"/>
          <w:b/>
          <w:i/>
          <w:szCs w:val="26"/>
        </w:rPr>
      </w:pPr>
      <w:bookmarkStart w:id="8" w:name="_Toc74778275"/>
      <w:r>
        <w:rPr>
          <w:rFonts w:cs="Times New Roman"/>
          <w:b/>
          <w:i/>
          <w:szCs w:val="26"/>
        </w:rPr>
        <w:t>Nhược điểm của hệ thống hiện tại</w:t>
      </w:r>
      <w:bookmarkEnd w:id="8"/>
    </w:p>
    <w:p w14:paraId="09CBE7DF" w14:textId="339A1BDF" w:rsidR="00753D42" w:rsidRPr="00753D42" w:rsidRDefault="00753D42" w:rsidP="00753D42">
      <w:pPr>
        <w:ind w:firstLine="0"/>
        <w:rPr>
          <w:rFonts w:eastAsia="Arial" w:cstheme="minorHAnsi"/>
          <w:szCs w:val="26"/>
        </w:rPr>
      </w:pPr>
      <w:r>
        <w:rPr>
          <w:rFonts w:eastAsia="Arial" w:cstheme="minorHAnsi"/>
          <w:szCs w:val="26"/>
        </w:rPr>
        <w:t xml:space="preserve">     </w:t>
      </w:r>
      <w:r w:rsidRPr="00753D42">
        <w:rPr>
          <w:szCs w:val="26"/>
        </w:rPr>
        <w:t>Có</w:t>
      </w:r>
      <w:r>
        <w:rPr>
          <w:szCs w:val="26"/>
        </w:rPr>
        <w:t xml:space="preserve"> </w:t>
      </w:r>
      <w:r w:rsidRPr="00753D42">
        <w:rPr>
          <w:szCs w:val="26"/>
        </w:rPr>
        <w:t>thể</w:t>
      </w:r>
      <w:r>
        <w:rPr>
          <w:szCs w:val="26"/>
        </w:rPr>
        <w:t xml:space="preserve"> </w:t>
      </w:r>
      <w:r w:rsidRPr="00753D42">
        <w:rPr>
          <w:szCs w:val="26"/>
        </w:rPr>
        <w:t>thấy</w:t>
      </w:r>
      <w:r>
        <w:rPr>
          <w:szCs w:val="26"/>
        </w:rPr>
        <w:t xml:space="preserve"> rõ, </w:t>
      </w:r>
      <w:r w:rsidRPr="00753D42">
        <w:rPr>
          <w:szCs w:val="26"/>
        </w:rPr>
        <w:t>nhược</w:t>
      </w:r>
      <w:r>
        <w:rPr>
          <w:szCs w:val="26"/>
        </w:rPr>
        <w:t xml:space="preserve"> </w:t>
      </w:r>
      <w:r w:rsidRPr="00753D42">
        <w:rPr>
          <w:szCs w:val="26"/>
        </w:rPr>
        <w:t>điểm</w:t>
      </w:r>
      <w:r>
        <w:rPr>
          <w:szCs w:val="26"/>
        </w:rPr>
        <w:t xml:space="preserve"> </w:t>
      </w:r>
      <w:r w:rsidRPr="00753D42">
        <w:rPr>
          <w:szCs w:val="26"/>
        </w:rPr>
        <w:t>lớn</w:t>
      </w:r>
      <w:r>
        <w:rPr>
          <w:szCs w:val="26"/>
        </w:rPr>
        <w:t xml:space="preserve"> </w:t>
      </w:r>
      <w:r w:rsidRPr="00753D42">
        <w:rPr>
          <w:szCs w:val="26"/>
        </w:rPr>
        <w:t>nhất</w:t>
      </w:r>
      <w:r>
        <w:rPr>
          <w:szCs w:val="26"/>
        </w:rPr>
        <w:t xml:space="preserve"> </w:t>
      </w:r>
      <w:r w:rsidRPr="00753D42">
        <w:rPr>
          <w:szCs w:val="26"/>
        </w:rPr>
        <w:t>của</w:t>
      </w:r>
      <w:r>
        <w:rPr>
          <w:szCs w:val="26"/>
        </w:rPr>
        <w:t xml:space="preserve"> </w:t>
      </w:r>
      <w:r w:rsidRPr="00753D42">
        <w:rPr>
          <w:szCs w:val="26"/>
        </w:rPr>
        <w:t>hệ</w:t>
      </w:r>
      <w:r>
        <w:rPr>
          <w:szCs w:val="26"/>
        </w:rPr>
        <w:t xml:space="preserve"> </w:t>
      </w:r>
      <w:r w:rsidRPr="00753D42">
        <w:rPr>
          <w:szCs w:val="26"/>
        </w:rPr>
        <w:t>thống</w:t>
      </w:r>
      <w:r>
        <w:rPr>
          <w:szCs w:val="26"/>
        </w:rPr>
        <w:t xml:space="preserve"> </w:t>
      </w:r>
      <w:r w:rsidRPr="00753D42">
        <w:rPr>
          <w:szCs w:val="26"/>
        </w:rPr>
        <w:t>bộc</w:t>
      </w:r>
      <w:r>
        <w:rPr>
          <w:szCs w:val="26"/>
        </w:rPr>
        <w:t xml:space="preserve"> </w:t>
      </w:r>
      <w:r w:rsidRPr="00753D42">
        <w:rPr>
          <w:szCs w:val="26"/>
        </w:rPr>
        <w:t>lộ</w:t>
      </w:r>
      <w:r>
        <w:rPr>
          <w:szCs w:val="26"/>
        </w:rPr>
        <w:t xml:space="preserve"> </w:t>
      </w:r>
      <w:r w:rsidRPr="00753D42">
        <w:rPr>
          <w:szCs w:val="26"/>
        </w:rPr>
        <w:t>ở khâu</w:t>
      </w:r>
      <w:r>
        <w:rPr>
          <w:szCs w:val="26"/>
        </w:rPr>
        <w:t xml:space="preserve"> </w:t>
      </w:r>
      <w:r w:rsidRPr="00753D42">
        <w:rPr>
          <w:szCs w:val="26"/>
        </w:rPr>
        <w:t>quản</w:t>
      </w:r>
      <w:r>
        <w:rPr>
          <w:szCs w:val="26"/>
        </w:rPr>
        <w:t xml:space="preserve"> </w:t>
      </w:r>
      <w:r w:rsidRPr="00753D42">
        <w:rPr>
          <w:szCs w:val="26"/>
        </w:rPr>
        <w:t>lý, đó</w:t>
      </w:r>
      <w:r>
        <w:rPr>
          <w:szCs w:val="26"/>
        </w:rPr>
        <w:t xml:space="preserve"> </w:t>
      </w:r>
      <w:r w:rsidRPr="00753D42">
        <w:rPr>
          <w:szCs w:val="26"/>
        </w:rPr>
        <w:t>chính</w:t>
      </w:r>
      <w:r>
        <w:rPr>
          <w:szCs w:val="26"/>
        </w:rPr>
        <w:t xml:space="preserve"> </w:t>
      </w:r>
      <w:r w:rsidRPr="00753D42">
        <w:rPr>
          <w:szCs w:val="26"/>
        </w:rPr>
        <w:t>là</w:t>
      </w:r>
      <w:r>
        <w:rPr>
          <w:szCs w:val="26"/>
        </w:rPr>
        <w:t xml:space="preserve"> </w:t>
      </w:r>
      <w:r w:rsidRPr="00753D42">
        <w:rPr>
          <w:szCs w:val="26"/>
        </w:rPr>
        <w:t>việc</w:t>
      </w:r>
      <w:r>
        <w:rPr>
          <w:szCs w:val="26"/>
        </w:rPr>
        <w:t xml:space="preserve"> </w:t>
      </w:r>
      <w:r w:rsidRPr="00753D42">
        <w:rPr>
          <w:szCs w:val="26"/>
        </w:rPr>
        <w:t>chưa</w:t>
      </w:r>
      <w:r>
        <w:rPr>
          <w:szCs w:val="26"/>
        </w:rPr>
        <w:t xml:space="preserve"> </w:t>
      </w:r>
      <w:r w:rsidRPr="00753D42">
        <w:rPr>
          <w:szCs w:val="26"/>
        </w:rPr>
        <w:t>ứng</w:t>
      </w:r>
      <w:r>
        <w:rPr>
          <w:szCs w:val="26"/>
        </w:rPr>
        <w:t xml:space="preserve"> </w:t>
      </w:r>
      <w:r w:rsidRPr="00753D42">
        <w:rPr>
          <w:szCs w:val="26"/>
        </w:rPr>
        <w:t>dụng</w:t>
      </w:r>
      <w:r>
        <w:rPr>
          <w:szCs w:val="26"/>
        </w:rPr>
        <w:t xml:space="preserve"> </w:t>
      </w:r>
      <w:r w:rsidRPr="00753D42">
        <w:rPr>
          <w:szCs w:val="26"/>
        </w:rPr>
        <w:t>được</w:t>
      </w:r>
      <w:r>
        <w:rPr>
          <w:szCs w:val="26"/>
        </w:rPr>
        <w:t xml:space="preserve"> </w:t>
      </w:r>
      <w:r w:rsidRPr="00753D42">
        <w:rPr>
          <w:szCs w:val="26"/>
        </w:rPr>
        <w:t>công</w:t>
      </w:r>
      <w:r>
        <w:rPr>
          <w:szCs w:val="26"/>
        </w:rPr>
        <w:t xml:space="preserve"> </w:t>
      </w:r>
      <w:r w:rsidRPr="00753D42">
        <w:rPr>
          <w:szCs w:val="26"/>
        </w:rPr>
        <w:t>nghệ</w:t>
      </w:r>
      <w:r>
        <w:rPr>
          <w:szCs w:val="26"/>
        </w:rPr>
        <w:t xml:space="preserve"> </w:t>
      </w:r>
      <w:r w:rsidRPr="00753D42">
        <w:rPr>
          <w:szCs w:val="26"/>
        </w:rPr>
        <w:t>vào</w:t>
      </w:r>
      <w:r>
        <w:rPr>
          <w:szCs w:val="26"/>
        </w:rPr>
        <w:t xml:space="preserve"> </w:t>
      </w:r>
      <w:r w:rsidRPr="00753D42">
        <w:rPr>
          <w:szCs w:val="26"/>
        </w:rPr>
        <w:t>để</w:t>
      </w:r>
      <w:r>
        <w:rPr>
          <w:szCs w:val="26"/>
        </w:rPr>
        <w:t xml:space="preserve"> </w:t>
      </w:r>
      <w:r w:rsidRPr="00753D42">
        <w:rPr>
          <w:szCs w:val="26"/>
        </w:rPr>
        <w:t>nâng</w:t>
      </w:r>
      <w:r>
        <w:rPr>
          <w:szCs w:val="26"/>
        </w:rPr>
        <w:t xml:space="preserve"> </w:t>
      </w:r>
      <w:r w:rsidRPr="00753D42">
        <w:rPr>
          <w:szCs w:val="26"/>
        </w:rPr>
        <w:t>cao</w:t>
      </w:r>
      <w:r>
        <w:rPr>
          <w:szCs w:val="26"/>
        </w:rPr>
        <w:t xml:space="preserve"> </w:t>
      </w:r>
      <w:r w:rsidRPr="00753D42">
        <w:rPr>
          <w:szCs w:val="26"/>
        </w:rPr>
        <w:t>tính</w:t>
      </w:r>
      <w:r>
        <w:rPr>
          <w:szCs w:val="26"/>
        </w:rPr>
        <w:t xml:space="preserve"> </w:t>
      </w:r>
      <w:r w:rsidRPr="00753D42">
        <w:rPr>
          <w:szCs w:val="26"/>
        </w:rPr>
        <w:t>chính</w:t>
      </w:r>
      <w:r>
        <w:rPr>
          <w:szCs w:val="26"/>
        </w:rPr>
        <w:t xml:space="preserve"> </w:t>
      </w:r>
      <w:r w:rsidRPr="00753D42">
        <w:rPr>
          <w:szCs w:val="26"/>
        </w:rPr>
        <w:t>xác</w:t>
      </w:r>
      <w:r>
        <w:rPr>
          <w:szCs w:val="26"/>
        </w:rPr>
        <w:t xml:space="preserve"> </w:t>
      </w:r>
      <w:r w:rsidRPr="00753D42">
        <w:rPr>
          <w:szCs w:val="26"/>
        </w:rPr>
        <w:t>cũng</w:t>
      </w:r>
      <w:r>
        <w:rPr>
          <w:szCs w:val="26"/>
        </w:rPr>
        <w:t xml:space="preserve"> </w:t>
      </w:r>
      <w:r w:rsidRPr="00753D42">
        <w:rPr>
          <w:szCs w:val="26"/>
        </w:rPr>
        <w:t>như</w:t>
      </w:r>
      <w:r>
        <w:rPr>
          <w:szCs w:val="26"/>
        </w:rPr>
        <w:t xml:space="preserve"> </w:t>
      </w:r>
      <w:r w:rsidRPr="00753D42">
        <w:rPr>
          <w:szCs w:val="26"/>
        </w:rPr>
        <w:t>hiệu</w:t>
      </w:r>
      <w:r>
        <w:rPr>
          <w:szCs w:val="26"/>
        </w:rPr>
        <w:t xml:space="preserve"> </w:t>
      </w:r>
      <w:r w:rsidRPr="00753D42">
        <w:rPr>
          <w:szCs w:val="26"/>
        </w:rPr>
        <w:t>quả</w:t>
      </w:r>
      <w:r>
        <w:rPr>
          <w:szCs w:val="26"/>
        </w:rPr>
        <w:t xml:space="preserve"> </w:t>
      </w:r>
      <w:r w:rsidRPr="00753D42">
        <w:rPr>
          <w:szCs w:val="26"/>
        </w:rPr>
        <w:t>làm</w:t>
      </w:r>
      <w:r>
        <w:rPr>
          <w:szCs w:val="26"/>
        </w:rPr>
        <w:t xml:space="preserve"> </w:t>
      </w:r>
      <w:r w:rsidRPr="00753D42">
        <w:rPr>
          <w:szCs w:val="26"/>
        </w:rPr>
        <w:t>việc. Việc</w:t>
      </w:r>
      <w:r>
        <w:rPr>
          <w:szCs w:val="26"/>
        </w:rPr>
        <w:t xml:space="preserve"> </w:t>
      </w:r>
      <w:r w:rsidRPr="00753D42">
        <w:rPr>
          <w:szCs w:val="26"/>
        </w:rPr>
        <w:t>quản</w:t>
      </w:r>
      <w:r>
        <w:rPr>
          <w:szCs w:val="26"/>
        </w:rPr>
        <w:t xml:space="preserve"> </w:t>
      </w:r>
      <w:r w:rsidRPr="00753D42">
        <w:rPr>
          <w:szCs w:val="26"/>
        </w:rPr>
        <w:t>lý</w:t>
      </w:r>
      <w:r>
        <w:rPr>
          <w:szCs w:val="26"/>
        </w:rPr>
        <w:t xml:space="preserve"> </w:t>
      </w:r>
      <w:r w:rsidRPr="00753D42">
        <w:rPr>
          <w:szCs w:val="26"/>
        </w:rPr>
        <w:t>sản</w:t>
      </w:r>
      <w:r>
        <w:rPr>
          <w:szCs w:val="26"/>
        </w:rPr>
        <w:t xml:space="preserve"> </w:t>
      </w:r>
      <w:r w:rsidRPr="00753D42">
        <w:rPr>
          <w:szCs w:val="26"/>
        </w:rPr>
        <w:t>phẩm</w:t>
      </w:r>
      <w:r>
        <w:rPr>
          <w:szCs w:val="26"/>
        </w:rPr>
        <w:t xml:space="preserve"> </w:t>
      </w:r>
      <w:r w:rsidRPr="00753D42">
        <w:rPr>
          <w:szCs w:val="26"/>
        </w:rPr>
        <w:t>với</w:t>
      </w:r>
      <w:r>
        <w:rPr>
          <w:szCs w:val="26"/>
        </w:rPr>
        <w:t xml:space="preserve"> </w:t>
      </w:r>
      <w:r w:rsidRPr="00753D42">
        <w:rPr>
          <w:szCs w:val="26"/>
        </w:rPr>
        <w:t>số</w:t>
      </w:r>
      <w:r>
        <w:rPr>
          <w:szCs w:val="26"/>
        </w:rPr>
        <w:t xml:space="preserve"> </w:t>
      </w:r>
      <w:r w:rsidRPr="00753D42">
        <w:rPr>
          <w:szCs w:val="26"/>
        </w:rPr>
        <w:t>lượng</w:t>
      </w:r>
      <w:r>
        <w:rPr>
          <w:szCs w:val="26"/>
        </w:rPr>
        <w:t xml:space="preserve"> </w:t>
      </w:r>
      <w:r w:rsidRPr="00753D42">
        <w:rPr>
          <w:szCs w:val="26"/>
        </w:rPr>
        <w:t>lớn</w:t>
      </w:r>
      <w:r>
        <w:rPr>
          <w:szCs w:val="26"/>
        </w:rPr>
        <w:t xml:space="preserve"> </w:t>
      </w:r>
      <w:r w:rsidRPr="00753D42">
        <w:rPr>
          <w:szCs w:val="26"/>
        </w:rPr>
        <w:t>và</w:t>
      </w:r>
      <w:r>
        <w:rPr>
          <w:szCs w:val="26"/>
        </w:rPr>
        <w:t xml:space="preserve"> </w:t>
      </w:r>
      <w:r w:rsidRPr="00753D42">
        <w:rPr>
          <w:szCs w:val="26"/>
        </w:rPr>
        <w:t>doanh</w:t>
      </w:r>
      <w:r>
        <w:rPr>
          <w:szCs w:val="26"/>
        </w:rPr>
        <w:t xml:space="preserve"> </w:t>
      </w:r>
      <w:r w:rsidRPr="00753D42">
        <w:rPr>
          <w:szCs w:val="26"/>
        </w:rPr>
        <w:t>thu</w:t>
      </w:r>
      <w:r>
        <w:rPr>
          <w:szCs w:val="26"/>
        </w:rPr>
        <w:t xml:space="preserve"> </w:t>
      </w:r>
      <w:r w:rsidRPr="00753D42">
        <w:rPr>
          <w:szCs w:val="26"/>
        </w:rPr>
        <w:t>đều</w:t>
      </w:r>
      <w:r>
        <w:rPr>
          <w:szCs w:val="26"/>
        </w:rPr>
        <w:t xml:space="preserve"> </w:t>
      </w:r>
      <w:r w:rsidRPr="00753D42">
        <w:rPr>
          <w:szCs w:val="26"/>
        </w:rPr>
        <w:t>dựa</w:t>
      </w:r>
      <w:r>
        <w:rPr>
          <w:szCs w:val="26"/>
        </w:rPr>
        <w:t xml:space="preserve"> </w:t>
      </w:r>
      <w:r w:rsidRPr="00753D42">
        <w:rPr>
          <w:szCs w:val="26"/>
        </w:rPr>
        <w:t>trên</w:t>
      </w:r>
      <w:r>
        <w:rPr>
          <w:szCs w:val="26"/>
        </w:rPr>
        <w:t xml:space="preserve"> </w:t>
      </w:r>
      <w:r w:rsidRPr="00753D42">
        <w:rPr>
          <w:szCs w:val="26"/>
        </w:rPr>
        <w:t>ghi</w:t>
      </w:r>
      <w:r>
        <w:rPr>
          <w:szCs w:val="26"/>
        </w:rPr>
        <w:t xml:space="preserve"> </w:t>
      </w:r>
      <w:r w:rsidRPr="00753D42">
        <w:rPr>
          <w:szCs w:val="26"/>
        </w:rPr>
        <w:t>chép</w:t>
      </w:r>
      <w:r>
        <w:rPr>
          <w:szCs w:val="26"/>
        </w:rPr>
        <w:t xml:space="preserve"> </w:t>
      </w:r>
      <w:r w:rsidRPr="00753D42">
        <w:rPr>
          <w:szCs w:val="26"/>
        </w:rPr>
        <w:t>hóa</w:t>
      </w:r>
      <w:r>
        <w:rPr>
          <w:szCs w:val="26"/>
        </w:rPr>
        <w:t xml:space="preserve"> </w:t>
      </w:r>
      <w:r w:rsidRPr="00753D42">
        <w:rPr>
          <w:szCs w:val="26"/>
        </w:rPr>
        <w:t>đơn</w:t>
      </w:r>
      <w:r>
        <w:rPr>
          <w:szCs w:val="26"/>
        </w:rPr>
        <w:t xml:space="preserve"> </w:t>
      </w:r>
      <w:r w:rsidRPr="00753D42">
        <w:rPr>
          <w:szCs w:val="26"/>
        </w:rPr>
        <w:t>và</w:t>
      </w:r>
      <w:r>
        <w:rPr>
          <w:szCs w:val="26"/>
        </w:rPr>
        <w:t xml:space="preserve"> </w:t>
      </w:r>
      <w:r w:rsidRPr="00753D42">
        <w:rPr>
          <w:szCs w:val="26"/>
        </w:rPr>
        <w:t>sử</w:t>
      </w:r>
      <w:r>
        <w:rPr>
          <w:szCs w:val="26"/>
        </w:rPr>
        <w:t xml:space="preserve"> </w:t>
      </w:r>
      <w:r w:rsidRPr="00753D42">
        <w:rPr>
          <w:szCs w:val="26"/>
        </w:rPr>
        <w:t>dụng excel để</w:t>
      </w:r>
      <w:r>
        <w:rPr>
          <w:szCs w:val="26"/>
        </w:rPr>
        <w:t xml:space="preserve"> </w:t>
      </w:r>
      <w:r w:rsidRPr="00753D42">
        <w:rPr>
          <w:szCs w:val="26"/>
        </w:rPr>
        <w:t>quản</w:t>
      </w:r>
      <w:r>
        <w:rPr>
          <w:szCs w:val="26"/>
        </w:rPr>
        <w:t xml:space="preserve"> </w:t>
      </w:r>
      <w:r w:rsidRPr="00753D42">
        <w:rPr>
          <w:szCs w:val="26"/>
        </w:rPr>
        <w:t>lý, thống</w:t>
      </w:r>
      <w:r>
        <w:rPr>
          <w:szCs w:val="26"/>
        </w:rPr>
        <w:t xml:space="preserve"> </w:t>
      </w:r>
      <w:r w:rsidRPr="00753D42">
        <w:rPr>
          <w:szCs w:val="26"/>
        </w:rPr>
        <w:t>kê</w:t>
      </w:r>
      <w:r>
        <w:rPr>
          <w:szCs w:val="26"/>
        </w:rPr>
        <w:t xml:space="preserve"> </w:t>
      </w:r>
      <w:r w:rsidRPr="00753D42">
        <w:rPr>
          <w:szCs w:val="26"/>
        </w:rPr>
        <w:t>khó</w:t>
      </w:r>
      <w:r>
        <w:rPr>
          <w:szCs w:val="26"/>
        </w:rPr>
        <w:t xml:space="preserve"> </w:t>
      </w:r>
      <w:r w:rsidRPr="00753D42">
        <w:rPr>
          <w:szCs w:val="26"/>
        </w:rPr>
        <w:t>thể</w:t>
      </w:r>
      <w:r>
        <w:rPr>
          <w:szCs w:val="26"/>
        </w:rPr>
        <w:t xml:space="preserve"> </w:t>
      </w:r>
      <w:r w:rsidRPr="00753D42">
        <w:rPr>
          <w:szCs w:val="26"/>
        </w:rPr>
        <w:t>hiện</w:t>
      </w:r>
      <w:r w:rsidR="00AE399D">
        <w:rPr>
          <w:szCs w:val="26"/>
        </w:rPr>
        <w:t xml:space="preserve"> </w:t>
      </w:r>
      <w:r w:rsidRPr="00753D42">
        <w:rPr>
          <w:szCs w:val="26"/>
        </w:rPr>
        <w:t>được</w:t>
      </w:r>
      <w:r w:rsidR="00AE399D">
        <w:rPr>
          <w:szCs w:val="26"/>
        </w:rPr>
        <w:t xml:space="preserve"> </w:t>
      </w:r>
      <w:r w:rsidRPr="00753D42">
        <w:rPr>
          <w:szCs w:val="26"/>
        </w:rPr>
        <w:t>kết</w:t>
      </w:r>
      <w:r w:rsidR="00AE399D">
        <w:rPr>
          <w:szCs w:val="26"/>
        </w:rPr>
        <w:t xml:space="preserve"> </w:t>
      </w:r>
      <w:r w:rsidRPr="00753D42">
        <w:rPr>
          <w:szCs w:val="26"/>
        </w:rPr>
        <w:t>quả</w:t>
      </w:r>
      <w:r w:rsidR="00AE399D">
        <w:rPr>
          <w:szCs w:val="26"/>
        </w:rPr>
        <w:t xml:space="preserve"> </w:t>
      </w:r>
      <w:r w:rsidRPr="00753D42">
        <w:rPr>
          <w:szCs w:val="26"/>
        </w:rPr>
        <w:t>kinh</w:t>
      </w:r>
      <w:r w:rsidR="00AE399D">
        <w:rPr>
          <w:szCs w:val="26"/>
        </w:rPr>
        <w:t xml:space="preserve"> </w:t>
      </w:r>
      <w:r w:rsidRPr="00753D42">
        <w:rPr>
          <w:szCs w:val="26"/>
        </w:rPr>
        <w:t>doanh, khó</w:t>
      </w:r>
      <w:r w:rsidR="00AE399D">
        <w:rPr>
          <w:szCs w:val="26"/>
        </w:rPr>
        <w:t xml:space="preserve"> </w:t>
      </w:r>
      <w:r w:rsidRPr="00753D42">
        <w:rPr>
          <w:szCs w:val="26"/>
        </w:rPr>
        <w:t>nắm</w:t>
      </w:r>
      <w:r w:rsidR="00AE399D">
        <w:rPr>
          <w:szCs w:val="26"/>
        </w:rPr>
        <w:t xml:space="preserve"> </w:t>
      </w:r>
      <w:r w:rsidRPr="00753D42">
        <w:rPr>
          <w:szCs w:val="26"/>
        </w:rPr>
        <w:t>bắt</w:t>
      </w:r>
      <w:r w:rsidR="00AE399D">
        <w:rPr>
          <w:szCs w:val="26"/>
        </w:rPr>
        <w:t xml:space="preserve"> </w:t>
      </w:r>
      <w:r w:rsidRPr="00753D42">
        <w:rPr>
          <w:szCs w:val="26"/>
        </w:rPr>
        <w:t>được</w:t>
      </w:r>
      <w:r w:rsidR="00AE399D">
        <w:rPr>
          <w:szCs w:val="26"/>
        </w:rPr>
        <w:t xml:space="preserve"> </w:t>
      </w:r>
      <w:r w:rsidRPr="00753D42">
        <w:rPr>
          <w:szCs w:val="26"/>
        </w:rPr>
        <w:t>tình</w:t>
      </w:r>
      <w:r w:rsidR="00AE399D">
        <w:rPr>
          <w:szCs w:val="26"/>
        </w:rPr>
        <w:t xml:space="preserve"> </w:t>
      </w:r>
      <w:r w:rsidRPr="00753D42">
        <w:rPr>
          <w:szCs w:val="26"/>
        </w:rPr>
        <w:t>hình</w:t>
      </w:r>
      <w:r w:rsidR="00AE399D">
        <w:rPr>
          <w:szCs w:val="26"/>
        </w:rPr>
        <w:t xml:space="preserve"> </w:t>
      </w:r>
      <w:r w:rsidRPr="00753D42">
        <w:rPr>
          <w:szCs w:val="26"/>
        </w:rPr>
        <w:t>kinh</w:t>
      </w:r>
      <w:r w:rsidR="00AE399D">
        <w:rPr>
          <w:szCs w:val="26"/>
        </w:rPr>
        <w:t xml:space="preserve"> </w:t>
      </w:r>
      <w:r w:rsidRPr="00753D42">
        <w:rPr>
          <w:szCs w:val="26"/>
        </w:rPr>
        <w:t>doanh, tốn</w:t>
      </w:r>
      <w:r w:rsidR="00AE399D">
        <w:rPr>
          <w:szCs w:val="26"/>
        </w:rPr>
        <w:t xml:space="preserve"> </w:t>
      </w:r>
      <w:r w:rsidRPr="00753D42">
        <w:rPr>
          <w:szCs w:val="26"/>
        </w:rPr>
        <w:t>thời</w:t>
      </w:r>
      <w:r w:rsidR="00AE399D">
        <w:rPr>
          <w:szCs w:val="26"/>
        </w:rPr>
        <w:t xml:space="preserve"> </w:t>
      </w:r>
      <w:r w:rsidRPr="00753D42">
        <w:rPr>
          <w:szCs w:val="26"/>
        </w:rPr>
        <w:t>gian</w:t>
      </w:r>
      <w:r w:rsidR="00AE399D">
        <w:rPr>
          <w:szCs w:val="26"/>
        </w:rPr>
        <w:t xml:space="preserve"> </w:t>
      </w:r>
      <w:r w:rsidRPr="00753D42">
        <w:rPr>
          <w:szCs w:val="26"/>
        </w:rPr>
        <w:t>trong</w:t>
      </w:r>
      <w:r w:rsidR="00AE399D">
        <w:rPr>
          <w:szCs w:val="26"/>
        </w:rPr>
        <w:t xml:space="preserve"> </w:t>
      </w:r>
      <w:r w:rsidRPr="00753D42">
        <w:rPr>
          <w:szCs w:val="26"/>
        </w:rPr>
        <w:t>việc</w:t>
      </w:r>
      <w:r w:rsidR="00AE399D">
        <w:rPr>
          <w:szCs w:val="26"/>
        </w:rPr>
        <w:t xml:space="preserve"> </w:t>
      </w:r>
      <w:r w:rsidRPr="00753D42">
        <w:rPr>
          <w:szCs w:val="26"/>
        </w:rPr>
        <w:t>bán</w:t>
      </w:r>
      <w:r w:rsidR="00AE399D">
        <w:rPr>
          <w:szCs w:val="26"/>
        </w:rPr>
        <w:t xml:space="preserve"> </w:t>
      </w:r>
      <w:r w:rsidRPr="00753D42">
        <w:rPr>
          <w:szCs w:val="26"/>
        </w:rPr>
        <w:t>hàng</w:t>
      </w:r>
      <w:r w:rsidR="00AE399D">
        <w:rPr>
          <w:szCs w:val="26"/>
        </w:rPr>
        <w:t xml:space="preserve"> </w:t>
      </w:r>
      <w:r w:rsidRPr="00753D42">
        <w:rPr>
          <w:szCs w:val="26"/>
        </w:rPr>
        <w:t>và</w:t>
      </w:r>
      <w:r w:rsidR="00AE399D">
        <w:rPr>
          <w:szCs w:val="26"/>
        </w:rPr>
        <w:t xml:space="preserve"> </w:t>
      </w:r>
      <w:r w:rsidRPr="00753D42">
        <w:rPr>
          <w:szCs w:val="26"/>
        </w:rPr>
        <w:t>quản</w:t>
      </w:r>
      <w:r w:rsidR="00AE399D">
        <w:rPr>
          <w:szCs w:val="26"/>
        </w:rPr>
        <w:t xml:space="preserve"> </w:t>
      </w:r>
      <w:r w:rsidRPr="00753D42">
        <w:rPr>
          <w:szCs w:val="26"/>
        </w:rPr>
        <w:t>lý, cũng</w:t>
      </w:r>
      <w:r w:rsidR="00AE399D">
        <w:rPr>
          <w:szCs w:val="26"/>
        </w:rPr>
        <w:t xml:space="preserve"> </w:t>
      </w:r>
      <w:r w:rsidRPr="00753D42">
        <w:rPr>
          <w:szCs w:val="26"/>
        </w:rPr>
        <w:t>khó</w:t>
      </w:r>
      <w:r w:rsidR="00AE399D">
        <w:rPr>
          <w:szCs w:val="26"/>
        </w:rPr>
        <w:t xml:space="preserve"> </w:t>
      </w:r>
      <w:r w:rsidRPr="00753D42">
        <w:rPr>
          <w:szCs w:val="26"/>
        </w:rPr>
        <w:t>đảm</w:t>
      </w:r>
      <w:r w:rsidR="00AE399D">
        <w:rPr>
          <w:szCs w:val="26"/>
        </w:rPr>
        <w:t xml:space="preserve"> </w:t>
      </w:r>
      <w:r w:rsidRPr="00753D42">
        <w:rPr>
          <w:szCs w:val="26"/>
        </w:rPr>
        <w:t>bảo</w:t>
      </w:r>
      <w:r w:rsidR="00AE399D">
        <w:rPr>
          <w:szCs w:val="26"/>
        </w:rPr>
        <w:t xml:space="preserve"> </w:t>
      </w:r>
      <w:r w:rsidRPr="00753D42">
        <w:rPr>
          <w:szCs w:val="26"/>
        </w:rPr>
        <w:t>được</w:t>
      </w:r>
      <w:r w:rsidR="00AE399D">
        <w:rPr>
          <w:szCs w:val="26"/>
        </w:rPr>
        <w:t xml:space="preserve"> </w:t>
      </w:r>
      <w:r w:rsidRPr="00753D42">
        <w:rPr>
          <w:szCs w:val="26"/>
        </w:rPr>
        <w:t>sự</w:t>
      </w:r>
      <w:r w:rsidR="00AE399D">
        <w:rPr>
          <w:szCs w:val="26"/>
        </w:rPr>
        <w:t xml:space="preserve"> </w:t>
      </w:r>
      <w:r w:rsidRPr="00753D42">
        <w:rPr>
          <w:szCs w:val="26"/>
        </w:rPr>
        <w:t>minh</w:t>
      </w:r>
      <w:r w:rsidR="00AE399D">
        <w:rPr>
          <w:szCs w:val="26"/>
        </w:rPr>
        <w:t xml:space="preserve"> </w:t>
      </w:r>
      <w:r w:rsidRPr="00753D42">
        <w:rPr>
          <w:szCs w:val="26"/>
        </w:rPr>
        <w:t>bạch</w:t>
      </w:r>
      <w:r w:rsidR="00AE399D">
        <w:rPr>
          <w:szCs w:val="26"/>
        </w:rPr>
        <w:t xml:space="preserve"> </w:t>
      </w:r>
      <w:r w:rsidRPr="00753D42">
        <w:rPr>
          <w:szCs w:val="26"/>
        </w:rPr>
        <w:t>trong</w:t>
      </w:r>
      <w:r w:rsidR="00AE399D">
        <w:rPr>
          <w:szCs w:val="26"/>
        </w:rPr>
        <w:t xml:space="preserve"> </w:t>
      </w:r>
      <w:r w:rsidRPr="00753D42">
        <w:rPr>
          <w:szCs w:val="26"/>
        </w:rPr>
        <w:t>vấn</w:t>
      </w:r>
      <w:r w:rsidR="00AE399D">
        <w:rPr>
          <w:szCs w:val="26"/>
        </w:rPr>
        <w:t xml:space="preserve"> </w:t>
      </w:r>
      <w:r w:rsidRPr="00753D42">
        <w:rPr>
          <w:szCs w:val="26"/>
        </w:rPr>
        <w:t>đề</w:t>
      </w:r>
      <w:r w:rsidR="00AE399D">
        <w:rPr>
          <w:szCs w:val="26"/>
        </w:rPr>
        <w:t xml:space="preserve"> </w:t>
      </w:r>
      <w:r w:rsidRPr="00753D42">
        <w:rPr>
          <w:szCs w:val="26"/>
        </w:rPr>
        <w:t>tiền</w:t>
      </w:r>
      <w:r w:rsidR="00AE399D">
        <w:rPr>
          <w:szCs w:val="26"/>
        </w:rPr>
        <w:t xml:space="preserve"> </w:t>
      </w:r>
      <w:r w:rsidRPr="00753D42">
        <w:rPr>
          <w:szCs w:val="26"/>
        </w:rPr>
        <w:t>bạc. Khối</w:t>
      </w:r>
      <w:r w:rsidR="00AE399D">
        <w:rPr>
          <w:szCs w:val="26"/>
        </w:rPr>
        <w:t xml:space="preserve"> </w:t>
      </w:r>
      <w:r w:rsidRPr="00753D42">
        <w:rPr>
          <w:szCs w:val="26"/>
        </w:rPr>
        <w:t>lượng</w:t>
      </w:r>
      <w:r w:rsidR="00AE399D">
        <w:rPr>
          <w:szCs w:val="26"/>
        </w:rPr>
        <w:t xml:space="preserve"> </w:t>
      </w:r>
      <w:r w:rsidRPr="00753D42">
        <w:rPr>
          <w:szCs w:val="26"/>
        </w:rPr>
        <w:t>dữ</w:t>
      </w:r>
      <w:r w:rsidR="00AE399D">
        <w:rPr>
          <w:szCs w:val="26"/>
        </w:rPr>
        <w:t xml:space="preserve"> </w:t>
      </w:r>
      <w:r w:rsidRPr="00753D42">
        <w:rPr>
          <w:szCs w:val="26"/>
        </w:rPr>
        <w:t>liệu</w:t>
      </w:r>
      <w:r w:rsidR="00AE399D">
        <w:rPr>
          <w:szCs w:val="26"/>
        </w:rPr>
        <w:t xml:space="preserve"> </w:t>
      </w:r>
      <w:r w:rsidRPr="00753D42">
        <w:rPr>
          <w:szCs w:val="26"/>
        </w:rPr>
        <w:t>ngày</w:t>
      </w:r>
      <w:r w:rsidR="00AE399D">
        <w:rPr>
          <w:szCs w:val="26"/>
        </w:rPr>
        <w:t xml:space="preserve"> </w:t>
      </w:r>
      <w:r w:rsidRPr="00753D42">
        <w:rPr>
          <w:szCs w:val="26"/>
        </w:rPr>
        <w:t>càng</w:t>
      </w:r>
      <w:r w:rsidR="00AE399D">
        <w:rPr>
          <w:szCs w:val="26"/>
        </w:rPr>
        <w:t xml:space="preserve"> </w:t>
      </w:r>
      <w:r w:rsidRPr="00753D42">
        <w:rPr>
          <w:szCs w:val="26"/>
        </w:rPr>
        <w:t>lớn</w:t>
      </w:r>
      <w:r w:rsidR="00AE399D">
        <w:rPr>
          <w:szCs w:val="26"/>
        </w:rPr>
        <w:t xml:space="preserve"> </w:t>
      </w:r>
      <w:r w:rsidRPr="00753D42">
        <w:rPr>
          <w:szCs w:val="26"/>
        </w:rPr>
        <w:t>sẽ</w:t>
      </w:r>
      <w:r w:rsidR="00AE399D">
        <w:rPr>
          <w:szCs w:val="26"/>
        </w:rPr>
        <w:t xml:space="preserve"> </w:t>
      </w:r>
      <w:r w:rsidRPr="00753D42">
        <w:rPr>
          <w:szCs w:val="26"/>
        </w:rPr>
        <w:t>gây</w:t>
      </w:r>
      <w:r w:rsidR="00AE399D">
        <w:rPr>
          <w:szCs w:val="26"/>
        </w:rPr>
        <w:t xml:space="preserve"> </w:t>
      </w:r>
      <w:r w:rsidRPr="00753D42">
        <w:rPr>
          <w:szCs w:val="26"/>
        </w:rPr>
        <w:t>rắc</w:t>
      </w:r>
      <w:r w:rsidR="00AE399D">
        <w:rPr>
          <w:szCs w:val="26"/>
        </w:rPr>
        <w:t xml:space="preserve"> </w:t>
      </w:r>
      <w:r w:rsidRPr="00753D42">
        <w:rPr>
          <w:szCs w:val="26"/>
        </w:rPr>
        <w:t>rối, phức</w:t>
      </w:r>
      <w:r w:rsidR="00AE399D">
        <w:rPr>
          <w:szCs w:val="26"/>
        </w:rPr>
        <w:t xml:space="preserve"> </w:t>
      </w:r>
      <w:r w:rsidRPr="00753D42">
        <w:rPr>
          <w:szCs w:val="26"/>
        </w:rPr>
        <w:t>tạp</w:t>
      </w:r>
      <w:r w:rsidR="00AE399D">
        <w:rPr>
          <w:szCs w:val="26"/>
        </w:rPr>
        <w:t xml:space="preserve"> </w:t>
      </w:r>
      <w:r w:rsidRPr="00753D42">
        <w:rPr>
          <w:szCs w:val="26"/>
        </w:rPr>
        <w:t>và</w:t>
      </w:r>
      <w:r w:rsidR="00AE399D">
        <w:rPr>
          <w:szCs w:val="26"/>
        </w:rPr>
        <w:t xml:space="preserve"> </w:t>
      </w:r>
      <w:r w:rsidRPr="00753D42">
        <w:rPr>
          <w:szCs w:val="26"/>
        </w:rPr>
        <w:t>tốn</w:t>
      </w:r>
      <w:r w:rsidR="00AE399D">
        <w:rPr>
          <w:szCs w:val="26"/>
        </w:rPr>
        <w:t xml:space="preserve"> </w:t>
      </w:r>
      <w:r w:rsidRPr="00753D42">
        <w:rPr>
          <w:szCs w:val="26"/>
        </w:rPr>
        <w:t>rất</w:t>
      </w:r>
      <w:r w:rsidR="00AE399D">
        <w:rPr>
          <w:szCs w:val="26"/>
        </w:rPr>
        <w:t xml:space="preserve"> </w:t>
      </w:r>
      <w:r w:rsidRPr="00753D42">
        <w:rPr>
          <w:szCs w:val="26"/>
        </w:rPr>
        <w:t>nhiều</w:t>
      </w:r>
      <w:r w:rsidR="00AE399D">
        <w:rPr>
          <w:szCs w:val="26"/>
        </w:rPr>
        <w:t xml:space="preserve"> </w:t>
      </w:r>
      <w:r w:rsidRPr="00753D42">
        <w:rPr>
          <w:szCs w:val="26"/>
        </w:rPr>
        <w:t>thời</w:t>
      </w:r>
      <w:r w:rsidR="00AE399D">
        <w:rPr>
          <w:szCs w:val="26"/>
        </w:rPr>
        <w:t xml:space="preserve"> </w:t>
      </w:r>
      <w:r w:rsidRPr="00753D42">
        <w:rPr>
          <w:szCs w:val="26"/>
        </w:rPr>
        <w:t>gian</w:t>
      </w:r>
      <w:r w:rsidR="00AE399D">
        <w:rPr>
          <w:szCs w:val="26"/>
        </w:rPr>
        <w:t xml:space="preserve"> </w:t>
      </w:r>
      <w:r w:rsidRPr="00753D42">
        <w:rPr>
          <w:szCs w:val="26"/>
        </w:rPr>
        <w:t>cũng</w:t>
      </w:r>
      <w:r w:rsidR="00AE399D">
        <w:rPr>
          <w:szCs w:val="26"/>
        </w:rPr>
        <w:t xml:space="preserve"> </w:t>
      </w:r>
      <w:r w:rsidRPr="00753D42">
        <w:rPr>
          <w:szCs w:val="26"/>
        </w:rPr>
        <w:t>như</w:t>
      </w:r>
      <w:r w:rsidR="00AE399D">
        <w:rPr>
          <w:szCs w:val="26"/>
        </w:rPr>
        <w:t xml:space="preserve"> </w:t>
      </w:r>
      <w:r w:rsidRPr="00753D42">
        <w:rPr>
          <w:szCs w:val="26"/>
        </w:rPr>
        <w:t>nhân</w:t>
      </w:r>
      <w:r w:rsidR="00AE399D">
        <w:rPr>
          <w:szCs w:val="26"/>
        </w:rPr>
        <w:t xml:space="preserve"> </w:t>
      </w:r>
      <w:r w:rsidRPr="00753D42">
        <w:rPr>
          <w:szCs w:val="26"/>
        </w:rPr>
        <w:t>lực</w:t>
      </w:r>
      <w:r w:rsidR="00AE399D">
        <w:rPr>
          <w:szCs w:val="26"/>
        </w:rPr>
        <w:t xml:space="preserve"> </w:t>
      </w:r>
      <w:r w:rsidRPr="00753D42">
        <w:rPr>
          <w:szCs w:val="26"/>
        </w:rPr>
        <w:t>cho</w:t>
      </w:r>
      <w:r w:rsidR="00AE399D">
        <w:rPr>
          <w:szCs w:val="26"/>
        </w:rPr>
        <w:t xml:space="preserve"> </w:t>
      </w:r>
      <w:r w:rsidRPr="00753D42">
        <w:rPr>
          <w:szCs w:val="26"/>
        </w:rPr>
        <w:t>hoạt</w:t>
      </w:r>
      <w:r w:rsidR="00AE399D">
        <w:rPr>
          <w:szCs w:val="26"/>
        </w:rPr>
        <w:t xml:space="preserve"> </w:t>
      </w:r>
      <w:r w:rsidRPr="00753D42">
        <w:rPr>
          <w:szCs w:val="26"/>
        </w:rPr>
        <w:t>động</w:t>
      </w:r>
      <w:r w:rsidR="00AE399D">
        <w:rPr>
          <w:szCs w:val="26"/>
        </w:rPr>
        <w:t xml:space="preserve"> </w:t>
      </w:r>
      <w:r w:rsidRPr="00753D42">
        <w:rPr>
          <w:szCs w:val="26"/>
        </w:rPr>
        <w:t>nhập</w:t>
      </w:r>
      <w:r w:rsidR="00AE399D">
        <w:rPr>
          <w:szCs w:val="26"/>
        </w:rPr>
        <w:t xml:space="preserve"> </w:t>
      </w:r>
      <w:r w:rsidRPr="00753D42">
        <w:rPr>
          <w:szCs w:val="26"/>
        </w:rPr>
        <w:t>liệu, thống</w:t>
      </w:r>
      <w:r w:rsidR="00AE399D">
        <w:rPr>
          <w:szCs w:val="26"/>
        </w:rPr>
        <w:t xml:space="preserve"> </w:t>
      </w:r>
      <w:r w:rsidRPr="00753D42">
        <w:rPr>
          <w:szCs w:val="26"/>
        </w:rPr>
        <w:t>kê</w:t>
      </w:r>
      <w:r w:rsidR="00AE399D">
        <w:rPr>
          <w:szCs w:val="26"/>
        </w:rPr>
        <w:t xml:space="preserve"> </w:t>
      </w:r>
      <w:r w:rsidRPr="00753D42">
        <w:rPr>
          <w:szCs w:val="26"/>
        </w:rPr>
        <w:t>và</w:t>
      </w:r>
      <w:r w:rsidR="00AE399D">
        <w:rPr>
          <w:szCs w:val="26"/>
        </w:rPr>
        <w:t xml:space="preserve"> </w:t>
      </w:r>
      <w:r w:rsidRPr="00753D42">
        <w:rPr>
          <w:szCs w:val="26"/>
        </w:rPr>
        <w:t>báo</w:t>
      </w:r>
      <w:r w:rsidR="00AE399D">
        <w:rPr>
          <w:szCs w:val="26"/>
        </w:rPr>
        <w:t xml:space="preserve"> </w:t>
      </w:r>
      <w:r w:rsidRPr="00753D42">
        <w:rPr>
          <w:szCs w:val="26"/>
        </w:rPr>
        <w:t>cáo</w:t>
      </w:r>
      <w:r w:rsidR="00AE399D">
        <w:rPr>
          <w:szCs w:val="26"/>
        </w:rPr>
        <w:t xml:space="preserve"> </w:t>
      </w:r>
      <w:r w:rsidRPr="00753D42">
        <w:rPr>
          <w:szCs w:val="26"/>
        </w:rPr>
        <w:t>kết</w:t>
      </w:r>
      <w:r w:rsidR="00AE399D">
        <w:rPr>
          <w:szCs w:val="26"/>
        </w:rPr>
        <w:t xml:space="preserve"> </w:t>
      </w:r>
      <w:r w:rsidRPr="00753D42">
        <w:rPr>
          <w:szCs w:val="26"/>
        </w:rPr>
        <w:t>quả</w:t>
      </w:r>
      <w:r w:rsidR="00AE399D">
        <w:rPr>
          <w:szCs w:val="26"/>
        </w:rPr>
        <w:t xml:space="preserve"> </w:t>
      </w:r>
      <w:r w:rsidRPr="00753D42">
        <w:rPr>
          <w:szCs w:val="26"/>
        </w:rPr>
        <w:t>kinh</w:t>
      </w:r>
      <w:r w:rsidR="00AE399D">
        <w:rPr>
          <w:szCs w:val="26"/>
        </w:rPr>
        <w:t xml:space="preserve"> </w:t>
      </w:r>
      <w:r w:rsidRPr="00753D42">
        <w:rPr>
          <w:szCs w:val="26"/>
        </w:rPr>
        <w:t>doanh. Tuy</w:t>
      </w:r>
      <w:r w:rsidR="00AE399D">
        <w:rPr>
          <w:szCs w:val="26"/>
        </w:rPr>
        <w:t xml:space="preserve"> </w:t>
      </w:r>
      <w:r w:rsidRPr="00753D42">
        <w:rPr>
          <w:szCs w:val="26"/>
        </w:rPr>
        <w:t>nhiên</w:t>
      </w:r>
      <w:r w:rsidR="00AE399D">
        <w:rPr>
          <w:szCs w:val="26"/>
        </w:rPr>
        <w:t xml:space="preserve"> </w:t>
      </w:r>
      <w:r w:rsidRPr="00753D42">
        <w:rPr>
          <w:szCs w:val="26"/>
        </w:rPr>
        <w:t>viêc</w:t>
      </w:r>
      <w:r w:rsidR="00AE399D">
        <w:rPr>
          <w:szCs w:val="26"/>
        </w:rPr>
        <w:t xml:space="preserve"> </w:t>
      </w:r>
      <w:r w:rsidRPr="00753D42">
        <w:rPr>
          <w:szCs w:val="26"/>
        </w:rPr>
        <w:t>sử</w:t>
      </w:r>
      <w:r w:rsidR="00AE399D">
        <w:rPr>
          <w:szCs w:val="26"/>
        </w:rPr>
        <w:t xml:space="preserve"> </w:t>
      </w:r>
      <w:r w:rsidRPr="00753D42">
        <w:rPr>
          <w:szCs w:val="26"/>
        </w:rPr>
        <w:t>dụng</w:t>
      </w:r>
      <w:r w:rsidR="00AE399D">
        <w:rPr>
          <w:szCs w:val="26"/>
        </w:rPr>
        <w:t xml:space="preserve"> </w:t>
      </w:r>
      <w:r w:rsidRPr="00753D42">
        <w:rPr>
          <w:szCs w:val="26"/>
        </w:rPr>
        <w:t>phần</w:t>
      </w:r>
      <w:r w:rsidR="00AE399D">
        <w:rPr>
          <w:szCs w:val="26"/>
        </w:rPr>
        <w:t xml:space="preserve"> </w:t>
      </w:r>
      <w:r w:rsidRPr="00753D42">
        <w:rPr>
          <w:szCs w:val="26"/>
        </w:rPr>
        <w:t>mềm</w:t>
      </w:r>
      <w:r w:rsidR="00AE399D">
        <w:rPr>
          <w:szCs w:val="26"/>
        </w:rPr>
        <w:t xml:space="preserve"> </w:t>
      </w:r>
      <w:r w:rsidRPr="00753D42">
        <w:rPr>
          <w:szCs w:val="26"/>
        </w:rPr>
        <w:t>excel chưa</w:t>
      </w:r>
      <w:r w:rsidR="00AE399D">
        <w:rPr>
          <w:szCs w:val="26"/>
        </w:rPr>
        <w:t xml:space="preserve"> </w:t>
      </w:r>
      <w:r w:rsidRPr="00753D42">
        <w:rPr>
          <w:szCs w:val="26"/>
        </w:rPr>
        <w:t>chuyên</w:t>
      </w:r>
      <w:r w:rsidR="00AE399D">
        <w:rPr>
          <w:szCs w:val="26"/>
        </w:rPr>
        <w:t xml:space="preserve"> </w:t>
      </w:r>
      <w:r w:rsidRPr="00753D42">
        <w:rPr>
          <w:szCs w:val="26"/>
        </w:rPr>
        <w:t>dụng, chưa</w:t>
      </w:r>
      <w:r w:rsidR="00AE399D">
        <w:rPr>
          <w:szCs w:val="26"/>
        </w:rPr>
        <w:t xml:space="preserve"> </w:t>
      </w:r>
      <w:r w:rsidRPr="00753D42">
        <w:rPr>
          <w:szCs w:val="26"/>
        </w:rPr>
        <w:t>giúp</w:t>
      </w:r>
      <w:r w:rsidR="00AE399D">
        <w:rPr>
          <w:szCs w:val="26"/>
        </w:rPr>
        <w:t xml:space="preserve"> </w:t>
      </w:r>
      <w:r w:rsidRPr="00753D42">
        <w:rPr>
          <w:szCs w:val="26"/>
        </w:rPr>
        <w:t>cửa</w:t>
      </w:r>
      <w:r w:rsidR="00AE399D">
        <w:rPr>
          <w:szCs w:val="26"/>
        </w:rPr>
        <w:t xml:space="preserve"> </w:t>
      </w:r>
      <w:r w:rsidRPr="00753D42">
        <w:rPr>
          <w:szCs w:val="26"/>
        </w:rPr>
        <w:t>hàng</w:t>
      </w:r>
      <w:r w:rsidR="00AE399D">
        <w:rPr>
          <w:szCs w:val="26"/>
        </w:rPr>
        <w:t xml:space="preserve"> </w:t>
      </w:r>
      <w:r w:rsidRPr="00753D42">
        <w:rPr>
          <w:szCs w:val="26"/>
        </w:rPr>
        <w:t>đạt</w:t>
      </w:r>
      <w:r w:rsidR="00AE399D">
        <w:rPr>
          <w:szCs w:val="26"/>
        </w:rPr>
        <w:t xml:space="preserve"> </w:t>
      </w:r>
      <w:r w:rsidRPr="00753D42">
        <w:rPr>
          <w:szCs w:val="26"/>
        </w:rPr>
        <w:t>được</w:t>
      </w:r>
      <w:r w:rsidR="00AE399D">
        <w:rPr>
          <w:szCs w:val="26"/>
        </w:rPr>
        <w:t xml:space="preserve"> </w:t>
      </w:r>
      <w:r w:rsidRPr="00753D42">
        <w:rPr>
          <w:szCs w:val="26"/>
        </w:rPr>
        <w:t>hiệu</w:t>
      </w:r>
      <w:r w:rsidR="00AE399D">
        <w:rPr>
          <w:szCs w:val="26"/>
        </w:rPr>
        <w:t xml:space="preserve"> </w:t>
      </w:r>
      <w:r w:rsidRPr="00753D42">
        <w:rPr>
          <w:szCs w:val="26"/>
        </w:rPr>
        <w:t>quả</w:t>
      </w:r>
      <w:r w:rsidR="00AE399D">
        <w:rPr>
          <w:szCs w:val="26"/>
        </w:rPr>
        <w:t xml:space="preserve"> </w:t>
      </w:r>
      <w:r w:rsidRPr="00753D42">
        <w:rPr>
          <w:szCs w:val="26"/>
        </w:rPr>
        <w:t>tối</w:t>
      </w:r>
      <w:r w:rsidR="00AE399D">
        <w:rPr>
          <w:szCs w:val="26"/>
        </w:rPr>
        <w:t xml:space="preserve"> </w:t>
      </w:r>
      <w:r w:rsidRPr="00753D42">
        <w:rPr>
          <w:szCs w:val="26"/>
        </w:rPr>
        <w:t>đa.</w:t>
      </w:r>
    </w:p>
    <w:p w14:paraId="09CBE7E0" w14:textId="77777777" w:rsidR="00753D42" w:rsidRPr="00753D42" w:rsidRDefault="00753D42" w:rsidP="006666CA">
      <w:pPr>
        <w:pStyle w:val="ListParagraph"/>
        <w:numPr>
          <w:ilvl w:val="0"/>
          <w:numId w:val="10"/>
        </w:numPr>
        <w:spacing w:line="276" w:lineRule="auto"/>
        <w:jc w:val="left"/>
        <w:rPr>
          <w:szCs w:val="26"/>
        </w:rPr>
      </w:pPr>
      <w:r w:rsidRPr="00753D42">
        <w:rPr>
          <w:szCs w:val="26"/>
        </w:rPr>
        <w:t>Gây ra rất</w:t>
      </w:r>
      <w:r w:rsidR="00AE399D">
        <w:rPr>
          <w:szCs w:val="26"/>
        </w:rPr>
        <w:t xml:space="preserve"> </w:t>
      </w:r>
      <w:r w:rsidRPr="00753D42">
        <w:rPr>
          <w:szCs w:val="26"/>
        </w:rPr>
        <w:t>nhiều</w:t>
      </w:r>
      <w:r w:rsidR="00AE399D">
        <w:rPr>
          <w:szCs w:val="26"/>
        </w:rPr>
        <w:t xml:space="preserve"> </w:t>
      </w:r>
      <w:r w:rsidRPr="00753D42">
        <w:rPr>
          <w:szCs w:val="26"/>
        </w:rPr>
        <w:t>khó</w:t>
      </w:r>
      <w:r w:rsidR="00AE399D">
        <w:rPr>
          <w:szCs w:val="26"/>
        </w:rPr>
        <w:t xml:space="preserve"> </w:t>
      </w:r>
      <w:r w:rsidRPr="00753D42">
        <w:rPr>
          <w:szCs w:val="26"/>
        </w:rPr>
        <w:t>khăn</w:t>
      </w:r>
      <w:r w:rsidR="00AE399D">
        <w:rPr>
          <w:szCs w:val="26"/>
        </w:rPr>
        <w:t xml:space="preserve"> </w:t>
      </w:r>
      <w:r w:rsidRPr="00753D42">
        <w:rPr>
          <w:szCs w:val="26"/>
        </w:rPr>
        <w:t>trong</w:t>
      </w:r>
      <w:r w:rsidR="00AE399D">
        <w:rPr>
          <w:szCs w:val="26"/>
        </w:rPr>
        <w:t xml:space="preserve"> </w:t>
      </w:r>
      <w:r w:rsidRPr="00753D42">
        <w:rPr>
          <w:szCs w:val="26"/>
        </w:rPr>
        <w:t>khâu</w:t>
      </w:r>
      <w:r w:rsidR="00AE399D">
        <w:rPr>
          <w:szCs w:val="26"/>
        </w:rPr>
        <w:t xml:space="preserve"> </w:t>
      </w:r>
      <w:r w:rsidRPr="00753D42">
        <w:rPr>
          <w:szCs w:val="26"/>
        </w:rPr>
        <w:t>quản</w:t>
      </w:r>
      <w:r w:rsidR="00AE399D">
        <w:rPr>
          <w:szCs w:val="26"/>
        </w:rPr>
        <w:t xml:space="preserve"> </w:t>
      </w:r>
      <w:r w:rsidRPr="00753D42">
        <w:rPr>
          <w:szCs w:val="26"/>
        </w:rPr>
        <w:t>lý</w:t>
      </w:r>
      <w:r w:rsidR="00AE399D">
        <w:rPr>
          <w:szCs w:val="26"/>
        </w:rPr>
        <w:t xml:space="preserve"> </w:t>
      </w:r>
      <w:r w:rsidRPr="00753D42">
        <w:rPr>
          <w:szCs w:val="26"/>
        </w:rPr>
        <w:t>cũng</w:t>
      </w:r>
      <w:r w:rsidR="00AE399D">
        <w:rPr>
          <w:szCs w:val="26"/>
        </w:rPr>
        <w:t xml:space="preserve"> </w:t>
      </w:r>
      <w:r w:rsidRPr="00753D42">
        <w:rPr>
          <w:szCs w:val="26"/>
        </w:rPr>
        <w:t>như</w:t>
      </w:r>
      <w:r w:rsidR="00AE399D">
        <w:rPr>
          <w:szCs w:val="26"/>
        </w:rPr>
        <w:t xml:space="preserve"> </w:t>
      </w:r>
      <w:r w:rsidRPr="00753D42">
        <w:rPr>
          <w:szCs w:val="26"/>
        </w:rPr>
        <w:t>vận</w:t>
      </w:r>
      <w:r w:rsidR="00AE399D">
        <w:rPr>
          <w:szCs w:val="26"/>
        </w:rPr>
        <w:t xml:space="preserve"> </w:t>
      </w:r>
      <w:r w:rsidRPr="00753D42">
        <w:rPr>
          <w:szCs w:val="26"/>
        </w:rPr>
        <w:t>hành</w:t>
      </w:r>
      <w:r w:rsidR="00AE399D">
        <w:rPr>
          <w:szCs w:val="26"/>
        </w:rPr>
        <w:t>.</w:t>
      </w:r>
    </w:p>
    <w:p w14:paraId="09CBE7E1" w14:textId="77777777" w:rsidR="00690BC7" w:rsidRDefault="00690BC7">
      <w:pPr>
        <w:rPr>
          <w:rFonts w:cs="Times New Roman"/>
          <w:b/>
          <w:szCs w:val="26"/>
        </w:rPr>
      </w:pPr>
      <w:r>
        <w:rPr>
          <w:rFonts w:cs="Times New Roman"/>
          <w:b/>
          <w:szCs w:val="26"/>
        </w:rPr>
        <w:br w:type="page"/>
      </w:r>
    </w:p>
    <w:p w14:paraId="09CBE7E2" w14:textId="77777777" w:rsidR="002B2A11" w:rsidRDefault="00AC1D0B" w:rsidP="006666CA">
      <w:pPr>
        <w:pStyle w:val="ListParagraph"/>
        <w:numPr>
          <w:ilvl w:val="1"/>
          <w:numId w:val="1"/>
        </w:numPr>
        <w:outlineLvl w:val="1"/>
        <w:rPr>
          <w:rFonts w:cs="Times New Roman"/>
          <w:b/>
          <w:szCs w:val="26"/>
        </w:rPr>
      </w:pPr>
      <w:bookmarkStart w:id="9" w:name="_Toc74778276"/>
      <w:r w:rsidRPr="00AC1D0B">
        <w:rPr>
          <w:rFonts w:cs="Times New Roman"/>
          <w:b/>
          <w:szCs w:val="26"/>
        </w:rPr>
        <w:lastRenderedPageBreak/>
        <w:t>Mục đích của dự án</w:t>
      </w:r>
      <w:bookmarkEnd w:id="9"/>
    </w:p>
    <w:p w14:paraId="09CBE7E3" w14:textId="509BC9B3" w:rsidR="00AE399D" w:rsidRPr="00AE399D" w:rsidRDefault="000033B1" w:rsidP="000033B1">
      <w:pPr>
        <w:ind w:firstLine="0"/>
        <w:rPr>
          <w:szCs w:val="26"/>
        </w:rPr>
      </w:pPr>
      <w:r>
        <w:rPr>
          <w:szCs w:val="26"/>
        </w:rPr>
        <w:t xml:space="preserve">       </w:t>
      </w:r>
      <w:r w:rsidR="00AE399D" w:rsidRPr="00AE399D">
        <w:rPr>
          <w:szCs w:val="26"/>
        </w:rPr>
        <w:t>Từ</w:t>
      </w:r>
      <w:r>
        <w:rPr>
          <w:szCs w:val="26"/>
        </w:rPr>
        <w:t xml:space="preserve"> </w:t>
      </w:r>
      <w:r w:rsidR="00AE399D" w:rsidRPr="00AE399D">
        <w:rPr>
          <w:szCs w:val="26"/>
        </w:rPr>
        <w:t>những</w:t>
      </w:r>
      <w:r>
        <w:rPr>
          <w:szCs w:val="26"/>
        </w:rPr>
        <w:t xml:space="preserve"> </w:t>
      </w:r>
      <w:r w:rsidR="00AE399D" w:rsidRPr="00AE399D">
        <w:rPr>
          <w:szCs w:val="26"/>
        </w:rPr>
        <w:t>nhược</w:t>
      </w:r>
      <w:r>
        <w:rPr>
          <w:szCs w:val="26"/>
        </w:rPr>
        <w:t xml:space="preserve"> </w:t>
      </w:r>
      <w:r w:rsidR="00AE399D" w:rsidRPr="00AE399D">
        <w:rPr>
          <w:szCs w:val="26"/>
        </w:rPr>
        <w:t>điểm</w:t>
      </w:r>
      <w:r>
        <w:rPr>
          <w:szCs w:val="26"/>
        </w:rPr>
        <w:t xml:space="preserve"> </w:t>
      </w:r>
      <w:r w:rsidR="00AE399D" w:rsidRPr="00AE399D">
        <w:rPr>
          <w:szCs w:val="26"/>
        </w:rPr>
        <w:t>của</w:t>
      </w:r>
      <w:r>
        <w:rPr>
          <w:szCs w:val="26"/>
        </w:rPr>
        <w:t xml:space="preserve"> </w:t>
      </w:r>
      <w:r w:rsidR="00AE399D" w:rsidRPr="00AE399D">
        <w:rPr>
          <w:szCs w:val="26"/>
        </w:rPr>
        <w:t>hình</w:t>
      </w:r>
      <w:r>
        <w:rPr>
          <w:szCs w:val="26"/>
        </w:rPr>
        <w:t xml:space="preserve"> </w:t>
      </w:r>
      <w:r w:rsidR="00AE399D" w:rsidRPr="00AE399D">
        <w:rPr>
          <w:szCs w:val="26"/>
        </w:rPr>
        <w:t>thức</w:t>
      </w:r>
      <w:r>
        <w:rPr>
          <w:szCs w:val="26"/>
        </w:rPr>
        <w:t xml:space="preserve"> </w:t>
      </w:r>
      <w:r w:rsidR="00AE399D" w:rsidRPr="00AE399D">
        <w:rPr>
          <w:szCs w:val="26"/>
        </w:rPr>
        <w:t>quản</w:t>
      </w:r>
      <w:r>
        <w:rPr>
          <w:szCs w:val="26"/>
        </w:rPr>
        <w:t xml:space="preserve"> </w:t>
      </w:r>
      <w:r w:rsidR="00AE399D" w:rsidRPr="00AE399D">
        <w:rPr>
          <w:szCs w:val="26"/>
        </w:rPr>
        <w:t>lý</w:t>
      </w:r>
      <w:r>
        <w:rPr>
          <w:szCs w:val="26"/>
        </w:rPr>
        <w:t xml:space="preserve"> </w:t>
      </w:r>
      <w:r w:rsidR="00AE399D" w:rsidRPr="00AE399D">
        <w:rPr>
          <w:szCs w:val="26"/>
        </w:rPr>
        <w:t>hiện</w:t>
      </w:r>
      <w:r>
        <w:rPr>
          <w:szCs w:val="26"/>
        </w:rPr>
        <w:t xml:space="preserve"> </w:t>
      </w:r>
      <w:r w:rsidR="00AE399D" w:rsidRPr="00AE399D">
        <w:rPr>
          <w:szCs w:val="26"/>
        </w:rPr>
        <w:t>tại, yêu</w:t>
      </w:r>
      <w:r>
        <w:rPr>
          <w:szCs w:val="26"/>
        </w:rPr>
        <w:t xml:space="preserve"> </w:t>
      </w:r>
      <w:r w:rsidR="00AE399D" w:rsidRPr="00AE399D">
        <w:rPr>
          <w:szCs w:val="26"/>
        </w:rPr>
        <w:t>cầu</w:t>
      </w:r>
      <w:r>
        <w:rPr>
          <w:szCs w:val="26"/>
        </w:rPr>
        <w:t xml:space="preserve"> </w:t>
      </w:r>
      <w:r w:rsidR="00AE399D" w:rsidRPr="00AE399D">
        <w:rPr>
          <w:szCs w:val="26"/>
        </w:rPr>
        <w:t>đặt ra là</w:t>
      </w:r>
      <w:r>
        <w:rPr>
          <w:szCs w:val="26"/>
        </w:rPr>
        <w:t xml:space="preserve"> </w:t>
      </w:r>
      <w:r w:rsidR="00AE399D" w:rsidRPr="00AE399D">
        <w:rPr>
          <w:szCs w:val="26"/>
        </w:rPr>
        <w:t>phải</w:t>
      </w:r>
      <w:r>
        <w:rPr>
          <w:szCs w:val="26"/>
        </w:rPr>
        <w:t xml:space="preserve"> </w:t>
      </w:r>
      <w:r w:rsidR="00AE399D" w:rsidRPr="00AE399D">
        <w:rPr>
          <w:szCs w:val="26"/>
        </w:rPr>
        <w:t>sử</w:t>
      </w:r>
      <w:r>
        <w:rPr>
          <w:szCs w:val="26"/>
        </w:rPr>
        <w:t xml:space="preserve"> </w:t>
      </w:r>
      <w:r w:rsidR="00AE399D" w:rsidRPr="00AE399D">
        <w:rPr>
          <w:szCs w:val="26"/>
        </w:rPr>
        <w:t>dụng</w:t>
      </w:r>
      <w:r>
        <w:rPr>
          <w:szCs w:val="26"/>
        </w:rPr>
        <w:t xml:space="preserve"> </w:t>
      </w:r>
      <w:r w:rsidR="00AE399D" w:rsidRPr="00AE399D">
        <w:rPr>
          <w:szCs w:val="26"/>
        </w:rPr>
        <w:t>một</w:t>
      </w:r>
      <w:r>
        <w:rPr>
          <w:szCs w:val="26"/>
        </w:rPr>
        <w:t xml:space="preserve"> </w:t>
      </w:r>
      <w:r w:rsidR="00AE399D" w:rsidRPr="00AE399D">
        <w:rPr>
          <w:szCs w:val="26"/>
        </w:rPr>
        <w:t>phương</w:t>
      </w:r>
      <w:r>
        <w:rPr>
          <w:szCs w:val="26"/>
        </w:rPr>
        <w:t xml:space="preserve"> </w:t>
      </w:r>
      <w:r w:rsidR="00AE399D" w:rsidRPr="00AE399D">
        <w:rPr>
          <w:szCs w:val="26"/>
        </w:rPr>
        <w:t>thức, một</w:t>
      </w:r>
      <w:r>
        <w:rPr>
          <w:szCs w:val="26"/>
        </w:rPr>
        <w:t xml:space="preserve"> </w:t>
      </w:r>
      <w:r w:rsidR="00AE399D" w:rsidRPr="00AE399D">
        <w:rPr>
          <w:szCs w:val="26"/>
        </w:rPr>
        <w:t>công</w:t>
      </w:r>
      <w:r>
        <w:rPr>
          <w:szCs w:val="26"/>
        </w:rPr>
        <w:t xml:space="preserve"> </w:t>
      </w:r>
      <w:r w:rsidR="00AE399D" w:rsidRPr="00AE399D">
        <w:rPr>
          <w:szCs w:val="26"/>
        </w:rPr>
        <w:t>cụ</w:t>
      </w:r>
      <w:r>
        <w:rPr>
          <w:szCs w:val="26"/>
        </w:rPr>
        <w:t xml:space="preserve"> </w:t>
      </w:r>
      <w:r w:rsidR="00AE399D" w:rsidRPr="00AE399D">
        <w:rPr>
          <w:szCs w:val="26"/>
        </w:rPr>
        <w:t>quản</w:t>
      </w:r>
      <w:r>
        <w:rPr>
          <w:szCs w:val="26"/>
        </w:rPr>
        <w:t xml:space="preserve"> </w:t>
      </w:r>
      <w:r w:rsidR="00AE399D" w:rsidRPr="00AE399D">
        <w:rPr>
          <w:szCs w:val="26"/>
        </w:rPr>
        <w:t>lý</w:t>
      </w:r>
      <w:r>
        <w:rPr>
          <w:szCs w:val="26"/>
        </w:rPr>
        <w:t xml:space="preserve"> </w:t>
      </w:r>
      <w:r w:rsidR="00AE399D" w:rsidRPr="00AE399D">
        <w:rPr>
          <w:szCs w:val="26"/>
        </w:rPr>
        <w:t>mang</w:t>
      </w:r>
      <w:r>
        <w:rPr>
          <w:szCs w:val="26"/>
        </w:rPr>
        <w:t xml:space="preserve"> </w:t>
      </w:r>
      <w:r w:rsidR="00AE399D" w:rsidRPr="00AE399D">
        <w:rPr>
          <w:szCs w:val="26"/>
        </w:rPr>
        <w:t>lại</w:t>
      </w:r>
      <w:r>
        <w:rPr>
          <w:szCs w:val="26"/>
        </w:rPr>
        <w:t xml:space="preserve"> </w:t>
      </w:r>
      <w:r w:rsidR="00AE399D" w:rsidRPr="00AE399D">
        <w:rPr>
          <w:szCs w:val="26"/>
        </w:rPr>
        <w:t>tính</w:t>
      </w:r>
      <w:r>
        <w:rPr>
          <w:szCs w:val="26"/>
        </w:rPr>
        <w:t xml:space="preserve"> </w:t>
      </w:r>
      <w:r w:rsidR="00AE399D" w:rsidRPr="00AE399D">
        <w:rPr>
          <w:szCs w:val="26"/>
        </w:rPr>
        <w:t>nhanh</w:t>
      </w:r>
      <w:r>
        <w:rPr>
          <w:szCs w:val="26"/>
        </w:rPr>
        <w:t xml:space="preserve"> </w:t>
      </w:r>
      <w:r w:rsidR="00AE399D" w:rsidRPr="00AE399D">
        <w:rPr>
          <w:szCs w:val="26"/>
        </w:rPr>
        <w:t>gọn, hiệu</w:t>
      </w:r>
      <w:r>
        <w:rPr>
          <w:szCs w:val="26"/>
        </w:rPr>
        <w:t xml:space="preserve"> </w:t>
      </w:r>
      <w:r w:rsidR="00AE399D" w:rsidRPr="00AE399D">
        <w:rPr>
          <w:szCs w:val="26"/>
        </w:rPr>
        <w:t>quả</w:t>
      </w:r>
      <w:r>
        <w:rPr>
          <w:szCs w:val="26"/>
        </w:rPr>
        <w:t xml:space="preserve"> </w:t>
      </w:r>
      <w:r w:rsidR="00AE399D" w:rsidRPr="00AE399D">
        <w:rPr>
          <w:szCs w:val="26"/>
        </w:rPr>
        <w:t>và</w:t>
      </w:r>
      <w:r>
        <w:rPr>
          <w:szCs w:val="26"/>
        </w:rPr>
        <w:t xml:space="preserve"> </w:t>
      </w:r>
      <w:r w:rsidR="00AE399D" w:rsidRPr="00AE399D">
        <w:rPr>
          <w:szCs w:val="26"/>
        </w:rPr>
        <w:t>quan</w:t>
      </w:r>
      <w:r>
        <w:rPr>
          <w:szCs w:val="26"/>
        </w:rPr>
        <w:t xml:space="preserve"> </w:t>
      </w:r>
      <w:r w:rsidR="00AE399D" w:rsidRPr="00AE399D">
        <w:rPr>
          <w:szCs w:val="26"/>
        </w:rPr>
        <w:t>trọng</w:t>
      </w:r>
      <w:r>
        <w:rPr>
          <w:szCs w:val="26"/>
        </w:rPr>
        <w:t xml:space="preserve"> </w:t>
      </w:r>
      <w:r w:rsidR="00AE399D" w:rsidRPr="00AE399D">
        <w:rPr>
          <w:szCs w:val="26"/>
        </w:rPr>
        <w:t>nhất</w:t>
      </w:r>
      <w:r>
        <w:rPr>
          <w:szCs w:val="26"/>
        </w:rPr>
        <w:t xml:space="preserve"> </w:t>
      </w:r>
      <w:r w:rsidR="00AE399D" w:rsidRPr="00AE399D">
        <w:rPr>
          <w:szCs w:val="26"/>
        </w:rPr>
        <w:t>là</w:t>
      </w:r>
      <w:r>
        <w:rPr>
          <w:szCs w:val="26"/>
        </w:rPr>
        <w:t xml:space="preserve"> </w:t>
      </w:r>
      <w:r w:rsidR="00AE399D" w:rsidRPr="00AE399D">
        <w:rPr>
          <w:szCs w:val="26"/>
        </w:rPr>
        <w:t>chính</w:t>
      </w:r>
      <w:r>
        <w:rPr>
          <w:szCs w:val="26"/>
        </w:rPr>
        <w:t xml:space="preserve"> </w:t>
      </w:r>
      <w:r w:rsidR="00AE399D" w:rsidRPr="00AE399D">
        <w:rPr>
          <w:szCs w:val="26"/>
        </w:rPr>
        <w:t>xác. Phần</w:t>
      </w:r>
      <w:r>
        <w:rPr>
          <w:szCs w:val="26"/>
        </w:rPr>
        <w:t xml:space="preserve"> </w:t>
      </w:r>
      <w:r w:rsidR="00AE399D" w:rsidRPr="00AE399D">
        <w:rPr>
          <w:szCs w:val="26"/>
        </w:rPr>
        <w:t>mềm</w:t>
      </w:r>
      <w:r>
        <w:rPr>
          <w:szCs w:val="26"/>
        </w:rPr>
        <w:t xml:space="preserve"> </w:t>
      </w:r>
      <w:r w:rsidR="00AE399D" w:rsidRPr="00AE399D">
        <w:rPr>
          <w:szCs w:val="26"/>
        </w:rPr>
        <w:t>quản</w:t>
      </w:r>
      <w:r>
        <w:rPr>
          <w:szCs w:val="26"/>
        </w:rPr>
        <w:t xml:space="preserve"> </w:t>
      </w:r>
      <w:r w:rsidR="00AE399D" w:rsidRPr="00AE399D">
        <w:rPr>
          <w:szCs w:val="26"/>
        </w:rPr>
        <w:t>lý</w:t>
      </w:r>
      <w:r>
        <w:rPr>
          <w:szCs w:val="26"/>
        </w:rPr>
        <w:t xml:space="preserve"> </w:t>
      </w:r>
      <w:r w:rsidR="00AE399D" w:rsidRPr="00AE399D">
        <w:rPr>
          <w:szCs w:val="26"/>
        </w:rPr>
        <w:t>cửa</w:t>
      </w:r>
      <w:r>
        <w:rPr>
          <w:szCs w:val="26"/>
        </w:rPr>
        <w:t xml:space="preserve"> </w:t>
      </w:r>
      <w:r w:rsidR="002D2FC6">
        <w:rPr>
          <w:szCs w:val="26"/>
        </w:rPr>
        <w:t>hàng SmartPhone</w:t>
      </w:r>
      <w:r w:rsidR="00AE399D" w:rsidRPr="00AE399D">
        <w:rPr>
          <w:szCs w:val="26"/>
        </w:rPr>
        <w:t xml:space="preserve"> ra đời</w:t>
      </w:r>
      <w:r>
        <w:rPr>
          <w:szCs w:val="26"/>
        </w:rPr>
        <w:t xml:space="preserve"> </w:t>
      </w:r>
      <w:r w:rsidR="00AE399D" w:rsidRPr="00AE399D">
        <w:rPr>
          <w:szCs w:val="26"/>
        </w:rPr>
        <w:t>với</w:t>
      </w:r>
      <w:r>
        <w:rPr>
          <w:szCs w:val="26"/>
        </w:rPr>
        <w:t xml:space="preserve"> </w:t>
      </w:r>
      <w:r w:rsidR="00AE399D" w:rsidRPr="00AE399D">
        <w:rPr>
          <w:szCs w:val="26"/>
        </w:rPr>
        <w:t>các</w:t>
      </w:r>
      <w:r>
        <w:rPr>
          <w:szCs w:val="26"/>
        </w:rPr>
        <w:t xml:space="preserve"> </w:t>
      </w:r>
      <w:r w:rsidR="00AE399D" w:rsidRPr="00AE399D">
        <w:rPr>
          <w:szCs w:val="26"/>
        </w:rPr>
        <w:t>mục</w:t>
      </w:r>
      <w:r>
        <w:rPr>
          <w:szCs w:val="26"/>
        </w:rPr>
        <w:t xml:space="preserve"> </w:t>
      </w:r>
      <w:r w:rsidR="00AE399D" w:rsidRPr="00AE399D">
        <w:rPr>
          <w:szCs w:val="26"/>
        </w:rPr>
        <w:t>đích</w:t>
      </w:r>
      <w:r>
        <w:rPr>
          <w:szCs w:val="26"/>
        </w:rPr>
        <w:t xml:space="preserve"> </w:t>
      </w:r>
      <w:r w:rsidR="00AE399D" w:rsidRPr="00AE399D">
        <w:rPr>
          <w:szCs w:val="26"/>
        </w:rPr>
        <w:t xml:space="preserve">chính: </w:t>
      </w:r>
    </w:p>
    <w:p w14:paraId="09CBE7E4" w14:textId="77777777" w:rsidR="00AE399D" w:rsidRPr="006B5010" w:rsidRDefault="00AE2810" w:rsidP="006666CA">
      <w:pPr>
        <w:pStyle w:val="ListParagraph"/>
        <w:numPr>
          <w:ilvl w:val="0"/>
          <w:numId w:val="11"/>
        </w:numPr>
        <w:spacing w:line="276" w:lineRule="auto"/>
        <w:jc w:val="left"/>
        <w:rPr>
          <w:color w:val="000000" w:themeColor="text1"/>
          <w:szCs w:val="26"/>
        </w:rPr>
      </w:pPr>
      <w:r>
        <w:rPr>
          <w:color w:val="000000" w:themeColor="text1"/>
          <w:szCs w:val="26"/>
        </w:rPr>
        <w:t>Đ</w:t>
      </w:r>
      <w:r w:rsidR="006B5010">
        <w:rPr>
          <w:color w:val="000000" w:themeColor="text1"/>
          <w:szCs w:val="26"/>
        </w:rPr>
        <w:t>ưa ra ưu điểm của hệ thống mới</w:t>
      </w:r>
      <w:r w:rsidR="00AE399D" w:rsidRPr="006B5010">
        <w:rPr>
          <w:color w:val="000000" w:themeColor="text1"/>
          <w:szCs w:val="26"/>
        </w:rPr>
        <w:t>: Nhanh</w:t>
      </w:r>
      <w:r w:rsidR="000033B1" w:rsidRPr="006B5010">
        <w:rPr>
          <w:color w:val="000000" w:themeColor="text1"/>
          <w:szCs w:val="26"/>
        </w:rPr>
        <w:t xml:space="preserve"> </w:t>
      </w:r>
      <w:r w:rsidR="00AE399D" w:rsidRPr="006B5010">
        <w:rPr>
          <w:color w:val="000000" w:themeColor="text1"/>
          <w:szCs w:val="26"/>
        </w:rPr>
        <w:t>chóng, hiệu</w:t>
      </w:r>
      <w:r w:rsidR="000033B1" w:rsidRPr="006B5010">
        <w:rPr>
          <w:color w:val="000000" w:themeColor="text1"/>
          <w:szCs w:val="26"/>
        </w:rPr>
        <w:t xml:space="preserve"> </w:t>
      </w:r>
      <w:r w:rsidR="00AE399D" w:rsidRPr="006B5010">
        <w:rPr>
          <w:color w:val="000000" w:themeColor="text1"/>
          <w:szCs w:val="26"/>
        </w:rPr>
        <w:t>quả, chính</w:t>
      </w:r>
      <w:r w:rsidR="000033B1" w:rsidRPr="006B5010">
        <w:rPr>
          <w:color w:val="000000" w:themeColor="text1"/>
          <w:szCs w:val="26"/>
        </w:rPr>
        <w:t xml:space="preserve"> </w:t>
      </w:r>
      <w:r w:rsidR="00AE399D" w:rsidRPr="006B5010">
        <w:rPr>
          <w:color w:val="000000" w:themeColor="text1"/>
          <w:szCs w:val="26"/>
        </w:rPr>
        <w:t>xác, quản</w:t>
      </w:r>
      <w:r w:rsidR="000033B1" w:rsidRPr="006B5010">
        <w:rPr>
          <w:color w:val="000000" w:themeColor="text1"/>
          <w:szCs w:val="26"/>
        </w:rPr>
        <w:t xml:space="preserve"> </w:t>
      </w:r>
      <w:r w:rsidR="00AE399D" w:rsidRPr="006B5010">
        <w:rPr>
          <w:color w:val="000000" w:themeColor="text1"/>
          <w:szCs w:val="26"/>
        </w:rPr>
        <w:t>lý dễ</w:t>
      </w:r>
      <w:r w:rsidR="000033B1" w:rsidRPr="006B5010">
        <w:rPr>
          <w:color w:val="000000" w:themeColor="text1"/>
          <w:szCs w:val="26"/>
        </w:rPr>
        <w:t xml:space="preserve"> </w:t>
      </w:r>
      <w:r w:rsidR="00AE399D" w:rsidRPr="006B5010">
        <w:rPr>
          <w:color w:val="000000" w:themeColor="text1"/>
          <w:szCs w:val="26"/>
        </w:rPr>
        <w:t xml:space="preserve">dàng, ... </w:t>
      </w:r>
    </w:p>
    <w:p w14:paraId="09CBE7E5" w14:textId="77777777" w:rsidR="00AE399D" w:rsidRPr="006B5010" w:rsidRDefault="006B5010" w:rsidP="006666CA">
      <w:pPr>
        <w:pStyle w:val="ListParagraph"/>
        <w:numPr>
          <w:ilvl w:val="0"/>
          <w:numId w:val="11"/>
        </w:numPr>
        <w:spacing w:line="276" w:lineRule="auto"/>
        <w:jc w:val="left"/>
        <w:rPr>
          <w:color w:val="000000" w:themeColor="text1"/>
          <w:szCs w:val="26"/>
        </w:rPr>
      </w:pPr>
      <w:r>
        <w:rPr>
          <w:color w:val="000000" w:themeColor="text1"/>
          <w:szCs w:val="26"/>
        </w:rPr>
        <w:t>Nâng cao hiệu quả quản lý, từ đó đem lại hiệu quả kinh doanh.</w:t>
      </w:r>
    </w:p>
    <w:p w14:paraId="09CBE7E6" w14:textId="77777777" w:rsidR="00AE399D" w:rsidRPr="00AE399D" w:rsidRDefault="006B5010" w:rsidP="006666CA">
      <w:pPr>
        <w:pStyle w:val="ListParagraph"/>
        <w:numPr>
          <w:ilvl w:val="0"/>
          <w:numId w:val="11"/>
        </w:numPr>
        <w:spacing w:line="276" w:lineRule="auto"/>
        <w:jc w:val="left"/>
        <w:rPr>
          <w:szCs w:val="26"/>
        </w:rPr>
      </w:pPr>
      <w:r>
        <w:rPr>
          <w:color w:val="000000" w:themeColor="text1"/>
          <w:szCs w:val="26"/>
        </w:rPr>
        <w:t>Khắc phục</w:t>
      </w:r>
      <w:r w:rsidR="000033B1" w:rsidRPr="006B5010">
        <w:rPr>
          <w:color w:val="000000" w:themeColor="text1"/>
          <w:szCs w:val="26"/>
        </w:rPr>
        <w:t xml:space="preserve"> </w:t>
      </w:r>
      <w:r w:rsidR="00AE399D" w:rsidRPr="006B5010">
        <w:rPr>
          <w:color w:val="000000" w:themeColor="text1"/>
          <w:szCs w:val="26"/>
        </w:rPr>
        <w:t>được</w:t>
      </w:r>
      <w:r w:rsidR="000033B1" w:rsidRPr="006B5010">
        <w:rPr>
          <w:color w:val="000000" w:themeColor="text1"/>
          <w:szCs w:val="26"/>
        </w:rPr>
        <w:t xml:space="preserve"> </w:t>
      </w:r>
      <w:r w:rsidR="00AE399D" w:rsidRPr="006B5010">
        <w:rPr>
          <w:color w:val="000000" w:themeColor="text1"/>
          <w:szCs w:val="26"/>
        </w:rPr>
        <w:t>hạn</w:t>
      </w:r>
      <w:r w:rsidR="000033B1">
        <w:rPr>
          <w:szCs w:val="26"/>
        </w:rPr>
        <w:t xml:space="preserve"> </w:t>
      </w:r>
      <w:r w:rsidR="00AE399D" w:rsidRPr="00AE399D">
        <w:rPr>
          <w:szCs w:val="26"/>
        </w:rPr>
        <w:t>chế</w:t>
      </w:r>
      <w:r w:rsidR="000033B1">
        <w:rPr>
          <w:szCs w:val="26"/>
        </w:rPr>
        <w:t xml:space="preserve"> </w:t>
      </w:r>
      <w:r w:rsidR="00AE399D" w:rsidRPr="00AE399D">
        <w:rPr>
          <w:szCs w:val="26"/>
        </w:rPr>
        <w:t>về chi phí</w:t>
      </w:r>
      <w:r w:rsidR="000033B1">
        <w:rPr>
          <w:szCs w:val="26"/>
        </w:rPr>
        <w:t xml:space="preserve"> </w:t>
      </w:r>
      <w:r w:rsidR="00AE399D" w:rsidRPr="00AE399D">
        <w:rPr>
          <w:szCs w:val="26"/>
        </w:rPr>
        <w:t>và con người: Tiết</w:t>
      </w:r>
      <w:r w:rsidR="000033B1">
        <w:rPr>
          <w:szCs w:val="26"/>
        </w:rPr>
        <w:t xml:space="preserve"> </w:t>
      </w:r>
      <w:r w:rsidR="00AE399D" w:rsidRPr="00AE399D">
        <w:rPr>
          <w:szCs w:val="26"/>
        </w:rPr>
        <w:t>kiệm</w:t>
      </w:r>
      <w:r w:rsidR="000033B1">
        <w:rPr>
          <w:szCs w:val="26"/>
        </w:rPr>
        <w:t xml:space="preserve"> </w:t>
      </w:r>
      <w:r w:rsidR="00AE399D" w:rsidRPr="00AE399D">
        <w:rPr>
          <w:szCs w:val="26"/>
        </w:rPr>
        <w:t>được</w:t>
      </w:r>
      <w:r w:rsidR="000033B1">
        <w:rPr>
          <w:szCs w:val="26"/>
        </w:rPr>
        <w:t xml:space="preserve"> </w:t>
      </w:r>
      <w:r w:rsidR="00AE399D" w:rsidRPr="00AE399D">
        <w:rPr>
          <w:szCs w:val="26"/>
        </w:rPr>
        <w:t>nguồn</w:t>
      </w:r>
      <w:r w:rsidR="000033B1">
        <w:rPr>
          <w:szCs w:val="26"/>
        </w:rPr>
        <w:t xml:space="preserve"> </w:t>
      </w:r>
      <w:r w:rsidR="00AE399D" w:rsidRPr="00AE399D">
        <w:rPr>
          <w:szCs w:val="26"/>
        </w:rPr>
        <w:t>nhân</w:t>
      </w:r>
      <w:r w:rsidR="000033B1">
        <w:rPr>
          <w:szCs w:val="26"/>
        </w:rPr>
        <w:t xml:space="preserve"> </w:t>
      </w:r>
      <w:r w:rsidR="00AE399D" w:rsidRPr="00AE399D">
        <w:rPr>
          <w:szCs w:val="26"/>
        </w:rPr>
        <w:t>lực, chi phí</w:t>
      </w:r>
      <w:r w:rsidR="000033B1">
        <w:rPr>
          <w:szCs w:val="26"/>
        </w:rPr>
        <w:t xml:space="preserve"> </w:t>
      </w:r>
      <w:r w:rsidR="00AE399D" w:rsidRPr="00AE399D">
        <w:rPr>
          <w:szCs w:val="26"/>
        </w:rPr>
        <w:t>nhân</w:t>
      </w:r>
      <w:r w:rsidR="000033B1">
        <w:rPr>
          <w:szCs w:val="26"/>
        </w:rPr>
        <w:t xml:space="preserve"> </w:t>
      </w:r>
      <w:r w:rsidR="00AE399D" w:rsidRPr="00AE399D">
        <w:rPr>
          <w:szCs w:val="26"/>
        </w:rPr>
        <w:t xml:space="preserve">công. </w:t>
      </w:r>
    </w:p>
    <w:p w14:paraId="09CBE7E7" w14:textId="77777777" w:rsidR="00AE399D" w:rsidRDefault="00AE399D" w:rsidP="00AE399D">
      <w:pPr>
        <w:pStyle w:val="ListParagraph"/>
        <w:ind w:firstLine="0"/>
        <w:outlineLvl w:val="1"/>
        <w:rPr>
          <w:rFonts w:cs="Times New Roman"/>
          <w:b/>
          <w:szCs w:val="26"/>
        </w:rPr>
      </w:pPr>
    </w:p>
    <w:p w14:paraId="09CBE7E8" w14:textId="77777777" w:rsidR="002B2A11" w:rsidRDefault="00AC1D0B" w:rsidP="006666CA">
      <w:pPr>
        <w:pStyle w:val="ListParagraph"/>
        <w:numPr>
          <w:ilvl w:val="1"/>
          <w:numId w:val="1"/>
        </w:numPr>
        <w:outlineLvl w:val="1"/>
        <w:rPr>
          <w:rFonts w:cs="Times New Roman"/>
          <w:b/>
          <w:szCs w:val="26"/>
        </w:rPr>
      </w:pPr>
      <w:bookmarkStart w:id="10" w:name="_Toc74778277"/>
      <w:r w:rsidRPr="00AC1D0B">
        <w:rPr>
          <w:rFonts w:cs="Times New Roman"/>
          <w:b/>
          <w:szCs w:val="26"/>
        </w:rPr>
        <w:t>Phân tích tính khả thi</w:t>
      </w:r>
      <w:bookmarkEnd w:id="10"/>
    </w:p>
    <w:p w14:paraId="09CBE7E9" w14:textId="77777777" w:rsidR="00B0792D" w:rsidRDefault="0022645C" w:rsidP="006666CA">
      <w:pPr>
        <w:pStyle w:val="ListParagraph"/>
        <w:numPr>
          <w:ilvl w:val="2"/>
          <w:numId w:val="1"/>
        </w:numPr>
        <w:outlineLvl w:val="2"/>
        <w:rPr>
          <w:rFonts w:cs="Times New Roman"/>
          <w:b/>
          <w:i/>
          <w:szCs w:val="26"/>
        </w:rPr>
      </w:pPr>
      <w:bookmarkStart w:id="11" w:name="_Toc74778278"/>
      <w:r w:rsidRPr="0022645C">
        <w:rPr>
          <w:rFonts w:cs="Times New Roman"/>
          <w:b/>
          <w:i/>
          <w:szCs w:val="26"/>
        </w:rPr>
        <w:t>Tính khả thi về mặt kỹ thuật</w:t>
      </w:r>
      <w:bookmarkEnd w:id="11"/>
      <w:r w:rsidR="00B0792D">
        <w:rPr>
          <w:rFonts w:cs="Times New Roman"/>
          <w:b/>
          <w:i/>
          <w:szCs w:val="26"/>
        </w:rPr>
        <w:t xml:space="preserve"> </w:t>
      </w:r>
    </w:p>
    <w:p w14:paraId="09CBE7EA" w14:textId="49161A78" w:rsidR="00B0792D" w:rsidRPr="00B0792D" w:rsidRDefault="00B05776" w:rsidP="00181755">
      <w:pPr>
        <w:ind w:firstLine="0"/>
        <w:rPr>
          <w:rFonts w:cs="Times New Roman"/>
          <w:b/>
          <w:i/>
          <w:szCs w:val="26"/>
        </w:rPr>
      </w:pPr>
      <w:bookmarkStart w:id="12" w:name="_Toc74773223"/>
      <w:r>
        <w:rPr>
          <w:szCs w:val="26"/>
        </w:rPr>
        <w:t xml:space="preserve">   -</w:t>
      </w:r>
      <w:r>
        <w:rPr>
          <w:szCs w:val="26"/>
        </w:rPr>
        <w:tab/>
      </w:r>
      <w:r w:rsidR="00B0792D" w:rsidRPr="00B0792D">
        <w:rPr>
          <w:szCs w:val="26"/>
        </w:rPr>
        <w:t>Sản</w:t>
      </w:r>
      <w:r w:rsidR="00B0792D">
        <w:rPr>
          <w:szCs w:val="26"/>
        </w:rPr>
        <w:t xml:space="preserve"> </w:t>
      </w:r>
      <w:r w:rsidR="00B0792D" w:rsidRPr="00B0792D">
        <w:rPr>
          <w:szCs w:val="26"/>
        </w:rPr>
        <w:t>phẩm</w:t>
      </w:r>
      <w:r w:rsidR="00B0792D">
        <w:rPr>
          <w:szCs w:val="26"/>
        </w:rPr>
        <w:t xml:space="preserve"> </w:t>
      </w:r>
      <w:r w:rsidR="00B0792D" w:rsidRPr="00B0792D">
        <w:rPr>
          <w:szCs w:val="26"/>
        </w:rPr>
        <w:t>phát</w:t>
      </w:r>
      <w:r w:rsidR="00B0792D">
        <w:rPr>
          <w:szCs w:val="26"/>
        </w:rPr>
        <w:t xml:space="preserve"> </w:t>
      </w:r>
      <w:r w:rsidR="00B0792D" w:rsidRPr="00B0792D">
        <w:rPr>
          <w:szCs w:val="26"/>
        </w:rPr>
        <w:t>triển</w:t>
      </w:r>
      <w:r w:rsidR="00B0792D">
        <w:rPr>
          <w:szCs w:val="26"/>
        </w:rPr>
        <w:t xml:space="preserve"> </w:t>
      </w:r>
      <w:r w:rsidR="00B0792D" w:rsidRPr="00B0792D">
        <w:rPr>
          <w:szCs w:val="26"/>
        </w:rPr>
        <w:t>sử</w:t>
      </w:r>
      <w:r w:rsidR="00B0792D">
        <w:rPr>
          <w:szCs w:val="26"/>
        </w:rPr>
        <w:t xml:space="preserve"> </w:t>
      </w:r>
      <w:r w:rsidR="00B0792D" w:rsidRPr="00B0792D">
        <w:rPr>
          <w:szCs w:val="26"/>
        </w:rPr>
        <w:t>dụng</w:t>
      </w:r>
      <w:r w:rsidR="00B0792D">
        <w:rPr>
          <w:szCs w:val="26"/>
        </w:rPr>
        <w:t xml:space="preserve"> </w:t>
      </w:r>
      <w:r w:rsidR="00B0792D" w:rsidRPr="00B0792D">
        <w:rPr>
          <w:szCs w:val="26"/>
        </w:rPr>
        <w:t>công</w:t>
      </w:r>
      <w:r w:rsidR="00B0792D">
        <w:rPr>
          <w:szCs w:val="26"/>
        </w:rPr>
        <w:t xml:space="preserve"> </w:t>
      </w:r>
      <w:r w:rsidR="00B0792D" w:rsidRPr="00B0792D">
        <w:rPr>
          <w:szCs w:val="26"/>
        </w:rPr>
        <w:t>cụ C# và SQL Server, đây</w:t>
      </w:r>
      <w:r w:rsidR="00B0792D">
        <w:rPr>
          <w:szCs w:val="26"/>
        </w:rPr>
        <w:t xml:space="preserve"> </w:t>
      </w:r>
      <w:r w:rsidR="00B0792D" w:rsidRPr="00B0792D">
        <w:rPr>
          <w:szCs w:val="26"/>
        </w:rPr>
        <w:t>là</w:t>
      </w:r>
      <w:r w:rsidR="00B0792D">
        <w:rPr>
          <w:szCs w:val="26"/>
        </w:rPr>
        <w:t xml:space="preserve"> </w:t>
      </w:r>
      <w:r w:rsidR="00B0792D" w:rsidRPr="00B0792D">
        <w:rPr>
          <w:szCs w:val="26"/>
        </w:rPr>
        <w:t>những</w:t>
      </w:r>
      <w:r w:rsidR="00B0792D">
        <w:rPr>
          <w:szCs w:val="26"/>
        </w:rPr>
        <w:t xml:space="preserve"> </w:t>
      </w:r>
      <w:r w:rsidR="00B0792D" w:rsidRPr="00B0792D">
        <w:rPr>
          <w:szCs w:val="26"/>
        </w:rPr>
        <w:t>công</w:t>
      </w:r>
      <w:r w:rsidR="00B0792D">
        <w:rPr>
          <w:szCs w:val="26"/>
        </w:rPr>
        <w:t xml:space="preserve"> </w:t>
      </w:r>
      <w:r w:rsidR="00B0792D" w:rsidRPr="00B0792D">
        <w:rPr>
          <w:szCs w:val="26"/>
        </w:rPr>
        <w:t>cụ</w:t>
      </w:r>
      <w:r w:rsidR="00B0792D">
        <w:rPr>
          <w:szCs w:val="26"/>
        </w:rPr>
        <w:t xml:space="preserve"> </w:t>
      </w:r>
      <w:r w:rsidR="00B0792D" w:rsidRPr="00B0792D">
        <w:rPr>
          <w:szCs w:val="26"/>
        </w:rPr>
        <w:t>hỗ</w:t>
      </w:r>
      <w:r w:rsidR="00B0792D">
        <w:rPr>
          <w:szCs w:val="26"/>
        </w:rPr>
        <w:t xml:space="preserve"> </w:t>
      </w:r>
      <w:r w:rsidR="00B0792D" w:rsidRPr="00B0792D">
        <w:rPr>
          <w:szCs w:val="26"/>
        </w:rPr>
        <w:t>trợ</w:t>
      </w:r>
      <w:r w:rsidR="00B0792D">
        <w:rPr>
          <w:szCs w:val="26"/>
        </w:rPr>
        <w:t xml:space="preserve"> </w:t>
      </w:r>
      <w:r w:rsidR="00B0792D" w:rsidRPr="00B0792D">
        <w:rPr>
          <w:szCs w:val="26"/>
        </w:rPr>
        <w:t>mạnh</w:t>
      </w:r>
      <w:r w:rsidR="00B0792D">
        <w:rPr>
          <w:szCs w:val="26"/>
        </w:rPr>
        <w:t xml:space="preserve"> </w:t>
      </w:r>
      <w:r w:rsidR="00B0792D" w:rsidRPr="00B0792D">
        <w:rPr>
          <w:szCs w:val="26"/>
        </w:rPr>
        <w:t>mẽ</w:t>
      </w:r>
      <w:r w:rsidR="00B0792D">
        <w:rPr>
          <w:szCs w:val="26"/>
        </w:rPr>
        <w:t xml:space="preserve"> </w:t>
      </w:r>
      <w:r w:rsidR="00B0792D" w:rsidRPr="00B0792D">
        <w:rPr>
          <w:szCs w:val="26"/>
        </w:rPr>
        <w:t>cho</w:t>
      </w:r>
      <w:r w:rsidR="00B0792D">
        <w:rPr>
          <w:szCs w:val="26"/>
        </w:rPr>
        <w:t xml:space="preserve"> </w:t>
      </w:r>
      <w:r w:rsidR="00B0792D" w:rsidRPr="00B0792D">
        <w:rPr>
          <w:szCs w:val="26"/>
        </w:rPr>
        <w:t>lập</w:t>
      </w:r>
      <w:r w:rsidR="00B0792D">
        <w:rPr>
          <w:szCs w:val="26"/>
        </w:rPr>
        <w:t xml:space="preserve"> </w:t>
      </w:r>
      <w:r w:rsidR="00B0792D" w:rsidRPr="00B0792D">
        <w:rPr>
          <w:szCs w:val="26"/>
        </w:rPr>
        <w:t>trình</w:t>
      </w:r>
      <w:r w:rsidR="00B0792D">
        <w:rPr>
          <w:szCs w:val="26"/>
        </w:rPr>
        <w:t xml:space="preserve"> </w:t>
      </w:r>
      <w:r w:rsidR="00B0792D" w:rsidRPr="00B0792D">
        <w:rPr>
          <w:szCs w:val="26"/>
        </w:rPr>
        <w:t>phần</w:t>
      </w:r>
      <w:r w:rsidR="00B0792D">
        <w:rPr>
          <w:szCs w:val="26"/>
        </w:rPr>
        <w:t xml:space="preserve"> </w:t>
      </w:r>
      <w:r w:rsidR="00B0792D" w:rsidRPr="00B0792D">
        <w:rPr>
          <w:szCs w:val="26"/>
        </w:rPr>
        <w:t>mềm</w:t>
      </w:r>
      <w:r w:rsidR="00B0792D">
        <w:rPr>
          <w:szCs w:val="26"/>
        </w:rPr>
        <w:t xml:space="preserve"> </w:t>
      </w:r>
      <w:r w:rsidR="00B0792D" w:rsidRPr="00B0792D">
        <w:rPr>
          <w:szCs w:val="26"/>
        </w:rPr>
        <w:t>sử</w:t>
      </w:r>
      <w:r w:rsidR="00B0792D">
        <w:rPr>
          <w:szCs w:val="26"/>
        </w:rPr>
        <w:t xml:space="preserve"> </w:t>
      </w:r>
      <w:r w:rsidR="00B0792D" w:rsidRPr="00B0792D">
        <w:rPr>
          <w:szCs w:val="26"/>
        </w:rPr>
        <w:t>dụng Windows forms và</w:t>
      </w:r>
      <w:r w:rsidR="00B0792D">
        <w:rPr>
          <w:szCs w:val="26"/>
        </w:rPr>
        <w:t xml:space="preserve"> </w:t>
      </w:r>
      <w:r w:rsidR="00B0792D" w:rsidRPr="00B0792D">
        <w:rPr>
          <w:szCs w:val="26"/>
        </w:rPr>
        <w:t>cơ</w:t>
      </w:r>
      <w:r w:rsidR="00B0792D">
        <w:rPr>
          <w:szCs w:val="26"/>
        </w:rPr>
        <w:t xml:space="preserve"> </w:t>
      </w:r>
      <w:r w:rsidR="00B0792D" w:rsidRPr="00B0792D">
        <w:rPr>
          <w:szCs w:val="26"/>
        </w:rPr>
        <w:t>sở</w:t>
      </w:r>
      <w:r w:rsidR="00B0792D">
        <w:rPr>
          <w:szCs w:val="26"/>
        </w:rPr>
        <w:t xml:space="preserve"> </w:t>
      </w:r>
      <w:r w:rsidR="00B0792D" w:rsidRPr="00B0792D">
        <w:rPr>
          <w:szCs w:val="26"/>
        </w:rPr>
        <w:t>dữ</w:t>
      </w:r>
      <w:r w:rsidR="00B0792D">
        <w:rPr>
          <w:szCs w:val="26"/>
        </w:rPr>
        <w:t xml:space="preserve"> </w:t>
      </w:r>
      <w:r w:rsidR="00B0792D" w:rsidRPr="00B0792D">
        <w:rPr>
          <w:szCs w:val="26"/>
        </w:rPr>
        <w:t>liệu, tuy</w:t>
      </w:r>
      <w:r w:rsidR="00B0792D">
        <w:rPr>
          <w:szCs w:val="26"/>
        </w:rPr>
        <w:t xml:space="preserve"> </w:t>
      </w:r>
      <w:r w:rsidR="00B0792D" w:rsidRPr="00B0792D">
        <w:rPr>
          <w:szCs w:val="26"/>
        </w:rPr>
        <w:t>nhiên</w:t>
      </w:r>
      <w:r w:rsidR="00B0792D">
        <w:rPr>
          <w:szCs w:val="26"/>
        </w:rPr>
        <w:t xml:space="preserve"> </w:t>
      </w:r>
      <w:r w:rsidR="00B0792D" w:rsidRPr="00B0792D">
        <w:rPr>
          <w:szCs w:val="26"/>
        </w:rPr>
        <w:t>lại</w:t>
      </w:r>
      <w:r w:rsidR="00B0792D">
        <w:rPr>
          <w:szCs w:val="26"/>
        </w:rPr>
        <w:t xml:space="preserve"> </w:t>
      </w:r>
      <w:r w:rsidR="00B0792D" w:rsidRPr="00B0792D">
        <w:rPr>
          <w:szCs w:val="26"/>
        </w:rPr>
        <w:t>tốn</w:t>
      </w:r>
      <w:r w:rsidR="00B0792D">
        <w:rPr>
          <w:szCs w:val="26"/>
        </w:rPr>
        <w:t xml:space="preserve"> </w:t>
      </w:r>
      <w:r w:rsidR="00B0792D" w:rsidRPr="00B0792D">
        <w:rPr>
          <w:szCs w:val="26"/>
        </w:rPr>
        <w:t>rất</w:t>
      </w:r>
      <w:r w:rsidR="00B0792D">
        <w:rPr>
          <w:szCs w:val="26"/>
        </w:rPr>
        <w:t xml:space="preserve"> </w:t>
      </w:r>
      <w:r w:rsidR="00B0792D" w:rsidRPr="00B0792D">
        <w:rPr>
          <w:szCs w:val="26"/>
        </w:rPr>
        <w:t>ít</w:t>
      </w:r>
      <w:r w:rsidR="00B0792D">
        <w:rPr>
          <w:szCs w:val="26"/>
        </w:rPr>
        <w:t xml:space="preserve"> </w:t>
      </w:r>
      <w:r w:rsidR="00B0792D" w:rsidRPr="00B0792D">
        <w:rPr>
          <w:szCs w:val="26"/>
        </w:rPr>
        <w:t>tài</w:t>
      </w:r>
      <w:r w:rsidR="00B0792D">
        <w:rPr>
          <w:szCs w:val="26"/>
        </w:rPr>
        <w:t xml:space="preserve"> </w:t>
      </w:r>
      <w:r w:rsidR="00B0792D" w:rsidRPr="00B0792D">
        <w:rPr>
          <w:szCs w:val="26"/>
        </w:rPr>
        <w:t>nguyên</w:t>
      </w:r>
      <w:r w:rsidR="00B0792D">
        <w:rPr>
          <w:szCs w:val="26"/>
        </w:rPr>
        <w:t xml:space="preserve"> </w:t>
      </w:r>
      <w:r w:rsidR="00B0792D" w:rsidRPr="00B0792D">
        <w:rPr>
          <w:szCs w:val="26"/>
        </w:rPr>
        <w:t>hệ</w:t>
      </w:r>
      <w:r w:rsidR="00B0792D">
        <w:rPr>
          <w:szCs w:val="26"/>
        </w:rPr>
        <w:t xml:space="preserve"> </w:t>
      </w:r>
      <w:r w:rsidR="00B0792D" w:rsidRPr="00B0792D">
        <w:rPr>
          <w:szCs w:val="26"/>
        </w:rPr>
        <w:t>thống.</w:t>
      </w:r>
      <w:bookmarkEnd w:id="12"/>
      <w:r w:rsidR="00B0792D" w:rsidRPr="00B0792D">
        <w:rPr>
          <w:szCs w:val="26"/>
        </w:rPr>
        <w:t xml:space="preserve"> </w:t>
      </w:r>
    </w:p>
    <w:p w14:paraId="09CBE7EB" w14:textId="77777777" w:rsidR="00B0792D" w:rsidRPr="00B0792D" w:rsidRDefault="00B0792D" w:rsidP="00B0792D">
      <w:pPr>
        <w:spacing w:line="276" w:lineRule="auto"/>
        <w:ind w:firstLine="0"/>
        <w:jc w:val="left"/>
        <w:rPr>
          <w:szCs w:val="26"/>
        </w:rPr>
      </w:pPr>
      <w:r>
        <w:rPr>
          <w:szCs w:val="26"/>
        </w:rPr>
        <w:t xml:space="preserve">    -     </w:t>
      </w:r>
      <w:r w:rsidRPr="00B0792D">
        <w:rPr>
          <w:szCs w:val="26"/>
        </w:rPr>
        <w:t xml:space="preserve">Sản phẩm được thiết kế chạy trên nền Windows, phù hợp với đa số người dùng cũng như điều kiện về trang thiết bị của khách hàng. Dự án có quy mô nhỏ, dữ liệu không quá lớn. </w:t>
      </w:r>
    </w:p>
    <w:p w14:paraId="09CBE7ED" w14:textId="20C24922" w:rsidR="00B0792D" w:rsidRPr="00181755" w:rsidRDefault="00B0792D" w:rsidP="00181755">
      <w:pPr>
        <w:spacing w:line="276" w:lineRule="auto"/>
        <w:ind w:firstLine="0"/>
        <w:jc w:val="left"/>
        <w:rPr>
          <w:rFonts w:cs="Times New Roman"/>
          <w:szCs w:val="26"/>
        </w:rPr>
      </w:pPr>
      <w:r>
        <w:rPr>
          <w:szCs w:val="26"/>
        </w:rPr>
        <w:t xml:space="preserve">   -     </w:t>
      </w:r>
      <w:r w:rsidRPr="00B0792D">
        <w:rPr>
          <w:szCs w:val="26"/>
        </w:rPr>
        <w:t>Yếu</w:t>
      </w:r>
      <w:r w:rsidR="001643D5">
        <w:rPr>
          <w:szCs w:val="26"/>
        </w:rPr>
        <w:t xml:space="preserve"> </w:t>
      </w:r>
      <w:r w:rsidRPr="00B0792D">
        <w:rPr>
          <w:szCs w:val="26"/>
        </w:rPr>
        <w:t>tố</w:t>
      </w:r>
      <w:r w:rsidR="001643D5">
        <w:rPr>
          <w:szCs w:val="26"/>
        </w:rPr>
        <w:t xml:space="preserve"> </w:t>
      </w:r>
      <w:r w:rsidRPr="00B0792D">
        <w:rPr>
          <w:szCs w:val="26"/>
        </w:rPr>
        <w:t>cản</w:t>
      </w:r>
      <w:r w:rsidR="001643D5">
        <w:rPr>
          <w:szCs w:val="26"/>
        </w:rPr>
        <w:t xml:space="preserve"> </w:t>
      </w:r>
      <w:r w:rsidRPr="00B0792D">
        <w:rPr>
          <w:szCs w:val="26"/>
        </w:rPr>
        <w:t>trở</w:t>
      </w:r>
      <w:r w:rsidR="001643D5">
        <w:rPr>
          <w:szCs w:val="26"/>
        </w:rPr>
        <w:t xml:space="preserve"> </w:t>
      </w:r>
      <w:r w:rsidRPr="00B0792D">
        <w:rPr>
          <w:szCs w:val="26"/>
        </w:rPr>
        <w:t>việc</w:t>
      </w:r>
      <w:r w:rsidR="001643D5">
        <w:rPr>
          <w:szCs w:val="26"/>
        </w:rPr>
        <w:t xml:space="preserve"> </w:t>
      </w:r>
      <w:r w:rsidRPr="00B0792D">
        <w:rPr>
          <w:szCs w:val="26"/>
        </w:rPr>
        <w:t>xây</w:t>
      </w:r>
      <w:r w:rsidR="001643D5">
        <w:rPr>
          <w:szCs w:val="26"/>
        </w:rPr>
        <w:t xml:space="preserve"> </w:t>
      </w:r>
      <w:r w:rsidRPr="00B0792D">
        <w:rPr>
          <w:szCs w:val="26"/>
        </w:rPr>
        <w:t>dựng</w:t>
      </w:r>
      <w:r w:rsidR="001643D5">
        <w:rPr>
          <w:szCs w:val="26"/>
        </w:rPr>
        <w:t xml:space="preserve"> </w:t>
      </w:r>
      <w:r w:rsidRPr="00B0792D">
        <w:rPr>
          <w:szCs w:val="26"/>
        </w:rPr>
        <w:t>thành</w:t>
      </w:r>
      <w:r w:rsidR="001643D5">
        <w:rPr>
          <w:szCs w:val="26"/>
        </w:rPr>
        <w:t xml:space="preserve"> </w:t>
      </w:r>
      <w:r w:rsidRPr="00B0792D">
        <w:rPr>
          <w:szCs w:val="26"/>
        </w:rPr>
        <w:t>công</w:t>
      </w:r>
      <w:r w:rsidR="001643D5">
        <w:rPr>
          <w:szCs w:val="26"/>
        </w:rPr>
        <w:t xml:space="preserve"> </w:t>
      </w:r>
      <w:r w:rsidRPr="00B0792D">
        <w:rPr>
          <w:szCs w:val="26"/>
        </w:rPr>
        <w:t>hệ</w:t>
      </w:r>
      <w:r w:rsidR="001643D5">
        <w:rPr>
          <w:szCs w:val="26"/>
        </w:rPr>
        <w:t xml:space="preserve"> </w:t>
      </w:r>
      <w:r w:rsidRPr="00B0792D">
        <w:rPr>
          <w:szCs w:val="26"/>
        </w:rPr>
        <w:t>thống: Bản</w:t>
      </w:r>
      <w:r w:rsidR="001643D5">
        <w:rPr>
          <w:szCs w:val="26"/>
        </w:rPr>
        <w:t xml:space="preserve"> </w:t>
      </w:r>
      <w:r w:rsidRPr="00B0792D">
        <w:rPr>
          <w:szCs w:val="26"/>
        </w:rPr>
        <w:t>thân</w:t>
      </w:r>
      <w:r w:rsidR="001643D5">
        <w:rPr>
          <w:szCs w:val="26"/>
        </w:rPr>
        <w:t xml:space="preserve"> </w:t>
      </w:r>
      <w:r w:rsidRPr="00B0792D">
        <w:rPr>
          <w:szCs w:val="26"/>
        </w:rPr>
        <w:t>sinh</w:t>
      </w:r>
      <w:r w:rsidR="001643D5">
        <w:rPr>
          <w:szCs w:val="26"/>
        </w:rPr>
        <w:t xml:space="preserve"> </w:t>
      </w:r>
      <w:r w:rsidRPr="00B0792D">
        <w:rPr>
          <w:szCs w:val="26"/>
        </w:rPr>
        <w:t>viên</w:t>
      </w:r>
      <w:r w:rsidR="001643D5">
        <w:rPr>
          <w:szCs w:val="26"/>
        </w:rPr>
        <w:t xml:space="preserve"> </w:t>
      </w:r>
      <w:r w:rsidRPr="00B0792D">
        <w:rPr>
          <w:szCs w:val="26"/>
        </w:rPr>
        <w:t>thực</w:t>
      </w:r>
      <w:r w:rsidR="001643D5">
        <w:rPr>
          <w:szCs w:val="26"/>
        </w:rPr>
        <w:t xml:space="preserve"> </w:t>
      </w:r>
      <w:r w:rsidRPr="00B0792D">
        <w:rPr>
          <w:szCs w:val="26"/>
        </w:rPr>
        <w:t>hiện</w:t>
      </w:r>
      <w:r w:rsidR="001643D5">
        <w:rPr>
          <w:szCs w:val="26"/>
        </w:rPr>
        <w:t xml:space="preserve"> </w:t>
      </w:r>
      <w:r w:rsidRPr="00B0792D">
        <w:rPr>
          <w:szCs w:val="26"/>
        </w:rPr>
        <w:t>dự</w:t>
      </w:r>
      <w:r w:rsidR="001643D5">
        <w:rPr>
          <w:szCs w:val="26"/>
        </w:rPr>
        <w:t xml:space="preserve"> </w:t>
      </w:r>
      <w:r w:rsidRPr="00B0792D">
        <w:rPr>
          <w:szCs w:val="26"/>
        </w:rPr>
        <w:t>án</w:t>
      </w:r>
      <w:r w:rsidR="001643D5">
        <w:rPr>
          <w:szCs w:val="26"/>
        </w:rPr>
        <w:t xml:space="preserve"> </w:t>
      </w:r>
      <w:r w:rsidRPr="00B0792D">
        <w:rPr>
          <w:szCs w:val="26"/>
        </w:rPr>
        <w:t>chưa</w:t>
      </w:r>
      <w:r w:rsidR="001643D5">
        <w:rPr>
          <w:szCs w:val="26"/>
        </w:rPr>
        <w:t xml:space="preserve"> </w:t>
      </w:r>
      <w:r w:rsidRPr="00B0792D">
        <w:rPr>
          <w:szCs w:val="26"/>
        </w:rPr>
        <w:t>có</w:t>
      </w:r>
      <w:r w:rsidR="001643D5">
        <w:rPr>
          <w:szCs w:val="26"/>
        </w:rPr>
        <w:t xml:space="preserve"> </w:t>
      </w:r>
      <w:r w:rsidRPr="00B0792D">
        <w:rPr>
          <w:szCs w:val="26"/>
        </w:rPr>
        <w:t>nhiều</w:t>
      </w:r>
      <w:r w:rsidR="001643D5">
        <w:rPr>
          <w:szCs w:val="26"/>
        </w:rPr>
        <w:t xml:space="preserve"> </w:t>
      </w:r>
      <w:r w:rsidRPr="00B0792D">
        <w:rPr>
          <w:szCs w:val="26"/>
        </w:rPr>
        <w:t>kiến</w:t>
      </w:r>
      <w:r w:rsidR="001643D5">
        <w:rPr>
          <w:szCs w:val="26"/>
        </w:rPr>
        <w:t xml:space="preserve"> </w:t>
      </w:r>
      <w:r w:rsidRPr="00B0792D">
        <w:rPr>
          <w:szCs w:val="26"/>
        </w:rPr>
        <w:t>thức</w:t>
      </w:r>
      <w:r w:rsidR="001643D5">
        <w:rPr>
          <w:szCs w:val="26"/>
        </w:rPr>
        <w:t xml:space="preserve"> </w:t>
      </w:r>
      <w:r w:rsidRPr="00B0792D">
        <w:rPr>
          <w:szCs w:val="26"/>
        </w:rPr>
        <w:t>về</w:t>
      </w:r>
      <w:r w:rsidR="001643D5">
        <w:rPr>
          <w:szCs w:val="26"/>
        </w:rPr>
        <w:t xml:space="preserve"> </w:t>
      </w:r>
      <w:r w:rsidRPr="00B0792D">
        <w:rPr>
          <w:szCs w:val="26"/>
        </w:rPr>
        <w:t>lập</w:t>
      </w:r>
      <w:r w:rsidR="001643D5">
        <w:rPr>
          <w:szCs w:val="26"/>
        </w:rPr>
        <w:t xml:space="preserve"> </w:t>
      </w:r>
      <w:r w:rsidRPr="00B0792D">
        <w:rPr>
          <w:szCs w:val="26"/>
        </w:rPr>
        <w:t>trình C# cũng</w:t>
      </w:r>
      <w:r w:rsidR="001643D5">
        <w:rPr>
          <w:szCs w:val="26"/>
        </w:rPr>
        <w:t xml:space="preserve"> </w:t>
      </w:r>
      <w:r w:rsidRPr="00B0792D">
        <w:rPr>
          <w:szCs w:val="26"/>
        </w:rPr>
        <w:t>như SQL Server, điều</w:t>
      </w:r>
      <w:r w:rsidR="001643D5">
        <w:rPr>
          <w:szCs w:val="26"/>
        </w:rPr>
        <w:t xml:space="preserve"> </w:t>
      </w:r>
      <w:r w:rsidRPr="00B0792D">
        <w:rPr>
          <w:szCs w:val="26"/>
        </w:rPr>
        <w:t>này</w:t>
      </w:r>
      <w:r w:rsidR="001643D5">
        <w:rPr>
          <w:szCs w:val="26"/>
        </w:rPr>
        <w:t xml:space="preserve"> </w:t>
      </w:r>
      <w:r w:rsidRPr="00B0792D">
        <w:rPr>
          <w:szCs w:val="26"/>
        </w:rPr>
        <w:t>ảnh</w:t>
      </w:r>
      <w:r w:rsidR="001643D5">
        <w:rPr>
          <w:szCs w:val="26"/>
        </w:rPr>
        <w:t xml:space="preserve"> </w:t>
      </w:r>
      <w:r w:rsidRPr="00B0792D">
        <w:rPr>
          <w:szCs w:val="26"/>
        </w:rPr>
        <w:t>hưởng</w:t>
      </w:r>
      <w:r w:rsidR="001643D5">
        <w:rPr>
          <w:szCs w:val="26"/>
        </w:rPr>
        <w:t xml:space="preserve"> </w:t>
      </w:r>
      <w:r w:rsidRPr="00B0792D">
        <w:rPr>
          <w:szCs w:val="26"/>
        </w:rPr>
        <w:t>một</w:t>
      </w:r>
      <w:r w:rsidR="001643D5">
        <w:rPr>
          <w:szCs w:val="26"/>
        </w:rPr>
        <w:t xml:space="preserve"> </w:t>
      </w:r>
      <w:r w:rsidRPr="00B0792D">
        <w:rPr>
          <w:szCs w:val="26"/>
        </w:rPr>
        <w:t>chút</w:t>
      </w:r>
      <w:r w:rsidR="001643D5">
        <w:rPr>
          <w:szCs w:val="26"/>
        </w:rPr>
        <w:t xml:space="preserve"> </w:t>
      </w:r>
      <w:r w:rsidRPr="00B0792D">
        <w:rPr>
          <w:szCs w:val="26"/>
        </w:rPr>
        <w:t>tới</w:t>
      </w:r>
      <w:r w:rsidR="001643D5">
        <w:rPr>
          <w:szCs w:val="26"/>
        </w:rPr>
        <w:t xml:space="preserve"> </w:t>
      </w:r>
      <w:r w:rsidRPr="00B0792D">
        <w:rPr>
          <w:szCs w:val="26"/>
        </w:rPr>
        <w:t>tính</w:t>
      </w:r>
      <w:r w:rsidR="001643D5">
        <w:rPr>
          <w:szCs w:val="26"/>
        </w:rPr>
        <w:t xml:space="preserve"> </w:t>
      </w:r>
      <w:r w:rsidRPr="00B0792D">
        <w:rPr>
          <w:szCs w:val="26"/>
        </w:rPr>
        <w:t>khả</w:t>
      </w:r>
      <w:r w:rsidR="001643D5">
        <w:rPr>
          <w:szCs w:val="26"/>
        </w:rPr>
        <w:t xml:space="preserve"> </w:t>
      </w:r>
      <w:r w:rsidRPr="00B0792D">
        <w:rPr>
          <w:szCs w:val="26"/>
        </w:rPr>
        <w:t>thi</w:t>
      </w:r>
      <w:r w:rsidR="001643D5">
        <w:rPr>
          <w:szCs w:val="26"/>
        </w:rPr>
        <w:t>.</w:t>
      </w:r>
    </w:p>
    <w:p w14:paraId="09CBE7EE" w14:textId="77777777" w:rsidR="0022645C" w:rsidRPr="000E04D0" w:rsidRDefault="0022645C" w:rsidP="006666CA">
      <w:pPr>
        <w:pStyle w:val="ListParagraph"/>
        <w:numPr>
          <w:ilvl w:val="2"/>
          <w:numId w:val="1"/>
        </w:numPr>
        <w:outlineLvl w:val="2"/>
        <w:rPr>
          <w:rFonts w:cs="Times New Roman"/>
          <w:b/>
          <w:i/>
          <w:color w:val="000000" w:themeColor="text1"/>
          <w:szCs w:val="26"/>
        </w:rPr>
      </w:pPr>
      <w:bookmarkStart w:id="13" w:name="_Toc74778279"/>
      <w:r w:rsidRPr="0022645C">
        <w:rPr>
          <w:rFonts w:cs="Times New Roman"/>
          <w:b/>
          <w:i/>
          <w:szCs w:val="26"/>
        </w:rPr>
        <w:t xml:space="preserve">Tính khả thi về mặt kinh </w:t>
      </w:r>
      <w:r w:rsidRPr="000E04D0">
        <w:rPr>
          <w:rFonts w:cs="Times New Roman"/>
          <w:b/>
          <w:i/>
          <w:color w:val="000000" w:themeColor="text1"/>
          <w:szCs w:val="26"/>
        </w:rPr>
        <w:t>tế</w:t>
      </w:r>
      <w:bookmarkEnd w:id="13"/>
      <w:r w:rsidR="00AC1B32" w:rsidRPr="000E04D0">
        <w:rPr>
          <w:rFonts w:cs="Times New Roman"/>
          <w:b/>
          <w:i/>
          <w:color w:val="000000" w:themeColor="text1"/>
          <w:szCs w:val="26"/>
        </w:rPr>
        <w:t xml:space="preserve"> </w:t>
      </w:r>
    </w:p>
    <w:p w14:paraId="09CBE7EF" w14:textId="77777777" w:rsidR="00AA0950" w:rsidRPr="000E04D0" w:rsidRDefault="00AA0950" w:rsidP="00AA0950">
      <w:pPr>
        <w:spacing w:line="276" w:lineRule="auto"/>
        <w:ind w:firstLine="0"/>
        <w:jc w:val="left"/>
        <w:rPr>
          <w:color w:val="000000" w:themeColor="text1"/>
          <w:szCs w:val="26"/>
        </w:rPr>
      </w:pPr>
      <w:r>
        <w:rPr>
          <w:szCs w:val="26"/>
        </w:rPr>
        <w:t xml:space="preserve">   </w:t>
      </w:r>
      <w:r w:rsidRPr="000E04D0">
        <w:rPr>
          <w:color w:val="000000" w:themeColor="text1"/>
          <w:szCs w:val="26"/>
        </w:rPr>
        <w:t>-</w:t>
      </w:r>
      <w:r w:rsidR="008C7710" w:rsidRPr="000E04D0">
        <w:rPr>
          <w:color w:val="000000" w:themeColor="text1"/>
          <w:szCs w:val="26"/>
        </w:rPr>
        <w:t xml:space="preserve">     </w:t>
      </w:r>
      <w:r w:rsidRPr="000E04D0">
        <w:rPr>
          <w:color w:val="000000" w:themeColor="text1"/>
          <w:szCs w:val="26"/>
        </w:rPr>
        <w:t>Sản</w:t>
      </w:r>
      <w:r w:rsidR="008C7710" w:rsidRPr="000E04D0">
        <w:rPr>
          <w:color w:val="000000" w:themeColor="text1"/>
          <w:szCs w:val="26"/>
        </w:rPr>
        <w:t xml:space="preserve"> </w:t>
      </w:r>
      <w:r w:rsidRPr="000E04D0">
        <w:rPr>
          <w:color w:val="000000" w:themeColor="text1"/>
          <w:szCs w:val="26"/>
        </w:rPr>
        <w:t>phẩm</w:t>
      </w:r>
      <w:r w:rsidR="008C7710" w:rsidRPr="000E04D0">
        <w:rPr>
          <w:color w:val="000000" w:themeColor="text1"/>
          <w:szCs w:val="26"/>
        </w:rPr>
        <w:t xml:space="preserve"> </w:t>
      </w:r>
      <w:r w:rsidRPr="000E04D0">
        <w:rPr>
          <w:color w:val="000000" w:themeColor="text1"/>
          <w:szCs w:val="26"/>
        </w:rPr>
        <w:t>nếu</w:t>
      </w:r>
      <w:r w:rsidR="008C7710" w:rsidRPr="000E04D0">
        <w:rPr>
          <w:color w:val="000000" w:themeColor="text1"/>
          <w:szCs w:val="26"/>
        </w:rPr>
        <w:t xml:space="preserve"> </w:t>
      </w:r>
      <w:r w:rsidRPr="000E04D0">
        <w:rPr>
          <w:color w:val="000000" w:themeColor="text1"/>
          <w:szCs w:val="26"/>
        </w:rPr>
        <w:t>đi</w:t>
      </w:r>
      <w:r w:rsidR="008C7710" w:rsidRPr="000E04D0">
        <w:rPr>
          <w:color w:val="000000" w:themeColor="text1"/>
          <w:szCs w:val="26"/>
        </w:rPr>
        <w:t xml:space="preserve"> </w:t>
      </w:r>
      <w:r w:rsidRPr="000E04D0">
        <w:rPr>
          <w:color w:val="000000" w:themeColor="text1"/>
          <w:szCs w:val="26"/>
        </w:rPr>
        <w:t>vào</w:t>
      </w:r>
      <w:r w:rsidR="008C7710" w:rsidRPr="000E04D0">
        <w:rPr>
          <w:color w:val="000000" w:themeColor="text1"/>
          <w:szCs w:val="26"/>
        </w:rPr>
        <w:t xml:space="preserve"> </w:t>
      </w:r>
      <w:r w:rsidRPr="000E04D0">
        <w:rPr>
          <w:color w:val="000000" w:themeColor="text1"/>
          <w:szCs w:val="26"/>
        </w:rPr>
        <w:t>hoạt</w:t>
      </w:r>
      <w:r w:rsidR="008C7710" w:rsidRPr="000E04D0">
        <w:rPr>
          <w:color w:val="000000" w:themeColor="text1"/>
          <w:szCs w:val="26"/>
        </w:rPr>
        <w:t xml:space="preserve"> </w:t>
      </w:r>
      <w:r w:rsidRPr="000E04D0">
        <w:rPr>
          <w:color w:val="000000" w:themeColor="text1"/>
          <w:szCs w:val="26"/>
        </w:rPr>
        <w:t>động</w:t>
      </w:r>
      <w:r w:rsidR="008C7710" w:rsidRPr="000E04D0">
        <w:rPr>
          <w:color w:val="000000" w:themeColor="text1"/>
          <w:szCs w:val="26"/>
        </w:rPr>
        <w:t xml:space="preserve"> </w:t>
      </w:r>
      <w:r w:rsidRPr="000E04D0">
        <w:rPr>
          <w:color w:val="000000" w:themeColor="text1"/>
          <w:szCs w:val="26"/>
        </w:rPr>
        <w:t>sẽ</w:t>
      </w:r>
      <w:r w:rsidR="008C7710" w:rsidRPr="000E04D0">
        <w:rPr>
          <w:color w:val="000000" w:themeColor="text1"/>
          <w:szCs w:val="26"/>
        </w:rPr>
        <w:t xml:space="preserve"> </w:t>
      </w:r>
      <w:r w:rsidRPr="000E04D0">
        <w:rPr>
          <w:color w:val="000000" w:themeColor="text1"/>
          <w:szCs w:val="26"/>
        </w:rPr>
        <w:t>giúp</w:t>
      </w:r>
      <w:r w:rsidR="008C7710" w:rsidRPr="000E04D0">
        <w:rPr>
          <w:color w:val="000000" w:themeColor="text1"/>
          <w:szCs w:val="26"/>
        </w:rPr>
        <w:t xml:space="preserve"> </w:t>
      </w:r>
      <w:r w:rsidRPr="000E04D0">
        <w:rPr>
          <w:color w:val="000000" w:themeColor="text1"/>
          <w:szCs w:val="26"/>
        </w:rPr>
        <w:t>giảm</w:t>
      </w:r>
      <w:r w:rsidR="008C7710" w:rsidRPr="000E04D0">
        <w:rPr>
          <w:color w:val="000000" w:themeColor="text1"/>
          <w:szCs w:val="26"/>
        </w:rPr>
        <w:t xml:space="preserve"> </w:t>
      </w:r>
      <w:r w:rsidRPr="000E04D0">
        <w:rPr>
          <w:color w:val="000000" w:themeColor="text1"/>
          <w:szCs w:val="26"/>
        </w:rPr>
        <w:t>thiểu</w:t>
      </w:r>
      <w:r w:rsidR="008C7710" w:rsidRPr="000E04D0">
        <w:rPr>
          <w:color w:val="000000" w:themeColor="text1"/>
          <w:szCs w:val="26"/>
        </w:rPr>
        <w:t xml:space="preserve"> </w:t>
      </w:r>
      <w:r w:rsidRPr="000E04D0">
        <w:rPr>
          <w:color w:val="000000" w:themeColor="text1"/>
          <w:szCs w:val="26"/>
        </w:rPr>
        <w:t>thời</w:t>
      </w:r>
      <w:r w:rsidR="008C7710" w:rsidRPr="000E04D0">
        <w:rPr>
          <w:color w:val="000000" w:themeColor="text1"/>
          <w:szCs w:val="26"/>
        </w:rPr>
        <w:t xml:space="preserve"> </w:t>
      </w:r>
      <w:r w:rsidRPr="000E04D0">
        <w:rPr>
          <w:color w:val="000000" w:themeColor="text1"/>
          <w:szCs w:val="26"/>
        </w:rPr>
        <w:t>gian</w:t>
      </w:r>
      <w:r w:rsidR="008C7710" w:rsidRPr="000E04D0">
        <w:rPr>
          <w:color w:val="000000" w:themeColor="text1"/>
          <w:szCs w:val="26"/>
        </w:rPr>
        <w:t xml:space="preserve"> </w:t>
      </w:r>
      <w:r w:rsidRPr="000E04D0">
        <w:rPr>
          <w:color w:val="000000" w:themeColor="text1"/>
          <w:szCs w:val="26"/>
        </w:rPr>
        <w:t>và</w:t>
      </w:r>
      <w:r w:rsidR="008C7710" w:rsidRPr="000E04D0">
        <w:rPr>
          <w:color w:val="000000" w:themeColor="text1"/>
          <w:szCs w:val="26"/>
        </w:rPr>
        <w:t xml:space="preserve"> </w:t>
      </w:r>
      <w:r w:rsidRPr="000E04D0">
        <w:rPr>
          <w:color w:val="000000" w:themeColor="text1"/>
          <w:szCs w:val="26"/>
        </w:rPr>
        <w:t>nâng</w:t>
      </w:r>
      <w:r w:rsidR="008C7710" w:rsidRPr="000E04D0">
        <w:rPr>
          <w:color w:val="000000" w:themeColor="text1"/>
          <w:szCs w:val="26"/>
        </w:rPr>
        <w:t xml:space="preserve"> </w:t>
      </w:r>
      <w:r w:rsidRPr="000E04D0">
        <w:rPr>
          <w:color w:val="000000" w:themeColor="text1"/>
          <w:szCs w:val="26"/>
        </w:rPr>
        <w:t>cao</w:t>
      </w:r>
      <w:r w:rsidR="008C7710" w:rsidRPr="000E04D0">
        <w:rPr>
          <w:color w:val="000000" w:themeColor="text1"/>
          <w:szCs w:val="26"/>
        </w:rPr>
        <w:t xml:space="preserve"> </w:t>
      </w:r>
      <w:r w:rsidRPr="000E04D0">
        <w:rPr>
          <w:color w:val="000000" w:themeColor="text1"/>
          <w:szCs w:val="26"/>
        </w:rPr>
        <w:t>hiệu</w:t>
      </w:r>
      <w:r w:rsidR="008C7710" w:rsidRPr="000E04D0">
        <w:rPr>
          <w:color w:val="000000" w:themeColor="text1"/>
          <w:szCs w:val="26"/>
        </w:rPr>
        <w:t xml:space="preserve"> </w:t>
      </w:r>
      <w:r w:rsidRPr="000E04D0">
        <w:rPr>
          <w:color w:val="000000" w:themeColor="text1"/>
          <w:szCs w:val="26"/>
        </w:rPr>
        <w:t>quả</w:t>
      </w:r>
      <w:r w:rsidR="008C7710" w:rsidRPr="000E04D0">
        <w:rPr>
          <w:color w:val="000000" w:themeColor="text1"/>
          <w:szCs w:val="26"/>
        </w:rPr>
        <w:t xml:space="preserve"> </w:t>
      </w:r>
      <w:r w:rsidRPr="000E04D0">
        <w:rPr>
          <w:color w:val="000000" w:themeColor="text1"/>
          <w:szCs w:val="26"/>
        </w:rPr>
        <w:t>quản</w:t>
      </w:r>
      <w:r w:rsidR="008C7710" w:rsidRPr="000E04D0">
        <w:rPr>
          <w:color w:val="000000" w:themeColor="text1"/>
          <w:szCs w:val="26"/>
        </w:rPr>
        <w:t xml:space="preserve"> </w:t>
      </w:r>
      <w:r w:rsidRPr="000E04D0">
        <w:rPr>
          <w:color w:val="000000" w:themeColor="text1"/>
          <w:szCs w:val="26"/>
        </w:rPr>
        <w:t>lý, tiết</w:t>
      </w:r>
      <w:r w:rsidR="008C7710" w:rsidRPr="000E04D0">
        <w:rPr>
          <w:color w:val="000000" w:themeColor="text1"/>
          <w:szCs w:val="26"/>
        </w:rPr>
        <w:t xml:space="preserve"> </w:t>
      </w:r>
      <w:r w:rsidRPr="000E04D0">
        <w:rPr>
          <w:color w:val="000000" w:themeColor="text1"/>
          <w:szCs w:val="26"/>
        </w:rPr>
        <w:t>kiệm chi phí</w:t>
      </w:r>
      <w:r w:rsidR="008C7710" w:rsidRPr="000E04D0">
        <w:rPr>
          <w:color w:val="000000" w:themeColor="text1"/>
          <w:szCs w:val="26"/>
        </w:rPr>
        <w:t xml:space="preserve"> </w:t>
      </w:r>
      <w:r w:rsidRPr="000E04D0">
        <w:rPr>
          <w:color w:val="000000" w:themeColor="text1"/>
          <w:szCs w:val="26"/>
        </w:rPr>
        <w:t>hoạt</w:t>
      </w:r>
      <w:r w:rsidR="008C7710" w:rsidRPr="000E04D0">
        <w:rPr>
          <w:color w:val="000000" w:themeColor="text1"/>
          <w:szCs w:val="26"/>
        </w:rPr>
        <w:t xml:space="preserve"> </w:t>
      </w:r>
      <w:r w:rsidRPr="000E04D0">
        <w:rPr>
          <w:color w:val="000000" w:themeColor="text1"/>
          <w:szCs w:val="26"/>
        </w:rPr>
        <w:t>động</w:t>
      </w:r>
      <w:r w:rsidR="000E04D0" w:rsidRPr="000E04D0">
        <w:rPr>
          <w:color w:val="000000" w:themeColor="text1"/>
          <w:szCs w:val="26"/>
        </w:rPr>
        <w:t>.</w:t>
      </w:r>
      <w:r w:rsidRPr="000E04D0">
        <w:rPr>
          <w:color w:val="000000" w:themeColor="text1"/>
          <w:szCs w:val="26"/>
        </w:rPr>
        <w:t xml:space="preserve"> </w:t>
      </w:r>
    </w:p>
    <w:p w14:paraId="09CBE7F0" w14:textId="498AA88B" w:rsidR="00AA0950" w:rsidRPr="008C7710" w:rsidRDefault="008C7710" w:rsidP="008C7710">
      <w:pPr>
        <w:spacing w:line="276" w:lineRule="auto"/>
        <w:ind w:firstLine="0"/>
        <w:jc w:val="left"/>
        <w:rPr>
          <w:szCs w:val="26"/>
        </w:rPr>
      </w:pPr>
      <w:r>
        <w:rPr>
          <w:szCs w:val="26"/>
        </w:rPr>
        <w:t xml:space="preserve">  -     </w:t>
      </w:r>
      <w:r w:rsidR="00AA0950" w:rsidRPr="008C7710">
        <w:rPr>
          <w:szCs w:val="26"/>
        </w:rPr>
        <w:t>Sản</w:t>
      </w:r>
      <w:r>
        <w:rPr>
          <w:szCs w:val="26"/>
        </w:rPr>
        <w:t xml:space="preserve"> </w:t>
      </w:r>
      <w:r w:rsidR="00AA0950" w:rsidRPr="008C7710">
        <w:rPr>
          <w:szCs w:val="26"/>
        </w:rPr>
        <w:t>phẩm</w:t>
      </w:r>
      <w:r>
        <w:rPr>
          <w:szCs w:val="26"/>
        </w:rPr>
        <w:t xml:space="preserve"> </w:t>
      </w:r>
      <w:r w:rsidR="00AA0950" w:rsidRPr="008C7710">
        <w:rPr>
          <w:szCs w:val="26"/>
        </w:rPr>
        <w:t>phát</w:t>
      </w:r>
      <w:r>
        <w:rPr>
          <w:szCs w:val="26"/>
        </w:rPr>
        <w:t xml:space="preserve"> </w:t>
      </w:r>
      <w:r w:rsidR="00AA0950" w:rsidRPr="008C7710">
        <w:rPr>
          <w:szCs w:val="26"/>
        </w:rPr>
        <w:t>triển</w:t>
      </w:r>
      <w:r>
        <w:rPr>
          <w:szCs w:val="26"/>
        </w:rPr>
        <w:t xml:space="preserve"> </w:t>
      </w:r>
      <w:r w:rsidR="00AA0950" w:rsidRPr="008C7710">
        <w:rPr>
          <w:szCs w:val="26"/>
        </w:rPr>
        <w:t>sử</w:t>
      </w:r>
      <w:r>
        <w:rPr>
          <w:szCs w:val="26"/>
        </w:rPr>
        <w:t xml:space="preserve"> </w:t>
      </w:r>
      <w:r w:rsidR="00AA0950" w:rsidRPr="008C7710">
        <w:rPr>
          <w:szCs w:val="26"/>
        </w:rPr>
        <w:t>dụng</w:t>
      </w:r>
      <w:r>
        <w:rPr>
          <w:szCs w:val="26"/>
        </w:rPr>
        <w:t xml:space="preserve"> </w:t>
      </w:r>
      <w:r w:rsidR="00AA0950" w:rsidRPr="008C7710">
        <w:rPr>
          <w:szCs w:val="26"/>
        </w:rPr>
        <w:t>công</w:t>
      </w:r>
      <w:r>
        <w:rPr>
          <w:szCs w:val="26"/>
        </w:rPr>
        <w:t xml:space="preserve"> </w:t>
      </w:r>
      <w:r w:rsidR="00AA0950" w:rsidRPr="008C7710">
        <w:rPr>
          <w:szCs w:val="26"/>
        </w:rPr>
        <w:t>cụ C# và SQL Server, tiêu</w:t>
      </w:r>
      <w:r>
        <w:rPr>
          <w:szCs w:val="26"/>
        </w:rPr>
        <w:t xml:space="preserve"> </w:t>
      </w:r>
      <w:r w:rsidR="00AA0950" w:rsidRPr="008C7710">
        <w:rPr>
          <w:szCs w:val="26"/>
        </w:rPr>
        <w:t>tốn</w:t>
      </w:r>
      <w:r>
        <w:rPr>
          <w:szCs w:val="26"/>
        </w:rPr>
        <w:t xml:space="preserve"> </w:t>
      </w:r>
      <w:r w:rsidR="00AA0950" w:rsidRPr="008C7710">
        <w:rPr>
          <w:szCs w:val="26"/>
        </w:rPr>
        <w:t>ít</w:t>
      </w:r>
      <w:r>
        <w:rPr>
          <w:szCs w:val="26"/>
        </w:rPr>
        <w:t xml:space="preserve"> </w:t>
      </w:r>
      <w:r w:rsidR="00AA0950" w:rsidRPr="008C7710">
        <w:rPr>
          <w:szCs w:val="26"/>
        </w:rPr>
        <w:t>tài</w:t>
      </w:r>
      <w:r>
        <w:rPr>
          <w:szCs w:val="26"/>
        </w:rPr>
        <w:t xml:space="preserve"> </w:t>
      </w:r>
      <w:r w:rsidR="00AA0950" w:rsidRPr="008C7710">
        <w:rPr>
          <w:szCs w:val="26"/>
        </w:rPr>
        <w:t>nguyên</w:t>
      </w:r>
      <w:r>
        <w:rPr>
          <w:szCs w:val="26"/>
        </w:rPr>
        <w:t xml:space="preserve"> </w:t>
      </w:r>
      <w:r w:rsidR="00AA0950" w:rsidRPr="008C7710">
        <w:rPr>
          <w:szCs w:val="26"/>
        </w:rPr>
        <w:t>hệ</w:t>
      </w:r>
      <w:r>
        <w:rPr>
          <w:szCs w:val="26"/>
        </w:rPr>
        <w:t xml:space="preserve"> </w:t>
      </w:r>
      <w:r w:rsidR="00AA0950" w:rsidRPr="008C7710">
        <w:rPr>
          <w:szCs w:val="26"/>
        </w:rPr>
        <w:t>thống, chi phí</w:t>
      </w:r>
      <w:r>
        <w:rPr>
          <w:szCs w:val="26"/>
        </w:rPr>
        <w:t xml:space="preserve"> </w:t>
      </w:r>
      <w:r w:rsidR="00AA0950" w:rsidRPr="008C7710">
        <w:rPr>
          <w:szCs w:val="26"/>
        </w:rPr>
        <w:t>sản</w:t>
      </w:r>
      <w:r>
        <w:rPr>
          <w:szCs w:val="26"/>
        </w:rPr>
        <w:t xml:space="preserve"> </w:t>
      </w:r>
      <w:r w:rsidR="00AA0950" w:rsidRPr="008C7710">
        <w:rPr>
          <w:szCs w:val="26"/>
        </w:rPr>
        <w:t>xuất</w:t>
      </w:r>
      <w:r>
        <w:rPr>
          <w:szCs w:val="26"/>
        </w:rPr>
        <w:t xml:space="preserve"> </w:t>
      </w:r>
      <w:r w:rsidR="00AA0950" w:rsidRPr="008C7710">
        <w:rPr>
          <w:szCs w:val="26"/>
        </w:rPr>
        <w:t>dự</w:t>
      </w:r>
      <w:r>
        <w:rPr>
          <w:szCs w:val="26"/>
        </w:rPr>
        <w:t xml:space="preserve"> </w:t>
      </w:r>
      <w:r w:rsidR="00AA0950" w:rsidRPr="008C7710">
        <w:rPr>
          <w:szCs w:val="26"/>
        </w:rPr>
        <w:t>kiến</w:t>
      </w:r>
      <w:r>
        <w:rPr>
          <w:szCs w:val="26"/>
        </w:rPr>
        <w:t xml:space="preserve"> </w:t>
      </w:r>
      <w:r w:rsidR="00AA0950" w:rsidRPr="008C7710">
        <w:rPr>
          <w:szCs w:val="26"/>
        </w:rPr>
        <w:t>không</w:t>
      </w:r>
      <w:r>
        <w:rPr>
          <w:szCs w:val="26"/>
        </w:rPr>
        <w:t xml:space="preserve"> </w:t>
      </w:r>
      <w:r w:rsidR="00AA0950" w:rsidRPr="008C7710">
        <w:rPr>
          <w:szCs w:val="26"/>
        </w:rPr>
        <w:t>cao (sẽ</w:t>
      </w:r>
      <w:r>
        <w:rPr>
          <w:szCs w:val="26"/>
        </w:rPr>
        <w:t xml:space="preserve"> </w:t>
      </w:r>
      <w:r w:rsidR="00AA0950" w:rsidRPr="008C7710">
        <w:rPr>
          <w:szCs w:val="26"/>
        </w:rPr>
        <w:t>trình</w:t>
      </w:r>
      <w:r>
        <w:rPr>
          <w:szCs w:val="26"/>
        </w:rPr>
        <w:t xml:space="preserve"> </w:t>
      </w:r>
      <w:r w:rsidR="00AA0950" w:rsidRPr="008C7710">
        <w:rPr>
          <w:szCs w:val="26"/>
        </w:rPr>
        <w:t>bày</w:t>
      </w:r>
      <w:r>
        <w:rPr>
          <w:szCs w:val="26"/>
        </w:rPr>
        <w:t xml:space="preserve"> </w:t>
      </w:r>
      <w:r w:rsidR="00AA0950" w:rsidRPr="008C7710">
        <w:rPr>
          <w:szCs w:val="26"/>
        </w:rPr>
        <w:t>tại</w:t>
      </w:r>
      <w:r>
        <w:rPr>
          <w:szCs w:val="26"/>
        </w:rPr>
        <w:t xml:space="preserve"> </w:t>
      </w:r>
      <w:r w:rsidR="00AA0950" w:rsidRPr="008C7710">
        <w:rPr>
          <w:szCs w:val="26"/>
        </w:rPr>
        <w:t>mục</w:t>
      </w:r>
      <w:r w:rsidR="00292AFA">
        <w:rPr>
          <w:szCs w:val="26"/>
        </w:rPr>
        <w:t xml:space="preserve"> </w:t>
      </w:r>
      <w:r w:rsidR="00AA0950" w:rsidRPr="008C7710">
        <w:rPr>
          <w:szCs w:val="26"/>
        </w:rPr>
        <w:t>Yêu</w:t>
      </w:r>
      <w:r>
        <w:rPr>
          <w:szCs w:val="26"/>
        </w:rPr>
        <w:t xml:space="preserve"> </w:t>
      </w:r>
      <w:r w:rsidR="00AA0950" w:rsidRPr="008C7710">
        <w:rPr>
          <w:szCs w:val="26"/>
        </w:rPr>
        <w:t>cầu phi chức</w:t>
      </w:r>
      <w:r>
        <w:rPr>
          <w:szCs w:val="26"/>
        </w:rPr>
        <w:t xml:space="preserve"> </w:t>
      </w:r>
      <w:r w:rsidR="00AA0950" w:rsidRPr="008C7710">
        <w:rPr>
          <w:szCs w:val="26"/>
        </w:rPr>
        <w:t>năng), yêu</w:t>
      </w:r>
      <w:r>
        <w:rPr>
          <w:szCs w:val="26"/>
        </w:rPr>
        <w:t xml:space="preserve"> </w:t>
      </w:r>
      <w:r w:rsidR="00AA0950" w:rsidRPr="008C7710">
        <w:rPr>
          <w:szCs w:val="26"/>
        </w:rPr>
        <w:t>cầu</w:t>
      </w:r>
      <w:r>
        <w:rPr>
          <w:szCs w:val="26"/>
        </w:rPr>
        <w:t xml:space="preserve"> </w:t>
      </w:r>
      <w:r w:rsidR="00AA0950" w:rsidRPr="008C7710">
        <w:rPr>
          <w:szCs w:val="26"/>
        </w:rPr>
        <w:t>về</w:t>
      </w:r>
      <w:r>
        <w:rPr>
          <w:szCs w:val="26"/>
        </w:rPr>
        <w:t xml:space="preserve"> </w:t>
      </w:r>
      <w:r w:rsidR="00AA0950" w:rsidRPr="008C7710">
        <w:rPr>
          <w:szCs w:val="26"/>
        </w:rPr>
        <w:t>trang</w:t>
      </w:r>
      <w:r>
        <w:rPr>
          <w:szCs w:val="26"/>
        </w:rPr>
        <w:t xml:space="preserve"> </w:t>
      </w:r>
      <w:r w:rsidR="00AA0950" w:rsidRPr="008C7710">
        <w:rPr>
          <w:szCs w:val="26"/>
        </w:rPr>
        <w:t>thiết</w:t>
      </w:r>
      <w:r>
        <w:rPr>
          <w:szCs w:val="26"/>
        </w:rPr>
        <w:t xml:space="preserve"> </w:t>
      </w:r>
      <w:r w:rsidR="00AA0950" w:rsidRPr="008C7710">
        <w:rPr>
          <w:szCs w:val="26"/>
        </w:rPr>
        <w:t>bị</w:t>
      </w:r>
      <w:r>
        <w:rPr>
          <w:szCs w:val="26"/>
        </w:rPr>
        <w:t xml:space="preserve"> </w:t>
      </w:r>
      <w:r w:rsidR="00AA0950" w:rsidRPr="008C7710">
        <w:rPr>
          <w:szCs w:val="26"/>
        </w:rPr>
        <w:t>đối</w:t>
      </w:r>
      <w:r>
        <w:rPr>
          <w:szCs w:val="26"/>
        </w:rPr>
        <w:t xml:space="preserve"> </w:t>
      </w:r>
      <w:r w:rsidR="00AA0950" w:rsidRPr="008C7710">
        <w:rPr>
          <w:szCs w:val="26"/>
        </w:rPr>
        <w:t>với</w:t>
      </w:r>
      <w:r>
        <w:rPr>
          <w:szCs w:val="26"/>
        </w:rPr>
        <w:t xml:space="preserve"> </w:t>
      </w:r>
      <w:r w:rsidR="00AA0950" w:rsidRPr="008C7710">
        <w:rPr>
          <w:szCs w:val="26"/>
        </w:rPr>
        <w:t>khách</w:t>
      </w:r>
      <w:r>
        <w:rPr>
          <w:szCs w:val="26"/>
        </w:rPr>
        <w:t xml:space="preserve"> </w:t>
      </w:r>
      <w:r w:rsidR="00AA0950" w:rsidRPr="008C7710">
        <w:rPr>
          <w:szCs w:val="26"/>
        </w:rPr>
        <w:t>hàng</w:t>
      </w:r>
      <w:r>
        <w:rPr>
          <w:szCs w:val="26"/>
        </w:rPr>
        <w:t xml:space="preserve"> </w:t>
      </w:r>
      <w:r w:rsidR="00AA0950" w:rsidRPr="008C7710">
        <w:rPr>
          <w:szCs w:val="26"/>
        </w:rPr>
        <w:t>không</w:t>
      </w:r>
      <w:r>
        <w:rPr>
          <w:szCs w:val="26"/>
        </w:rPr>
        <w:t xml:space="preserve"> </w:t>
      </w:r>
      <w:r w:rsidR="00AA0950" w:rsidRPr="008C7710">
        <w:rPr>
          <w:szCs w:val="26"/>
        </w:rPr>
        <w:t>cao (chỉ</w:t>
      </w:r>
      <w:r>
        <w:rPr>
          <w:szCs w:val="26"/>
        </w:rPr>
        <w:t xml:space="preserve"> </w:t>
      </w:r>
      <w:r w:rsidR="00AA0950" w:rsidRPr="008C7710">
        <w:rPr>
          <w:szCs w:val="26"/>
        </w:rPr>
        <w:t>yêu</w:t>
      </w:r>
      <w:r>
        <w:rPr>
          <w:szCs w:val="26"/>
        </w:rPr>
        <w:t xml:space="preserve"> </w:t>
      </w:r>
      <w:r w:rsidR="00AA0950" w:rsidRPr="008C7710">
        <w:rPr>
          <w:szCs w:val="26"/>
        </w:rPr>
        <w:t>cầu 1 máy</w:t>
      </w:r>
      <w:r>
        <w:rPr>
          <w:szCs w:val="26"/>
        </w:rPr>
        <w:t xml:space="preserve"> </w:t>
      </w:r>
      <w:r w:rsidR="00AA0950" w:rsidRPr="008C7710">
        <w:rPr>
          <w:szCs w:val="26"/>
        </w:rPr>
        <w:t>tính</w:t>
      </w:r>
      <w:r>
        <w:rPr>
          <w:szCs w:val="26"/>
        </w:rPr>
        <w:t xml:space="preserve"> </w:t>
      </w:r>
      <w:r w:rsidR="00AA0950" w:rsidRPr="008C7710">
        <w:rPr>
          <w:szCs w:val="26"/>
        </w:rPr>
        <w:t>chạy</w:t>
      </w:r>
      <w:r>
        <w:rPr>
          <w:szCs w:val="26"/>
        </w:rPr>
        <w:t xml:space="preserve"> </w:t>
      </w:r>
      <w:r w:rsidR="00AA0950" w:rsidRPr="008C7710">
        <w:rPr>
          <w:szCs w:val="26"/>
        </w:rPr>
        <w:t>hệ</w:t>
      </w:r>
      <w:r>
        <w:rPr>
          <w:szCs w:val="26"/>
        </w:rPr>
        <w:t xml:space="preserve"> </w:t>
      </w:r>
      <w:r w:rsidR="00AA0950" w:rsidRPr="008C7710">
        <w:rPr>
          <w:szCs w:val="26"/>
        </w:rPr>
        <w:t>điều</w:t>
      </w:r>
      <w:r>
        <w:rPr>
          <w:szCs w:val="26"/>
        </w:rPr>
        <w:t xml:space="preserve"> </w:t>
      </w:r>
      <w:r w:rsidR="00AA0950" w:rsidRPr="008C7710">
        <w:rPr>
          <w:szCs w:val="26"/>
        </w:rPr>
        <w:t>hành Windows).</w:t>
      </w:r>
    </w:p>
    <w:p w14:paraId="09CBE7F1" w14:textId="77777777" w:rsidR="00AA0950" w:rsidRPr="00AA0950" w:rsidRDefault="00AA0950" w:rsidP="00AA0950">
      <w:pPr>
        <w:pStyle w:val="ListParagraph"/>
        <w:ind w:firstLine="0"/>
        <w:outlineLvl w:val="2"/>
        <w:rPr>
          <w:rFonts w:cs="Times New Roman"/>
          <w:szCs w:val="26"/>
        </w:rPr>
      </w:pPr>
    </w:p>
    <w:p w14:paraId="09CBE7F2" w14:textId="77777777" w:rsidR="0022645C" w:rsidRDefault="0022645C" w:rsidP="006666CA">
      <w:pPr>
        <w:pStyle w:val="ListParagraph"/>
        <w:numPr>
          <w:ilvl w:val="2"/>
          <w:numId w:val="1"/>
        </w:numPr>
        <w:outlineLvl w:val="2"/>
        <w:rPr>
          <w:rFonts w:cs="Times New Roman"/>
          <w:b/>
          <w:i/>
          <w:szCs w:val="26"/>
        </w:rPr>
      </w:pPr>
      <w:bookmarkStart w:id="14" w:name="_Toc74778280"/>
      <w:r w:rsidRPr="0022645C">
        <w:rPr>
          <w:rFonts w:cs="Times New Roman"/>
          <w:b/>
          <w:i/>
          <w:szCs w:val="26"/>
        </w:rPr>
        <w:lastRenderedPageBreak/>
        <w:t>Tính khả thi về mặt tổ chức</w:t>
      </w:r>
      <w:bookmarkEnd w:id="14"/>
    </w:p>
    <w:p w14:paraId="09CBE7F3" w14:textId="77777777" w:rsidR="00AA0950" w:rsidRPr="008C7710" w:rsidRDefault="008C7710" w:rsidP="008C7710">
      <w:pPr>
        <w:spacing w:line="276" w:lineRule="auto"/>
        <w:ind w:firstLine="0"/>
        <w:jc w:val="left"/>
        <w:rPr>
          <w:szCs w:val="26"/>
        </w:rPr>
      </w:pPr>
      <w:r>
        <w:rPr>
          <w:szCs w:val="26"/>
        </w:rPr>
        <w:t xml:space="preserve">  -       </w:t>
      </w:r>
      <w:r w:rsidR="00AA0950" w:rsidRPr="008C7710">
        <w:rPr>
          <w:szCs w:val="26"/>
        </w:rPr>
        <w:t>Các</w:t>
      </w:r>
      <w:r>
        <w:rPr>
          <w:szCs w:val="26"/>
        </w:rPr>
        <w:t xml:space="preserve"> </w:t>
      </w:r>
      <w:r w:rsidR="00AA0950" w:rsidRPr="008C7710">
        <w:rPr>
          <w:szCs w:val="26"/>
        </w:rPr>
        <w:t>mục</w:t>
      </w:r>
      <w:r>
        <w:rPr>
          <w:szCs w:val="26"/>
        </w:rPr>
        <w:t xml:space="preserve"> </w:t>
      </w:r>
      <w:r w:rsidR="00AA0950" w:rsidRPr="008C7710">
        <w:rPr>
          <w:szCs w:val="26"/>
        </w:rPr>
        <w:t>tiêu</w:t>
      </w:r>
      <w:r>
        <w:rPr>
          <w:szCs w:val="26"/>
        </w:rPr>
        <w:t xml:space="preserve"> </w:t>
      </w:r>
      <w:r w:rsidR="00AA0950" w:rsidRPr="008C7710">
        <w:rPr>
          <w:szCs w:val="26"/>
        </w:rPr>
        <w:t>của</w:t>
      </w:r>
      <w:r>
        <w:rPr>
          <w:szCs w:val="26"/>
        </w:rPr>
        <w:t xml:space="preserve"> </w:t>
      </w:r>
      <w:r w:rsidR="00AA0950" w:rsidRPr="008C7710">
        <w:rPr>
          <w:szCs w:val="26"/>
        </w:rPr>
        <w:t>dự</w:t>
      </w:r>
      <w:r>
        <w:rPr>
          <w:szCs w:val="26"/>
        </w:rPr>
        <w:t xml:space="preserve"> </w:t>
      </w:r>
      <w:r w:rsidR="00AA0950" w:rsidRPr="008C7710">
        <w:rPr>
          <w:szCs w:val="26"/>
        </w:rPr>
        <w:t>án</w:t>
      </w:r>
      <w:r>
        <w:rPr>
          <w:szCs w:val="26"/>
        </w:rPr>
        <w:t xml:space="preserve"> </w:t>
      </w:r>
      <w:r w:rsidR="00AA0950" w:rsidRPr="008C7710">
        <w:rPr>
          <w:szCs w:val="26"/>
        </w:rPr>
        <w:t>hoàn</w:t>
      </w:r>
      <w:r>
        <w:rPr>
          <w:szCs w:val="26"/>
        </w:rPr>
        <w:t xml:space="preserve"> </w:t>
      </w:r>
      <w:r w:rsidR="00AA0950" w:rsidRPr="008C7710">
        <w:rPr>
          <w:szCs w:val="26"/>
        </w:rPr>
        <w:t>toàn</w:t>
      </w:r>
      <w:r>
        <w:rPr>
          <w:szCs w:val="26"/>
        </w:rPr>
        <w:t xml:space="preserve"> </w:t>
      </w:r>
      <w:r w:rsidR="00AA0950" w:rsidRPr="008C7710">
        <w:rPr>
          <w:szCs w:val="26"/>
        </w:rPr>
        <w:t>phù</w:t>
      </w:r>
      <w:r>
        <w:rPr>
          <w:szCs w:val="26"/>
        </w:rPr>
        <w:t xml:space="preserve"> </w:t>
      </w:r>
      <w:r w:rsidR="00AA0950" w:rsidRPr="008C7710">
        <w:rPr>
          <w:szCs w:val="26"/>
        </w:rPr>
        <w:t>hợp</w:t>
      </w:r>
      <w:r>
        <w:rPr>
          <w:szCs w:val="26"/>
        </w:rPr>
        <w:t xml:space="preserve"> </w:t>
      </w:r>
      <w:r w:rsidR="00AA0950" w:rsidRPr="008C7710">
        <w:rPr>
          <w:szCs w:val="26"/>
        </w:rPr>
        <w:t>với</w:t>
      </w:r>
      <w:r>
        <w:rPr>
          <w:szCs w:val="26"/>
        </w:rPr>
        <w:t xml:space="preserve"> </w:t>
      </w:r>
      <w:r w:rsidR="00AA0950" w:rsidRPr="008C7710">
        <w:rPr>
          <w:szCs w:val="26"/>
        </w:rPr>
        <w:t>mục</w:t>
      </w:r>
      <w:r>
        <w:rPr>
          <w:szCs w:val="26"/>
        </w:rPr>
        <w:t xml:space="preserve"> </w:t>
      </w:r>
      <w:r w:rsidR="00AA0950" w:rsidRPr="008C7710">
        <w:rPr>
          <w:szCs w:val="26"/>
        </w:rPr>
        <w:t>tiêu</w:t>
      </w:r>
      <w:r>
        <w:rPr>
          <w:szCs w:val="26"/>
        </w:rPr>
        <w:t xml:space="preserve"> </w:t>
      </w:r>
      <w:r w:rsidR="00AA0950" w:rsidRPr="008C7710">
        <w:rPr>
          <w:szCs w:val="26"/>
        </w:rPr>
        <w:t>của</w:t>
      </w:r>
      <w:r>
        <w:rPr>
          <w:szCs w:val="26"/>
        </w:rPr>
        <w:t xml:space="preserve"> </w:t>
      </w:r>
      <w:r w:rsidR="00AA0950" w:rsidRPr="008C7710">
        <w:rPr>
          <w:szCs w:val="26"/>
        </w:rPr>
        <w:t>nghiệp</w:t>
      </w:r>
      <w:r>
        <w:rPr>
          <w:szCs w:val="26"/>
        </w:rPr>
        <w:t xml:space="preserve"> </w:t>
      </w:r>
      <w:r w:rsidR="00AA0950" w:rsidRPr="008C7710">
        <w:rPr>
          <w:szCs w:val="26"/>
        </w:rPr>
        <w:t>vụ</w:t>
      </w:r>
      <w:r>
        <w:rPr>
          <w:szCs w:val="26"/>
        </w:rPr>
        <w:t xml:space="preserve"> </w:t>
      </w:r>
      <w:r w:rsidR="00AA0950" w:rsidRPr="008C7710">
        <w:rPr>
          <w:szCs w:val="26"/>
        </w:rPr>
        <w:t>mà</w:t>
      </w:r>
      <w:r>
        <w:rPr>
          <w:szCs w:val="26"/>
        </w:rPr>
        <w:t xml:space="preserve"> </w:t>
      </w:r>
      <w:r w:rsidR="00AA0950" w:rsidRPr="008C7710">
        <w:rPr>
          <w:szCs w:val="26"/>
        </w:rPr>
        <w:t>khách</w:t>
      </w:r>
      <w:r>
        <w:rPr>
          <w:szCs w:val="26"/>
        </w:rPr>
        <w:t xml:space="preserve"> </w:t>
      </w:r>
      <w:r w:rsidR="00AA0950" w:rsidRPr="008C7710">
        <w:rPr>
          <w:szCs w:val="26"/>
        </w:rPr>
        <w:t>hàng</w:t>
      </w:r>
      <w:r>
        <w:rPr>
          <w:szCs w:val="26"/>
        </w:rPr>
        <w:t xml:space="preserve"> </w:t>
      </w:r>
      <w:r w:rsidR="00AA0950" w:rsidRPr="008C7710">
        <w:rPr>
          <w:szCs w:val="26"/>
        </w:rPr>
        <w:t>hướng</w:t>
      </w:r>
      <w:r>
        <w:rPr>
          <w:szCs w:val="26"/>
        </w:rPr>
        <w:t xml:space="preserve"> </w:t>
      </w:r>
      <w:r w:rsidR="00AA0950" w:rsidRPr="008C7710">
        <w:rPr>
          <w:szCs w:val="26"/>
        </w:rPr>
        <w:t>tới, không</w:t>
      </w:r>
      <w:r>
        <w:rPr>
          <w:szCs w:val="26"/>
        </w:rPr>
        <w:t xml:space="preserve"> </w:t>
      </w:r>
      <w:r w:rsidR="00AA0950" w:rsidRPr="008C7710">
        <w:rPr>
          <w:szCs w:val="26"/>
        </w:rPr>
        <w:t>những</w:t>
      </w:r>
      <w:r>
        <w:rPr>
          <w:szCs w:val="26"/>
        </w:rPr>
        <w:t xml:space="preserve"> </w:t>
      </w:r>
      <w:r w:rsidR="00AA0950" w:rsidRPr="008C7710">
        <w:rPr>
          <w:szCs w:val="26"/>
        </w:rPr>
        <w:t>vậy</w:t>
      </w:r>
      <w:r>
        <w:rPr>
          <w:szCs w:val="26"/>
        </w:rPr>
        <w:t xml:space="preserve"> </w:t>
      </w:r>
      <w:r w:rsidR="00AA0950" w:rsidRPr="008C7710">
        <w:rPr>
          <w:szCs w:val="26"/>
        </w:rPr>
        <w:t>dự</w:t>
      </w:r>
      <w:r>
        <w:rPr>
          <w:szCs w:val="26"/>
        </w:rPr>
        <w:t xml:space="preserve"> </w:t>
      </w:r>
      <w:r w:rsidR="00AA0950" w:rsidRPr="008C7710">
        <w:rPr>
          <w:szCs w:val="26"/>
        </w:rPr>
        <w:t>án</w:t>
      </w:r>
      <w:r>
        <w:rPr>
          <w:szCs w:val="26"/>
        </w:rPr>
        <w:t xml:space="preserve"> </w:t>
      </w:r>
      <w:r w:rsidR="00AA0950" w:rsidRPr="008C7710">
        <w:rPr>
          <w:szCs w:val="26"/>
        </w:rPr>
        <w:t>còn</w:t>
      </w:r>
      <w:r>
        <w:rPr>
          <w:szCs w:val="26"/>
        </w:rPr>
        <w:t xml:space="preserve"> </w:t>
      </w:r>
      <w:r w:rsidR="00AA0950" w:rsidRPr="008C7710">
        <w:rPr>
          <w:szCs w:val="26"/>
        </w:rPr>
        <w:t>hướng</w:t>
      </w:r>
      <w:r>
        <w:rPr>
          <w:szCs w:val="26"/>
        </w:rPr>
        <w:t xml:space="preserve"> </w:t>
      </w:r>
      <w:r w:rsidR="00AA0950" w:rsidRPr="008C7710">
        <w:rPr>
          <w:szCs w:val="26"/>
        </w:rPr>
        <w:t>tới</w:t>
      </w:r>
      <w:r>
        <w:rPr>
          <w:szCs w:val="26"/>
        </w:rPr>
        <w:t xml:space="preserve"> </w:t>
      </w:r>
      <w:r w:rsidR="00AA0950" w:rsidRPr="008C7710">
        <w:rPr>
          <w:szCs w:val="26"/>
        </w:rPr>
        <w:t>phục</w:t>
      </w:r>
      <w:r>
        <w:rPr>
          <w:szCs w:val="26"/>
        </w:rPr>
        <w:t xml:space="preserve"> </w:t>
      </w:r>
      <w:r w:rsidR="00AA0950" w:rsidRPr="008C7710">
        <w:rPr>
          <w:szCs w:val="26"/>
        </w:rPr>
        <w:t>vụ</w:t>
      </w:r>
      <w:r>
        <w:rPr>
          <w:szCs w:val="26"/>
        </w:rPr>
        <w:t xml:space="preserve"> </w:t>
      </w:r>
      <w:r w:rsidR="00AA0950" w:rsidRPr="008C7710">
        <w:rPr>
          <w:szCs w:val="26"/>
        </w:rPr>
        <w:t>cho</w:t>
      </w:r>
      <w:r>
        <w:rPr>
          <w:szCs w:val="26"/>
        </w:rPr>
        <w:t xml:space="preserve"> </w:t>
      </w:r>
      <w:r w:rsidR="00AA0950" w:rsidRPr="008C7710">
        <w:rPr>
          <w:szCs w:val="26"/>
        </w:rPr>
        <w:t>chiến</w:t>
      </w:r>
      <w:r>
        <w:rPr>
          <w:szCs w:val="26"/>
        </w:rPr>
        <w:t xml:space="preserve"> </w:t>
      </w:r>
      <w:r w:rsidR="00AA0950" w:rsidRPr="008C7710">
        <w:rPr>
          <w:szCs w:val="26"/>
        </w:rPr>
        <w:t>lược</w:t>
      </w:r>
      <w:r>
        <w:rPr>
          <w:szCs w:val="26"/>
        </w:rPr>
        <w:t xml:space="preserve"> </w:t>
      </w:r>
      <w:r w:rsidR="00AA0950" w:rsidRPr="008C7710">
        <w:rPr>
          <w:szCs w:val="26"/>
        </w:rPr>
        <w:t>phát</w:t>
      </w:r>
      <w:r>
        <w:rPr>
          <w:szCs w:val="26"/>
        </w:rPr>
        <w:t xml:space="preserve"> </w:t>
      </w:r>
      <w:r w:rsidR="00AA0950" w:rsidRPr="008C7710">
        <w:rPr>
          <w:szCs w:val="26"/>
        </w:rPr>
        <w:t>triển</w:t>
      </w:r>
      <w:r>
        <w:rPr>
          <w:szCs w:val="26"/>
        </w:rPr>
        <w:t xml:space="preserve"> </w:t>
      </w:r>
      <w:r w:rsidR="00AA0950" w:rsidRPr="008C7710">
        <w:rPr>
          <w:szCs w:val="26"/>
        </w:rPr>
        <w:t>lâu</w:t>
      </w:r>
      <w:r>
        <w:rPr>
          <w:szCs w:val="26"/>
        </w:rPr>
        <w:t xml:space="preserve"> </w:t>
      </w:r>
      <w:r w:rsidR="00AA0950" w:rsidRPr="008C7710">
        <w:rPr>
          <w:szCs w:val="26"/>
        </w:rPr>
        <w:t>dài</w:t>
      </w:r>
      <w:r>
        <w:rPr>
          <w:szCs w:val="26"/>
        </w:rPr>
        <w:t xml:space="preserve"> </w:t>
      </w:r>
      <w:r w:rsidR="00AA0950" w:rsidRPr="008C7710">
        <w:rPr>
          <w:szCs w:val="26"/>
        </w:rPr>
        <w:t>hơn</w:t>
      </w:r>
      <w:r>
        <w:rPr>
          <w:szCs w:val="26"/>
        </w:rPr>
        <w:t xml:space="preserve"> </w:t>
      </w:r>
      <w:r w:rsidR="00AA0950" w:rsidRPr="008C7710">
        <w:rPr>
          <w:szCs w:val="26"/>
        </w:rPr>
        <w:t>của</w:t>
      </w:r>
      <w:r>
        <w:rPr>
          <w:szCs w:val="26"/>
        </w:rPr>
        <w:t xml:space="preserve"> </w:t>
      </w:r>
      <w:r w:rsidR="00AA0950" w:rsidRPr="008C7710">
        <w:rPr>
          <w:szCs w:val="26"/>
        </w:rPr>
        <w:t>khách</w:t>
      </w:r>
      <w:r>
        <w:rPr>
          <w:szCs w:val="26"/>
        </w:rPr>
        <w:t xml:space="preserve"> </w:t>
      </w:r>
      <w:r w:rsidR="00AA0950" w:rsidRPr="008C7710">
        <w:rPr>
          <w:szCs w:val="26"/>
        </w:rPr>
        <w:t>hàng</w:t>
      </w:r>
      <w:r>
        <w:rPr>
          <w:szCs w:val="26"/>
        </w:rPr>
        <w:t xml:space="preserve"> </w:t>
      </w:r>
      <w:r w:rsidR="00AA0950" w:rsidRPr="008C7710">
        <w:rPr>
          <w:szCs w:val="26"/>
        </w:rPr>
        <w:t>trong</w:t>
      </w:r>
      <w:r>
        <w:rPr>
          <w:szCs w:val="26"/>
        </w:rPr>
        <w:t xml:space="preserve"> </w:t>
      </w:r>
      <w:r w:rsidR="00AA0950" w:rsidRPr="008C7710">
        <w:rPr>
          <w:szCs w:val="26"/>
        </w:rPr>
        <w:t>tương</w:t>
      </w:r>
      <w:r>
        <w:rPr>
          <w:szCs w:val="26"/>
        </w:rPr>
        <w:t xml:space="preserve"> </w:t>
      </w:r>
      <w:r w:rsidR="00AA0950" w:rsidRPr="008C7710">
        <w:rPr>
          <w:szCs w:val="26"/>
        </w:rPr>
        <w:t xml:space="preserve">lai. </w:t>
      </w:r>
    </w:p>
    <w:p w14:paraId="09CBE7F4" w14:textId="245DDCA9" w:rsidR="00AA0950" w:rsidRPr="008C7710" w:rsidRDefault="008C7710" w:rsidP="008C7710">
      <w:pPr>
        <w:spacing w:line="276" w:lineRule="auto"/>
        <w:ind w:firstLine="0"/>
        <w:jc w:val="left"/>
        <w:rPr>
          <w:szCs w:val="26"/>
        </w:rPr>
      </w:pPr>
      <w:r>
        <w:rPr>
          <w:szCs w:val="26"/>
        </w:rPr>
        <w:t xml:space="preserve"> -       </w:t>
      </w:r>
      <w:r w:rsidR="00AA0950" w:rsidRPr="008C7710">
        <w:rPr>
          <w:szCs w:val="26"/>
        </w:rPr>
        <w:t>Sản</w:t>
      </w:r>
      <w:r>
        <w:rPr>
          <w:szCs w:val="26"/>
        </w:rPr>
        <w:t xml:space="preserve"> </w:t>
      </w:r>
      <w:r w:rsidR="00AA0950" w:rsidRPr="008C7710">
        <w:rPr>
          <w:szCs w:val="26"/>
        </w:rPr>
        <w:t>phẩm</w:t>
      </w:r>
      <w:r>
        <w:rPr>
          <w:szCs w:val="26"/>
        </w:rPr>
        <w:t xml:space="preserve"> </w:t>
      </w:r>
      <w:r w:rsidR="00AA0950" w:rsidRPr="008C7710">
        <w:rPr>
          <w:szCs w:val="26"/>
        </w:rPr>
        <w:t>sau</w:t>
      </w:r>
      <w:r>
        <w:rPr>
          <w:szCs w:val="26"/>
        </w:rPr>
        <w:t xml:space="preserve"> </w:t>
      </w:r>
      <w:r w:rsidR="00AA0950" w:rsidRPr="008C7710">
        <w:rPr>
          <w:szCs w:val="26"/>
        </w:rPr>
        <w:t>khi</w:t>
      </w:r>
      <w:r>
        <w:rPr>
          <w:szCs w:val="26"/>
        </w:rPr>
        <w:t xml:space="preserve"> </w:t>
      </w:r>
      <w:r w:rsidR="00AA0950" w:rsidRPr="008C7710">
        <w:rPr>
          <w:szCs w:val="26"/>
        </w:rPr>
        <w:t>hoàn</w:t>
      </w:r>
      <w:r>
        <w:rPr>
          <w:szCs w:val="26"/>
        </w:rPr>
        <w:t xml:space="preserve"> </w:t>
      </w:r>
      <w:r w:rsidR="00AA0950" w:rsidRPr="008C7710">
        <w:rPr>
          <w:szCs w:val="26"/>
        </w:rPr>
        <w:t>thành</w:t>
      </w:r>
      <w:r>
        <w:rPr>
          <w:szCs w:val="26"/>
        </w:rPr>
        <w:t xml:space="preserve"> </w:t>
      </w:r>
      <w:r w:rsidR="00AA0950" w:rsidRPr="008C7710">
        <w:rPr>
          <w:szCs w:val="26"/>
        </w:rPr>
        <w:t>sẽ</w:t>
      </w:r>
      <w:r>
        <w:rPr>
          <w:szCs w:val="26"/>
        </w:rPr>
        <w:t xml:space="preserve"> </w:t>
      </w:r>
      <w:r w:rsidR="00AA0950" w:rsidRPr="008C7710">
        <w:rPr>
          <w:szCs w:val="26"/>
        </w:rPr>
        <w:t>được</w:t>
      </w:r>
      <w:r>
        <w:rPr>
          <w:szCs w:val="26"/>
        </w:rPr>
        <w:t xml:space="preserve"> </w:t>
      </w:r>
      <w:r w:rsidR="00AA0950" w:rsidRPr="008C7710">
        <w:rPr>
          <w:szCs w:val="26"/>
        </w:rPr>
        <w:t>triển</w:t>
      </w:r>
      <w:r>
        <w:rPr>
          <w:szCs w:val="26"/>
        </w:rPr>
        <w:t xml:space="preserve"> </w:t>
      </w:r>
      <w:r w:rsidR="00AA0950" w:rsidRPr="008C7710">
        <w:rPr>
          <w:szCs w:val="26"/>
        </w:rPr>
        <w:t>khai</w:t>
      </w:r>
      <w:r>
        <w:rPr>
          <w:szCs w:val="26"/>
        </w:rPr>
        <w:t xml:space="preserve"> </w:t>
      </w:r>
      <w:r w:rsidR="00AA0950" w:rsidRPr="008C7710">
        <w:rPr>
          <w:szCs w:val="26"/>
        </w:rPr>
        <w:t>ngay</w:t>
      </w:r>
      <w:r>
        <w:rPr>
          <w:szCs w:val="26"/>
        </w:rPr>
        <w:t xml:space="preserve"> </w:t>
      </w:r>
      <w:r w:rsidR="00AA0950" w:rsidRPr="008C7710">
        <w:rPr>
          <w:szCs w:val="26"/>
        </w:rPr>
        <w:t>lập</w:t>
      </w:r>
      <w:r>
        <w:rPr>
          <w:szCs w:val="26"/>
        </w:rPr>
        <w:t xml:space="preserve"> </w:t>
      </w:r>
      <w:r w:rsidR="00AA0950" w:rsidRPr="008C7710">
        <w:rPr>
          <w:szCs w:val="26"/>
        </w:rPr>
        <w:t>tức</w:t>
      </w:r>
      <w:r w:rsidR="00AC1B32">
        <w:rPr>
          <w:szCs w:val="26"/>
        </w:rPr>
        <w:t xml:space="preserve"> </w:t>
      </w:r>
      <w:r w:rsidR="000E04D0">
        <w:rPr>
          <w:color w:val="000000" w:themeColor="text1"/>
          <w:szCs w:val="26"/>
        </w:rPr>
        <w:t xml:space="preserve">tại cửa hàng trên hệ thống máy tính quản lý </w:t>
      </w:r>
      <w:r w:rsidR="00AA0950" w:rsidRPr="008C7710">
        <w:rPr>
          <w:szCs w:val="26"/>
        </w:rPr>
        <w:t xml:space="preserve">và </w:t>
      </w:r>
      <w:r w:rsidR="00AA0950" w:rsidRPr="00E9138F">
        <w:rPr>
          <w:szCs w:val="26"/>
        </w:rPr>
        <w:t xml:space="preserve">do </w:t>
      </w:r>
      <w:r w:rsidR="00B16C3E" w:rsidRPr="00E9138F">
        <w:rPr>
          <w:szCs w:val="26"/>
        </w:rPr>
        <w:t>nhân viên</w:t>
      </w:r>
      <w:r w:rsidR="00B16C3E">
        <w:rPr>
          <w:szCs w:val="26"/>
        </w:rPr>
        <w:t xml:space="preserve"> trong cửa hàng </w:t>
      </w:r>
      <w:r w:rsidR="00AA0950" w:rsidRPr="008C7710">
        <w:rPr>
          <w:szCs w:val="26"/>
        </w:rPr>
        <w:t>quản</w:t>
      </w:r>
      <w:r>
        <w:rPr>
          <w:szCs w:val="26"/>
        </w:rPr>
        <w:t xml:space="preserve"> </w:t>
      </w:r>
      <w:r w:rsidR="00B16C3E">
        <w:rPr>
          <w:szCs w:val="26"/>
        </w:rPr>
        <w:t>lí</w:t>
      </w:r>
      <w:r w:rsidR="000E04D0">
        <w:rPr>
          <w:szCs w:val="26"/>
        </w:rPr>
        <w:t xml:space="preserve"> cũng như chủ </w:t>
      </w:r>
      <w:r w:rsidR="00AA0950" w:rsidRPr="008C7710">
        <w:rPr>
          <w:szCs w:val="26"/>
        </w:rPr>
        <w:t>cửa</w:t>
      </w:r>
      <w:r>
        <w:rPr>
          <w:szCs w:val="26"/>
        </w:rPr>
        <w:t xml:space="preserve"> </w:t>
      </w:r>
      <w:r w:rsidR="00AA0950" w:rsidRPr="008C7710">
        <w:rPr>
          <w:szCs w:val="26"/>
        </w:rPr>
        <w:t>hàng</w:t>
      </w:r>
      <w:r>
        <w:rPr>
          <w:szCs w:val="26"/>
        </w:rPr>
        <w:t xml:space="preserve"> </w:t>
      </w:r>
      <w:r w:rsidR="00AA0950" w:rsidRPr="008C7710">
        <w:rPr>
          <w:szCs w:val="26"/>
        </w:rPr>
        <w:t>sử</w:t>
      </w:r>
      <w:r>
        <w:rPr>
          <w:szCs w:val="26"/>
        </w:rPr>
        <w:t xml:space="preserve"> </w:t>
      </w:r>
      <w:r w:rsidR="00AA0950" w:rsidRPr="008C7710">
        <w:rPr>
          <w:szCs w:val="26"/>
        </w:rPr>
        <w:t>dụng</w:t>
      </w:r>
      <w:r w:rsidR="00F801E9">
        <w:rPr>
          <w:szCs w:val="26"/>
        </w:rPr>
        <w:t>.</w:t>
      </w:r>
    </w:p>
    <w:p w14:paraId="09CBE7F5" w14:textId="77777777" w:rsidR="00AA0950" w:rsidRDefault="00AA0950" w:rsidP="00AA0950">
      <w:pPr>
        <w:pStyle w:val="ListParagraph"/>
        <w:ind w:firstLine="0"/>
        <w:outlineLvl w:val="2"/>
        <w:rPr>
          <w:rFonts w:cs="Times New Roman"/>
          <w:b/>
          <w:i/>
          <w:szCs w:val="26"/>
        </w:rPr>
      </w:pPr>
    </w:p>
    <w:p w14:paraId="09CBE7F6" w14:textId="77777777" w:rsidR="00AC1D0B" w:rsidRPr="00AC1D0B" w:rsidRDefault="00AC1D0B" w:rsidP="006666CA">
      <w:pPr>
        <w:pStyle w:val="ListParagraph"/>
        <w:numPr>
          <w:ilvl w:val="1"/>
          <w:numId w:val="1"/>
        </w:numPr>
        <w:outlineLvl w:val="1"/>
        <w:rPr>
          <w:rFonts w:cs="Times New Roman"/>
          <w:b/>
          <w:szCs w:val="26"/>
        </w:rPr>
      </w:pPr>
      <w:bookmarkStart w:id="15" w:name="_Toc74778281"/>
      <w:r w:rsidRPr="00AC1D0B">
        <w:rPr>
          <w:rFonts w:cs="Times New Roman"/>
          <w:b/>
          <w:szCs w:val="26"/>
        </w:rPr>
        <w:t>Xác lập dự án</w:t>
      </w:r>
      <w:bookmarkEnd w:id="15"/>
    </w:p>
    <w:p w14:paraId="09CBE7F7" w14:textId="23CF210D" w:rsidR="002B2A11" w:rsidRDefault="00160053" w:rsidP="001414EB">
      <w:pPr>
        <w:rPr>
          <w:rFonts w:cs="Times New Roman"/>
          <w:szCs w:val="26"/>
        </w:rPr>
      </w:pPr>
      <w:r>
        <w:rPr>
          <w:rFonts w:cs="Times New Roman"/>
          <w:szCs w:val="26"/>
        </w:rPr>
        <w:t>Dự án xây dựng phần mề</w:t>
      </w:r>
      <w:r w:rsidR="004142B2">
        <w:rPr>
          <w:rFonts w:cs="Times New Roman"/>
          <w:szCs w:val="26"/>
        </w:rPr>
        <w:t>m quản lí cử</w:t>
      </w:r>
      <w:r w:rsidR="002D2FC6">
        <w:rPr>
          <w:rFonts w:cs="Times New Roman"/>
          <w:szCs w:val="26"/>
        </w:rPr>
        <w:t>a hàng SmartPhone</w:t>
      </w:r>
      <w:r w:rsidR="00824079">
        <w:rPr>
          <w:rFonts w:cs="Times New Roman"/>
          <w:szCs w:val="26"/>
        </w:rPr>
        <w:t xml:space="preserve"> </w:t>
      </w:r>
      <w:r w:rsidR="002A0378">
        <w:rPr>
          <w:rFonts w:cs="Times New Roman"/>
          <w:szCs w:val="26"/>
        </w:rPr>
        <w:t>có quy mô nhỏ, áp dụng cho quản lý một cửa hàng</w:t>
      </w:r>
      <w:r w:rsidR="00AC7AAD">
        <w:rPr>
          <w:rFonts w:cs="Times New Roman"/>
          <w:szCs w:val="26"/>
        </w:rPr>
        <w:t>.</w:t>
      </w:r>
    </w:p>
    <w:p w14:paraId="09CBE7F8" w14:textId="77777777" w:rsidR="002A0378" w:rsidRPr="001414EB" w:rsidRDefault="002A0378" w:rsidP="001414EB">
      <w:pPr>
        <w:rPr>
          <w:rFonts w:cs="Times New Roman"/>
          <w:szCs w:val="26"/>
        </w:rPr>
      </w:pPr>
      <w:r>
        <w:rPr>
          <w:rFonts w:cs="Times New Roman"/>
          <w:szCs w:val="26"/>
        </w:rPr>
        <w:t>Phân công công việc và kế hoạch thực hiện dự án được trình bày trong Bảng 1.1.</w:t>
      </w:r>
    </w:p>
    <w:p w14:paraId="09CBE7F9" w14:textId="16A8B3B0" w:rsidR="002A0378" w:rsidRPr="002A0378" w:rsidRDefault="002A0378" w:rsidP="00D23F9A">
      <w:pPr>
        <w:pStyle w:val="NoSpacing"/>
      </w:pPr>
    </w:p>
    <w:tbl>
      <w:tblPr>
        <w:tblStyle w:val="TableGrid"/>
        <w:tblW w:w="9764" w:type="dxa"/>
        <w:tblInd w:w="-289" w:type="dxa"/>
        <w:tblLook w:val="04A0" w:firstRow="1" w:lastRow="0" w:firstColumn="1" w:lastColumn="0" w:noHBand="0" w:noVBand="1"/>
      </w:tblPr>
      <w:tblGrid>
        <w:gridCol w:w="558"/>
        <w:gridCol w:w="2291"/>
        <w:gridCol w:w="1401"/>
        <w:gridCol w:w="1401"/>
        <w:gridCol w:w="1418"/>
        <w:gridCol w:w="1378"/>
        <w:gridCol w:w="1317"/>
      </w:tblGrid>
      <w:tr w:rsidR="00094963" w14:paraId="404E9ED8" w14:textId="77777777" w:rsidTr="002A3358">
        <w:tc>
          <w:tcPr>
            <w:tcW w:w="558" w:type="dxa"/>
          </w:tcPr>
          <w:p w14:paraId="5D5098B5" w14:textId="77777777" w:rsidR="00094963" w:rsidRDefault="00094963" w:rsidP="002A3358">
            <w:pPr>
              <w:spacing w:line="360" w:lineRule="auto"/>
              <w:ind w:firstLine="0"/>
              <w:jc w:val="center"/>
              <w:rPr>
                <w:rFonts w:cs="Times New Roman"/>
                <w:szCs w:val="26"/>
              </w:rPr>
            </w:pPr>
            <w:r>
              <w:rPr>
                <w:rFonts w:cs="Times New Roman"/>
                <w:szCs w:val="26"/>
              </w:rPr>
              <w:t>TT</w:t>
            </w:r>
          </w:p>
        </w:tc>
        <w:tc>
          <w:tcPr>
            <w:tcW w:w="2291" w:type="dxa"/>
          </w:tcPr>
          <w:p w14:paraId="77FF44B2" w14:textId="77777777" w:rsidR="00094963" w:rsidRDefault="00094963" w:rsidP="002A3358">
            <w:pPr>
              <w:spacing w:line="360" w:lineRule="auto"/>
              <w:ind w:firstLine="0"/>
              <w:jc w:val="center"/>
              <w:rPr>
                <w:rFonts w:cs="Times New Roman"/>
                <w:szCs w:val="26"/>
              </w:rPr>
            </w:pPr>
            <w:r>
              <w:rPr>
                <w:rFonts w:cs="Times New Roman"/>
                <w:szCs w:val="26"/>
              </w:rPr>
              <w:t>Tên công việc</w:t>
            </w:r>
          </w:p>
        </w:tc>
        <w:tc>
          <w:tcPr>
            <w:tcW w:w="0" w:type="auto"/>
          </w:tcPr>
          <w:p w14:paraId="16FB64EA" w14:textId="77777777" w:rsidR="00094963" w:rsidRDefault="00094963" w:rsidP="002A3358">
            <w:pPr>
              <w:spacing w:line="360" w:lineRule="auto"/>
              <w:ind w:firstLine="0"/>
              <w:jc w:val="center"/>
              <w:rPr>
                <w:rFonts w:cs="Times New Roman"/>
                <w:szCs w:val="26"/>
              </w:rPr>
            </w:pPr>
            <w:r>
              <w:rPr>
                <w:rFonts w:cs="Times New Roman"/>
                <w:szCs w:val="26"/>
              </w:rPr>
              <w:t>Bắt đầu</w:t>
            </w:r>
          </w:p>
        </w:tc>
        <w:tc>
          <w:tcPr>
            <w:tcW w:w="1401" w:type="dxa"/>
          </w:tcPr>
          <w:p w14:paraId="455B2F69" w14:textId="77777777" w:rsidR="00094963" w:rsidRDefault="00094963" w:rsidP="002A3358">
            <w:pPr>
              <w:spacing w:line="360" w:lineRule="auto"/>
              <w:ind w:firstLine="0"/>
              <w:jc w:val="center"/>
              <w:rPr>
                <w:rFonts w:cs="Times New Roman"/>
                <w:szCs w:val="26"/>
              </w:rPr>
            </w:pPr>
            <w:r>
              <w:rPr>
                <w:rFonts w:cs="Times New Roman"/>
                <w:szCs w:val="26"/>
              </w:rPr>
              <w:t>Kết thúc</w:t>
            </w:r>
          </w:p>
        </w:tc>
        <w:tc>
          <w:tcPr>
            <w:tcW w:w="1418" w:type="dxa"/>
          </w:tcPr>
          <w:p w14:paraId="5636B725" w14:textId="77777777" w:rsidR="00094963" w:rsidRDefault="00094963" w:rsidP="002A3358">
            <w:pPr>
              <w:spacing w:line="360" w:lineRule="auto"/>
              <w:ind w:firstLine="0"/>
              <w:jc w:val="center"/>
              <w:rPr>
                <w:rFonts w:cs="Times New Roman"/>
                <w:szCs w:val="26"/>
              </w:rPr>
            </w:pPr>
            <w:r>
              <w:rPr>
                <w:rFonts w:cs="Times New Roman"/>
                <w:szCs w:val="26"/>
              </w:rPr>
              <w:t>Tài nguyên</w:t>
            </w:r>
          </w:p>
        </w:tc>
        <w:tc>
          <w:tcPr>
            <w:tcW w:w="1378" w:type="dxa"/>
          </w:tcPr>
          <w:p w14:paraId="0C1CE4C8" w14:textId="77777777" w:rsidR="00094963" w:rsidRDefault="00094963" w:rsidP="002A3358">
            <w:pPr>
              <w:spacing w:line="360" w:lineRule="auto"/>
              <w:ind w:firstLine="0"/>
              <w:jc w:val="center"/>
              <w:rPr>
                <w:rFonts w:cs="Times New Roman"/>
                <w:szCs w:val="26"/>
              </w:rPr>
            </w:pPr>
            <w:r>
              <w:rPr>
                <w:rFonts w:cs="Times New Roman"/>
                <w:szCs w:val="26"/>
              </w:rPr>
              <w:t>Kết quả</w:t>
            </w:r>
          </w:p>
        </w:tc>
        <w:tc>
          <w:tcPr>
            <w:tcW w:w="1317" w:type="dxa"/>
          </w:tcPr>
          <w:p w14:paraId="4B817411" w14:textId="77777777" w:rsidR="00094963" w:rsidRDefault="00094963" w:rsidP="002A3358">
            <w:pPr>
              <w:spacing w:line="360" w:lineRule="auto"/>
              <w:ind w:firstLine="0"/>
              <w:jc w:val="center"/>
              <w:rPr>
                <w:rFonts w:cs="Times New Roman"/>
                <w:szCs w:val="26"/>
              </w:rPr>
            </w:pPr>
            <w:r>
              <w:rPr>
                <w:rFonts w:cs="Times New Roman"/>
                <w:szCs w:val="26"/>
              </w:rPr>
              <w:t>Trạng thái</w:t>
            </w:r>
          </w:p>
        </w:tc>
      </w:tr>
      <w:tr w:rsidR="00094963" w14:paraId="1374CCF1" w14:textId="77777777" w:rsidTr="002A3358">
        <w:tc>
          <w:tcPr>
            <w:tcW w:w="558" w:type="dxa"/>
          </w:tcPr>
          <w:p w14:paraId="2330A92D" w14:textId="77777777" w:rsidR="00094963" w:rsidRDefault="00094963" w:rsidP="002A3358">
            <w:pPr>
              <w:spacing w:line="360" w:lineRule="auto"/>
              <w:ind w:firstLine="0"/>
              <w:jc w:val="center"/>
              <w:rPr>
                <w:rFonts w:cs="Times New Roman"/>
                <w:szCs w:val="26"/>
              </w:rPr>
            </w:pPr>
            <w:r>
              <w:rPr>
                <w:rFonts w:cs="Times New Roman"/>
                <w:szCs w:val="26"/>
              </w:rPr>
              <w:t>1</w:t>
            </w:r>
          </w:p>
        </w:tc>
        <w:tc>
          <w:tcPr>
            <w:tcW w:w="2291" w:type="dxa"/>
          </w:tcPr>
          <w:p w14:paraId="1CD6DB9F" w14:textId="77777777" w:rsidR="00094963" w:rsidRDefault="00094963" w:rsidP="002A3358">
            <w:pPr>
              <w:spacing w:line="360" w:lineRule="auto"/>
              <w:ind w:firstLine="0"/>
              <w:jc w:val="center"/>
              <w:rPr>
                <w:rFonts w:cs="Times New Roman"/>
                <w:szCs w:val="26"/>
              </w:rPr>
            </w:pPr>
            <w:r>
              <w:rPr>
                <w:rFonts w:cs="Times New Roman"/>
                <w:szCs w:val="26"/>
              </w:rPr>
              <w:t>Khảo sát hiện trạng</w:t>
            </w:r>
            <w:r>
              <w:rPr>
                <w:rFonts w:cs="Times New Roman"/>
                <w:szCs w:val="26"/>
              </w:rPr>
              <w:br/>
              <w:t>thu thập thông tin</w:t>
            </w:r>
          </w:p>
        </w:tc>
        <w:tc>
          <w:tcPr>
            <w:tcW w:w="0" w:type="auto"/>
          </w:tcPr>
          <w:p w14:paraId="79B4260B" w14:textId="47082AAB" w:rsidR="00094963" w:rsidRDefault="002D2FC6" w:rsidP="002A3358">
            <w:pPr>
              <w:spacing w:line="360" w:lineRule="auto"/>
              <w:ind w:firstLine="0"/>
              <w:jc w:val="center"/>
              <w:rPr>
                <w:rFonts w:cs="Times New Roman"/>
                <w:szCs w:val="26"/>
              </w:rPr>
            </w:pPr>
            <w:r>
              <w:rPr>
                <w:rFonts w:cs="Times New Roman"/>
                <w:szCs w:val="26"/>
              </w:rPr>
              <w:t>12/1/2022</w:t>
            </w:r>
          </w:p>
        </w:tc>
        <w:tc>
          <w:tcPr>
            <w:tcW w:w="1401" w:type="dxa"/>
          </w:tcPr>
          <w:p w14:paraId="0F24788C" w14:textId="2E455CF9" w:rsidR="00094963" w:rsidRDefault="002D2FC6" w:rsidP="002A3358">
            <w:pPr>
              <w:spacing w:line="360" w:lineRule="auto"/>
              <w:ind w:firstLine="0"/>
              <w:jc w:val="center"/>
              <w:rPr>
                <w:rFonts w:cs="Times New Roman"/>
                <w:szCs w:val="26"/>
              </w:rPr>
            </w:pPr>
            <w:r>
              <w:rPr>
                <w:rFonts w:cs="Times New Roman"/>
                <w:szCs w:val="26"/>
              </w:rPr>
              <w:t>12/2/2022</w:t>
            </w:r>
          </w:p>
        </w:tc>
        <w:tc>
          <w:tcPr>
            <w:tcW w:w="1418" w:type="dxa"/>
          </w:tcPr>
          <w:p w14:paraId="053152C7" w14:textId="77777777" w:rsidR="00094963" w:rsidRDefault="00094963" w:rsidP="002A3358">
            <w:pPr>
              <w:spacing w:line="360" w:lineRule="auto"/>
              <w:ind w:firstLine="0"/>
              <w:jc w:val="center"/>
              <w:rPr>
                <w:rFonts w:cs="Times New Roman"/>
                <w:szCs w:val="26"/>
              </w:rPr>
            </w:pPr>
            <w:r>
              <w:rPr>
                <w:rFonts w:cs="Times New Roman"/>
                <w:szCs w:val="26"/>
              </w:rPr>
              <w:t>MS Word</w:t>
            </w:r>
          </w:p>
        </w:tc>
        <w:tc>
          <w:tcPr>
            <w:tcW w:w="1378" w:type="dxa"/>
          </w:tcPr>
          <w:p w14:paraId="50414D72" w14:textId="77777777" w:rsidR="00094963" w:rsidRDefault="00094963" w:rsidP="002A3358">
            <w:pPr>
              <w:spacing w:line="360" w:lineRule="auto"/>
              <w:ind w:firstLine="0"/>
              <w:jc w:val="center"/>
              <w:rPr>
                <w:rFonts w:cs="Times New Roman"/>
                <w:szCs w:val="26"/>
              </w:rPr>
            </w:pPr>
            <w:r>
              <w:rPr>
                <w:rFonts w:cs="Times New Roman"/>
                <w:szCs w:val="26"/>
              </w:rPr>
              <w:t>Báo cáo hiện trạng</w:t>
            </w:r>
          </w:p>
        </w:tc>
        <w:tc>
          <w:tcPr>
            <w:tcW w:w="1317" w:type="dxa"/>
          </w:tcPr>
          <w:p w14:paraId="7444EE3F"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4333393D" w14:textId="77777777" w:rsidTr="002A3358">
        <w:tc>
          <w:tcPr>
            <w:tcW w:w="558" w:type="dxa"/>
          </w:tcPr>
          <w:p w14:paraId="02E6FC51" w14:textId="77777777" w:rsidR="00094963" w:rsidRDefault="00094963" w:rsidP="002A3358">
            <w:pPr>
              <w:spacing w:line="360" w:lineRule="auto"/>
              <w:ind w:firstLine="0"/>
              <w:jc w:val="center"/>
              <w:rPr>
                <w:rFonts w:cs="Times New Roman"/>
                <w:szCs w:val="26"/>
              </w:rPr>
            </w:pPr>
            <w:r>
              <w:rPr>
                <w:rFonts w:cs="Times New Roman"/>
                <w:szCs w:val="26"/>
              </w:rPr>
              <w:t>2</w:t>
            </w:r>
          </w:p>
        </w:tc>
        <w:tc>
          <w:tcPr>
            <w:tcW w:w="2291" w:type="dxa"/>
          </w:tcPr>
          <w:p w14:paraId="726A5CD4" w14:textId="77777777" w:rsidR="00094963" w:rsidRDefault="00094963" w:rsidP="002A3358">
            <w:pPr>
              <w:spacing w:line="360" w:lineRule="auto"/>
              <w:ind w:firstLine="0"/>
              <w:jc w:val="center"/>
              <w:rPr>
                <w:rFonts w:cs="Times New Roman"/>
                <w:szCs w:val="26"/>
              </w:rPr>
            </w:pPr>
            <w:r>
              <w:rPr>
                <w:rFonts w:cs="Times New Roman"/>
                <w:szCs w:val="26"/>
              </w:rPr>
              <w:t>Xác định mục tiêu</w:t>
            </w:r>
          </w:p>
        </w:tc>
        <w:tc>
          <w:tcPr>
            <w:tcW w:w="0" w:type="auto"/>
          </w:tcPr>
          <w:p w14:paraId="75783411" w14:textId="05FB41A0" w:rsidR="00094963" w:rsidRDefault="002D2FC6" w:rsidP="002A3358">
            <w:pPr>
              <w:spacing w:line="360" w:lineRule="auto"/>
              <w:ind w:firstLine="0"/>
              <w:jc w:val="center"/>
              <w:rPr>
                <w:rFonts w:cs="Times New Roman"/>
                <w:szCs w:val="26"/>
              </w:rPr>
            </w:pPr>
            <w:r>
              <w:rPr>
                <w:rFonts w:cs="Times New Roman"/>
                <w:szCs w:val="26"/>
              </w:rPr>
              <w:t>12/1/2022</w:t>
            </w:r>
          </w:p>
        </w:tc>
        <w:tc>
          <w:tcPr>
            <w:tcW w:w="1401" w:type="dxa"/>
          </w:tcPr>
          <w:p w14:paraId="1F72551B" w14:textId="4B89118C" w:rsidR="00094963" w:rsidRDefault="002D2FC6" w:rsidP="002A3358">
            <w:pPr>
              <w:spacing w:line="360" w:lineRule="auto"/>
              <w:ind w:firstLine="0"/>
              <w:jc w:val="center"/>
              <w:rPr>
                <w:rFonts w:cs="Times New Roman"/>
                <w:szCs w:val="26"/>
              </w:rPr>
            </w:pPr>
            <w:r>
              <w:rPr>
                <w:rFonts w:cs="Times New Roman"/>
                <w:szCs w:val="26"/>
              </w:rPr>
              <w:t>14/1/2022</w:t>
            </w:r>
          </w:p>
        </w:tc>
        <w:tc>
          <w:tcPr>
            <w:tcW w:w="1418" w:type="dxa"/>
          </w:tcPr>
          <w:p w14:paraId="0037BA10" w14:textId="77777777" w:rsidR="00094963" w:rsidRDefault="00094963" w:rsidP="002A3358">
            <w:pPr>
              <w:spacing w:line="360" w:lineRule="auto"/>
              <w:ind w:firstLine="0"/>
              <w:jc w:val="center"/>
              <w:rPr>
                <w:rFonts w:cs="Times New Roman"/>
                <w:szCs w:val="26"/>
              </w:rPr>
            </w:pPr>
            <w:r>
              <w:rPr>
                <w:rFonts w:cs="Times New Roman"/>
                <w:szCs w:val="26"/>
              </w:rPr>
              <w:t>MS Word</w:t>
            </w:r>
          </w:p>
        </w:tc>
        <w:tc>
          <w:tcPr>
            <w:tcW w:w="1378" w:type="dxa"/>
          </w:tcPr>
          <w:p w14:paraId="74E9B5B3" w14:textId="77777777" w:rsidR="00094963" w:rsidRDefault="00094963" w:rsidP="002A3358">
            <w:pPr>
              <w:spacing w:line="360" w:lineRule="auto"/>
              <w:ind w:firstLine="0"/>
              <w:jc w:val="center"/>
              <w:rPr>
                <w:rFonts w:cs="Times New Roman"/>
                <w:szCs w:val="26"/>
              </w:rPr>
            </w:pPr>
            <w:r>
              <w:rPr>
                <w:rFonts w:cs="Times New Roman"/>
                <w:szCs w:val="26"/>
              </w:rPr>
              <w:t>Các mục tiêu hướng tới</w:t>
            </w:r>
          </w:p>
        </w:tc>
        <w:tc>
          <w:tcPr>
            <w:tcW w:w="1317" w:type="dxa"/>
          </w:tcPr>
          <w:p w14:paraId="44EC9594"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5EEC5D05" w14:textId="77777777" w:rsidTr="002A3358">
        <w:tc>
          <w:tcPr>
            <w:tcW w:w="558" w:type="dxa"/>
          </w:tcPr>
          <w:p w14:paraId="1F27B746" w14:textId="77777777" w:rsidR="00094963" w:rsidRDefault="00094963" w:rsidP="002A3358">
            <w:pPr>
              <w:spacing w:line="360" w:lineRule="auto"/>
              <w:ind w:firstLine="0"/>
              <w:jc w:val="center"/>
              <w:rPr>
                <w:rFonts w:cs="Times New Roman"/>
                <w:szCs w:val="26"/>
              </w:rPr>
            </w:pPr>
            <w:r>
              <w:rPr>
                <w:rFonts w:cs="Times New Roman"/>
                <w:szCs w:val="26"/>
              </w:rPr>
              <w:t>3</w:t>
            </w:r>
          </w:p>
        </w:tc>
        <w:tc>
          <w:tcPr>
            <w:tcW w:w="2291" w:type="dxa"/>
          </w:tcPr>
          <w:p w14:paraId="51AEB14D" w14:textId="77777777" w:rsidR="00094963" w:rsidRDefault="00094963" w:rsidP="002A3358">
            <w:pPr>
              <w:spacing w:line="360" w:lineRule="auto"/>
              <w:ind w:firstLine="0"/>
              <w:jc w:val="center"/>
              <w:rPr>
                <w:rFonts w:cs="Times New Roman"/>
                <w:szCs w:val="26"/>
              </w:rPr>
            </w:pPr>
            <w:r>
              <w:rPr>
                <w:rFonts w:cs="Times New Roman"/>
                <w:szCs w:val="26"/>
              </w:rPr>
              <w:t>Đánh giá khả năng thực hiện</w:t>
            </w:r>
          </w:p>
        </w:tc>
        <w:tc>
          <w:tcPr>
            <w:tcW w:w="0" w:type="auto"/>
          </w:tcPr>
          <w:p w14:paraId="35D4ABA4" w14:textId="1C252810" w:rsidR="00094963" w:rsidRDefault="002D2FC6" w:rsidP="002A3358">
            <w:pPr>
              <w:spacing w:line="360" w:lineRule="auto"/>
              <w:ind w:firstLine="0"/>
              <w:jc w:val="center"/>
              <w:rPr>
                <w:rFonts w:cs="Times New Roman"/>
                <w:szCs w:val="26"/>
              </w:rPr>
            </w:pPr>
            <w:r>
              <w:rPr>
                <w:rFonts w:cs="Times New Roman"/>
                <w:szCs w:val="26"/>
              </w:rPr>
              <w:t>12/1/2022</w:t>
            </w:r>
          </w:p>
        </w:tc>
        <w:tc>
          <w:tcPr>
            <w:tcW w:w="1401" w:type="dxa"/>
          </w:tcPr>
          <w:p w14:paraId="3AC99629" w14:textId="0CD0DB0E" w:rsidR="00094963" w:rsidRDefault="002D2FC6" w:rsidP="002A3358">
            <w:pPr>
              <w:spacing w:line="360" w:lineRule="auto"/>
              <w:ind w:firstLine="0"/>
              <w:jc w:val="center"/>
              <w:rPr>
                <w:rFonts w:cs="Times New Roman"/>
                <w:szCs w:val="26"/>
              </w:rPr>
            </w:pPr>
            <w:r>
              <w:rPr>
                <w:rFonts w:cs="Times New Roman"/>
                <w:szCs w:val="26"/>
              </w:rPr>
              <w:t>14/1/2022</w:t>
            </w:r>
          </w:p>
        </w:tc>
        <w:tc>
          <w:tcPr>
            <w:tcW w:w="1418" w:type="dxa"/>
          </w:tcPr>
          <w:p w14:paraId="629265BB" w14:textId="77777777" w:rsidR="00094963" w:rsidRDefault="00094963" w:rsidP="002A3358">
            <w:pPr>
              <w:spacing w:line="360" w:lineRule="auto"/>
              <w:ind w:firstLine="0"/>
              <w:jc w:val="center"/>
              <w:rPr>
                <w:rFonts w:cs="Times New Roman"/>
                <w:szCs w:val="26"/>
              </w:rPr>
            </w:pPr>
            <w:r>
              <w:rPr>
                <w:rFonts w:cs="Times New Roman"/>
                <w:szCs w:val="26"/>
              </w:rPr>
              <w:t>MS Word</w:t>
            </w:r>
          </w:p>
        </w:tc>
        <w:tc>
          <w:tcPr>
            <w:tcW w:w="1378" w:type="dxa"/>
          </w:tcPr>
          <w:p w14:paraId="255591AC" w14:textId="77777777" w:rsidR="00094963" w:rsidRDefault="00094963" w:rsidP="002A3358">
            <w:pPr>
              <w:spacing w:line="360" w:lineRule="auto"/>
              <w:ind w:firstLine="0"/>
              <w:jc w:val="center"/>
              <w:rPr>
                <w:rFonts w:cs="Times New Roman"/>
                <w:szCs w:val="26"/>
              </w:rPr>
            </w:pPr>
            <w:r>
              <w:rPr>
                <w:rFonts w:cs="Times New Roman"/>
                <w:szCs w:val="26"/>
              </w:rPr>
              <w:t>Bản phân tích tính khả thi</w:t>
            </w:r>
          </w:p>
        </w:tc>
        <w:tc>
          <w:tcPr>
            <w:tcW w:w="1317" w:type="dxa"/>
          </w:tcPr>
          <w:p w14:paraId="5EC24C0C"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3B22A9FE" w14:textId="77777777" w:rsidTr="002A3358">
        <w:tc>
          <w:tcPr>
            <w:tcW w:w="558" w:type="dxa"/>
          </w:tcPr>
          <w:p w14:paraId="2CB981E7" w14:textId="77777777" w:rsidR="00094963" w:rsidRDefault="00094963" w:rsidP="002A3358">
            <w:pPr>
              <w:spacing w:line="360" w:lineRule="auto"/>
              <w:ind w:firstLine="0"/>
              <w:jc w:val="center"/>
              <w:rPr>
                <w:rFonts w:cs="Times New Roman"/>
                <w:szCs w:val="26"/>
              </w:rPr>
            </w:pPr>
            <w:r>
              <w:rPr>
                <w:rFonts w:cs="Times New Roman"/>
                <w:szCs w:val="26"/>
              </w:rPr>
              <w:t>4</w:t>
            </w:r>
          </w:p>
        </w:tc>
        <w:tc>
          <w:tcPr>
            <w:tcW w:w="2291" w:type="dxa"/>
          </w:tcPr>
          <w:p w14:paraId="63B942C6" w14:textId="77777777" w:rsidR="00094963" w:rsidRDefault="00094963" w:rsidP="002A3358">
            <w:pPr>
              <w:spacing w:line="360" w:lineRule="auto"/>
              <w:ind w:firstLine="0"/>
              <w:jc w:val="center"/>
              <w:rPr>
                <w:rFonts w:cs="Times New Roman"/>
                <w:szCs w:val="26"/>
              </w:rPr>
            </w:pPr>
            <w:r>
              <w:rPr>
                <w:rFonts w:cs="Times New Roman"/>
                <w:szCs w:val="26"/>
              </w:rPr>
              <w:t>Xác lập dự án</w:t>
            </w:r>
          </w:p>
        </w:tc>
        <w:tc>
          <w:tcPr>
            <w:tcW w:w="0" w:type="auto"/>
          </w:tcPr>
          <w:p w14:paraId="55438730" w14:textId="35B5D083" w:rsidR="00094963" w:rsidRDefault="002D2FC6" w:rsidP="002A3358">
            <w:pPr>
              <w:spacing w:line="360" w:lineRule="auto"/>
              <w:ind w:firstLine="0"/>
              <w:jc w:val="center"/>
              <w:rPr>
                <w:rFonts w:cs="Times New Roman"/>
                <w:szCs w:val="26"/>
              </w:rPr>
            </w:pPr>
            <w:r>
              <w:rPr>
                <w:rFonts w:cs="Times New Roman"/>
                <w:szCs w:val="26"/>
              </w:rPr>
              <w:t>15/1/2022</w:t>
            </w:r>
          </w:p>
        </w:tc>
        <w:tc>
          <w:tcPr>
            <w:tcW w:w="1401" w:type="dxa"/>
          </w:tcPr>
          <w:p w14:paraId="1AA60D70" w14:textId="5FB87E68" w:rsidR="00094963" w:rsidRDefault="002D2FC6" w:rsidP="002A3358">
            <w:pPr>
              <w:spacing w:line="360" w:lineRule="auto"/>
              <w:ind w:firstLine="0"/>
              <w:jc w:val="center"/>
              <w:rPr>
                <w:rFonts w:cs="Times New Roman"/>
                <w:szCs w:val="26"/>
              </w:rPr>
            </w:pPr>
            <w:r>
              <w:rPr>
                <w:rFonts w:cs="Times New Roman"/>
                <w:szCs w:val="26"/>
              </w:rPr>
              <w:t>15/1/2022</w:t>
            </w:r>
          </w:p>
        </w:tc>
        <w:tc>
          <w:tcPr>
            <w:tcW w:w="1418" w:type="dxa"/>
          </w:tcPr>
          <w:p w14:paraId="6F5E42B9" w14:textId="77777777" w:rsidR="00094963" w:rsidRDefault="00094963" w:rsidP="002A3358">
            <w:pPr>
              <w:spacing w:line="360" w:lineRule="auto"/>
              <w:ind w:firstLine="0"/>
              <w:jc w:val="center"/>
              <w:rPr>
                <w:rFonts w:cs="Times New Roman"/>
                <w:szCs w:val="26"/>
              </w:rPr>
            </w:pPr>
            <w:r>
              <w:rPr>
                <w:rFonts w:cs="Times New Roman"/>
                <w:szCs w:val="26"/>
              </w:rPr>
              <w:t>MS Excel</w:t>
            </w:r>
          </w:p>
        </w:tc>
        <w:tc>
          <w:tcPr>
            <w:tcW w:w="1378" w:type="dxa"/>
          </w:tcPr>
          <w:p w14:paraId="0E32A686" w14:textId="77777777" w:rsidR="00094963" w:rsidRDefault="00094963" w:rsidP="002A3358">
            <w:pPr>
              <w:spacing w:line="360" w:lineRule="auto"/>
              <w:ind w:firstLine="0"/>
              <w:jc w:val="center"/>
              <w:rPr>
                <w:rFonts w:cs="Times New Roman"/>
                <w:szCs w:val="26"/>
              </w:rPr>
            </w:pPr>
            <w:r>
              <w:rPr>
                <w:rFonts w:cs="Times New Roman"/>
                <w:szCs w:val="26"/>
              </w:rPr>
              <w:t>Bản phân công công việc</w:t>
            </w:r>
          </w:p>
        </w:tc>
        <w:tc>
          <w:tcPr>
            <w:tcW w:w="1317" w:type="dxa"/>
          </w:tcPr>
          <w:p w14:paraId="482B2B23"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326F8B53" w14:textId="77777777" w:rsidTr="002A3358">
        <w:tc>
          <w:tcPr>
            <w:tcW w:w="558" w:type="dxa"/>
          </w:tcPr>
          <w:p w14:paraId="3BE04BAB" w14:textId="77777777" w:rsidR="00094963" w:rsidRDefault="00094963" w:rsidP="002A3358">
            <w:pPr>
              <w:spacing w:line="360" w:lineRule="auto"/>
              <w:ind w:firstLine="0"/>
              <w:jc w:val="center"/>
              <w:rPr>
                <w:rFonts w:cs="Times New Roman"/>
                <w:szCs w:val="26"/>
              </w:rPr>
            </w:pPr>
            <w:r>
              <w:rPr>
                <w:rFonts w:cs="Times New Roman"/>
                <w:szCs w:val="26"/>
              </w:rPr>
              <w:t>5</w:t>
            </w:r>
          </w:p>
        </w:tc>
        <w:tc>
          <w:tcPr>
            <w:tcW w:w="2291" w:type="dxa"/>
          </w:tcPr>
          <w:p w14:paraId="26C3A328" w14:textId="77777777" w:rsidR="00094963" w:rsidRDefault="00094963" w:rsidP="002A3358">
            <w:pPr>
              <w:spacing w:line="360" w:lineRule="auto"/>
              <w:ind w:firstLine="0"/>
              <w:jc w:val="center"/>
              <w:rPr>
                <w:rFonts w:cs="Times New Roman"/>
                <w:szCs w:val="26"/>
              </w:rPr>
            </w:pPr>
            <w:r>
              <w:rPr>
                <w:rFonts w:cs="Times New Roman"/>
                <w:szCs w:val="26"/>
              </w:rPr>
              <w:t>Tìm hiểu yêu cầu khách hàng</w:t>
            </w:r>
          </w:p>
        </w:tc>
        <w:tc>
          <w:tcPr>
            <w:tcW w:w="0" w:type="auto"/>
          </w:tcPr>
          <w:p w14:paraId="3A570CAC" w14:textId="3D303526" w:rsidR="00094963" w:rsidRDefault="002D2FC6" w:rsidP="002A3358">
            <w:pPr>
              <w:spacing w:line="360" w:lineRule="auto"/>
              <w:ind w:firstLine="0"/>
              <w:rPr>
                <w:rFonts w:cs="Times New Roman"/>
                <w:szCs w:val="26"/>
              </w:rPr>
            </w:pPr>
            <w:r>
              <w:rPr>
                <w:rFonts w:cs="Times New Roman"/>
                <w:szCs w:val="26"/>
              </w:rPr>
              <w:t>15/1/2022</w:t>
            </w:r>
          </w:p>
        </w:tc>
        <w:tc>
          <w:tcPr>
            <w:tcW w:w="1401" w:type="dxa"/>
          </w:tcPr>
          <w:p w14:paraId="388E05D7" w14:textId="18F215AF" w:rsidR="00094963" w:rsidRDefault="002D2FC6" w:rsidP="002A3358">
            <w:pPr>
              <w:spacing w:line="360" w:lineRule="auto"/>
              <w:ind w:firstLine="0"/>
              <w:jc w:val="center"/>
              <w:rPr>
                <w:rFonts w:cs="Times New Roman"/>
                <w:szCs w:val="26"/>
              </w:rPr>
            </w:pPr>
            <w:r>
              <w:rPr>
                <w:rFonts w:cs="Times New Roman"/>
                <w:szCs w:val="26"/>
              </w:rPr>
              <w:t>15/1/2022</w:t>
            </w:r>
          </w:p>
        </w:tc>
        <w:tc>
          <w:tcPr>
            <w:tcW w:w="1418" w:type="dxa"/>
          </w:tcPr>
          <w:p w14:paraId="3B82DD67" w14:textId="77777777" w:rsidR="00094963" w:rsidRDefault="00094963" w:rsidP="002A3358">
            <w:pPr>
              <w:spacing w:line="360" w:lineRule="auto"/>
              <w:ind w:firstLine="0"/>
              <w:jc w:val="center"/>
              <w:rPr>
                <w:rFonts w:cs="Times New Roman"/>
                <w:szCs w:val="26"/>
              </w:rPr>
            </w:pPr>
            <w:r>
              <w:rPr>
                <w:rFonts w:cs="Times New Roman"/>
                <w:szCs w:val="26"/>
              </w:rPr>
              <w:t>MS Word</w:t>
            </w:r>
          </w:p>
        </w:tc>
        <w:tc>
          <w:tcPr>
            <w:tcW w:w="1378" w:type="dxa"/>
          </w:tcPr>
          <w:p w14:paraId="26747928" w14:textId="77777777" w:rsidR="00094963" w:rsidRDefault="00094963" w:rsidP="002A3358">
            <w:pPr>
              <w:spacing w:line="360" w:lineRule="auto"/>
              <w:ind w:firstLine="0"/>
              <w:jc w:val="center"/>
              <w:rPr>
                <w:rFonts w:cs="Times New Roman"/>
                <w:szCs w:val="26"/>
              </w:rPr>
            </w:pPr>
            <w:r>
              <w:rPr>
                <w:rFonts w:cs="Times New Roman"/>
                <w:szCs w:val="26"/>
              </w:rPr>
              <w:t>Bản liệt kê yêu cầu</w:t>
            </w:r>
          </w:p>
        </w:tc>
        <w:tc>
          <w:tcPr>
            <w:tcW w:w="1317" w:type="dxa"/>
          </w:tcPr>
          <w:p w14:paraId="5D58CAF9"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08E4D513" w14:textId="77777777" w:rsidTr="002A3358">
        <w:tc>
          <w:tcPr>
            <w:tcW w:w="558" w:type="dxa"/>
          </w:tcPr>
          <w:p w14:paraId="7C40B2F6" w14:textId="77777777" w:rsidR="00094963" w:rsidRDefault="00094963" w:rsidP="002A3358">
            <w:pPr>
              <w:spacing w:line="360" w:lineRule="auto"/>
              <w:ind w:firstLine="0"/>
              <w:jc w:val="center"/>
              <w:rPr>
                <w:rFonts w:cs="Times New Roman"/>
                <w:szCs w:val="26"/>
              </w:rPr>
            </w:pPr>
            <w:r>
              <w:rPr>
                <w:rFonts w:cs="Times New Roman"/>
                <w:szCs w:val="26"/>
              </w:rPr>
              <w:t>6</w:t>
            </w:r>
          </w:p>
        </w:tc>
        <w:tc>
          <w:tcPr>
            <w:tcW w:w="2291" w:type="dxa"/>
          </w:tcPr>
          <w:p w14:paraId="591E6FF7" w14:textId="77777777" w:rsidR="00094963" w:rsidRDefault="00094963" w:rsidP="002A3358">
            <w:pPr>
              <w:spacing w:line="360" w:lineRule="auto"/>
              <w:ind w:firstLine="0"/>
              <w:jc w:val="center"/>
              <w:rPr>
                <w:rFonts w:cs="Times New Roman"/>
                <w:szCs w:val="26"/>
              </w:rPr>
            </w:pPr>
            <w:r>
              <w:rPr>
                <w:rFonts w:cs="Times New Roman"/>
                <w:szCs w:val="26"/>
              </w:rPr>
              <w:t>Mô tả yêu cầu</w:t>
            </w:r>
          </w:p>
        </w:tc>
        <w:tc>
          <w:tcPr>
            <w:tcW w:w="0" w:type="auto"/>
          </w:tcPr>
          <w:p w14:paraId="7FBA4672" w14:textId="5EC96440" w:rsidR="00094963" w:rsidRDefault="002D2FC6" w:rsidP="002A3358">
            <w:pPr>
              <w:spacing w:line="360" w:lineRule="auto"/>
              <w:ind w:firstLine="0"/>
              <w:jc w:val="center"/>
              <w:rPr>
                <w:rFonts w:cs="Times New Roman"/>
                <w:szCs w:val="26"/>
              </w:rPr>
            </w:pPr>
            <w:r>
              <w:rPr>
                <w:rFonts w:cs="Times New Roman"/>
                <w:szCs w:val="26"/>
              </w:rPr>
              <w:t>17/1</w:t>
            </w:r>
            <w:r w:rsidR="00846434">
              <w:rPr>
                <w:rFonts w:cs="Times New Roman"/>
                <w:szCs w:val="26"/>
              </w:rPr>
              <w:t>/2021</w:t>
            </w:r>
          </w:p>
        </w:tc>
        <w:tc>
          <w:tcPr>
            <w:tcW w:w="1401" w:type="dxa"/>
          </w:tcPr>
          <w:p w14:paraId="282D7CF3" w14:textId="7F104817" w:rsidR="00094963" w:rsidRDefault="002D2FC6" w:rsidP="002A3358">
            <w:pPr>
              <w:spacing w:line="360" w:lineRule="auto"/>
              <w:ind w:firstLine="0"/>
              <w:jc w:val="center"/>
              <w:rPr>
                <w:rFonts w:cs="Times New Roman"/>
                <w:szCs w:val="26"/>
              </w:rPr>
            </w:pPr>
            <w:r>
              <w:rPr>
                <w:rFonts w:cs="Times New Roman"/>
                <w:szCs w:val="26"/>
              </w:rPr>
              <w:t>17/1/2022</w:t>
            </w:r>
          </w:p>
        </w:tc>
        <w:tc>
          <w:tcPr>
            <w:tcW w:w="1418" w:type="dxa"/>
          </w:tcPr>
          <w:p w14:paraId="741F41BA" w14:textId="77777777" w:rsidR="00094963" w:rsidRDefault="00094963" w:rsidP="002A3358">
            <w:pPr>
              <w:spacing w:line="360" w:lineRule="auto"/>
              <w:ind w:firstLine="0"/>
              <w:jc w:val="center"/>
              <w:rPr>
                <w:rFonts w:cs="Times New Roman"/>
                <w:szCs w:val="26"/>
              </w:rPr>
            </w:pPr>
            <w:r>
              <w:rPr>
                <w:rFonts w:cs="Times New Roman"/>
                <w:szCs w:val="26"/>
              </w:rPr>
              <w:t>MS Word</w:t>
            </w:r>
          </w:p>
        </w:tc>
        <w:tc>
          <w:tcPr>
            <w:tcW w:w="1378" w:type="dxa"/>
          </w:tcPr>
          <w:p w14:paraId="6E297966" w14:textId="77777777" w:rsidR="00094963" w:rsidRDefault="00094963" w:rsidP="002A3358">
            <w:pPr>
              <w:spacing w:line="360" w:lineRule="auto"/>
              <w:ind w:firstLine="0"/>
              <w:jc w:val="center"/>
              <w:rPr>
                <w:rFonts w:cs="Times New Roman"/>
                <w:szCs w:val="26"/>
              </w:rPr>
            </w:pPr>
            <w:r>
              <w:rPr>
                <w:rFonts w:cs="Times New Roman"/>
                <w:szCs w:val="26"/>
              </w:rPr>
              <w:t xml:space="preserve">Bản mô tả yêu cầu </w:t>
            </w:r>
            <w:r>
              <w:rPr>
                <w:rFonts w:cs="Times New Roman"/>
                <w:szCs w:val="26"/>
              </w:rPr>
              <w:lastRenderedPageBreak/>
              <w:t>chức năng và phi chức năng</w:t>
            </w:r>
          </w:p>
        </w:tc>
        <w:tc>
          <w:tcPr>
            <w:tcW w:w="1317" w:type="dxa"/>
          </w:tcPr>
          <w:p w14:paraId="48232F92" w14:textId="77777777" w:rsidR="00094963" w:rsidRDefault="00094963" w:rsidP="002A3358">
            <w:pPr>
              <w:spacing w:line="360" w:lineRule="auto"/>
              <w:ind w:firstLine="0"/>
              <w:jc w:val="center"/>
              <w:rPr>
                <w:rFonts w:cs="Times New Roman"/>
                <w:szCs w:val="26"/>
              </w:rPr>
            </w:pPr>
            <w:r>
              <w:rPr>
                <w:rFonts w:cs="Times New Roman"/>
                <w:szCs w:val="26"/>
              </w:rPr>
              <w:lastRenderedPageBreak/>
              <w:t>Hoàn thành</w:t>
            </w:r>
          </w:p>
        </w:tc>
      </w:tr>
      <w:tr w:rsidR="00094963" w14:paraId="08B54386" w14:textId="77777777" w:rsidTr="002A3358">
        <w:tc>
          <w:tcPr>
            <w:tcW w:w="558" w:type="dxa"/>
          </w:tcPr>
          <w:p w14:paraId="4DCEF5FF" w14:textId="77777777" w:rsidR="00094963" w:rsidRDefault="00094963" w:rsidP="002A3358">
            <w:pPr>
              <w:spacing w:line="360" w:lineRule="auto"/>
              <w:ind w:firstLine="0"/>
              <w:jc w:val="center"/>
              <w:rPr>
                <w:rFonts w:cs="Times New Roman"/>
                <w:szCs w:val="26"/>
              </w:rPr>
            </w:pPr>
            <w:r>
              <w:rPr>
                <w:rFonts w:cs="Times New Roman"/>
                <w:szCs w:val="26"/>
              </w:rPr>
              <w:t>7</w:t>
            </w:r>
          </w:p>
        </w:tc>
        <w:tc>
          <w:tcPr>
            <w:tcW w:w="2291" w:type="dxa"/>
          </w:tcPr>
          <w:p w14:paraId="17C0050A" w14:textId="77777777" w:rsidR="00094963" w:rsidRDefault="00094963" w:rsidP="002A3358">
            <w:pPr>
              <w:spacing w:line="360" w:lineRule="auto"/>
              <w:ind w:firstLine="0"/>
              <w:jc w:val="center"/>
              <w:rPr>
                <w:rFonts w:cs="Times New Roman"/>
                <w:szCs w:val="26"/>
              </w:rPr>
            </w:pPr>
            <w:r>
              <w:rPr>
                <w:rFonts w:cs="Times New Roman"/>
                <w:szCs w:val="26"/>
              </w:rPr>
              <w:t>Phân tích hệ thống</w:t>
            </w:r>
          </w:p>
        </w:tc>
        <w:tc>
          <w:tcPr>
            <w:tcW w:w="0" w:type="auto"/>
          </w:tcPr>
          <w:p w14:paraId="3C8E1C76" w14:textId="050C329A" w:rsidR="00094963" w:rsidRDefault="002D2FC6" w:rsidP="002A3358">
            <w:pPr>
              <w:spacing w:line="360" w:lineRule="auto"/>
              <w:ind w:firstLine="0"/>
              <w:jc w:val="center"/>
              <w:rPr>
                <w:rFonts w:cs="Times New Roman"/>
                <w:szCs w:val="26"/>
              </w:rPr>
            </w:pPr>
            <w:r>
              <w:rPr>
                <w:rFonts w:cs="Times New Roman"/>
                <w:szCs w:val="26"/>
              </w:rPr>
              <w:t>16/1/2022</w:t>
            </w:r>
          </w:p>
        </w:tc>
        <w:tc>
          <w:tcPr>
            <w:tcW w:w="1401" w:type="dxa"/>
          </w:tcPr>
          <w:p w14:paraId="32E6ADD0" w14:textId="70C25AC8" w:rsidR="00094963" w:rsidRDefault="002D2FC6" w:rsidP="002A3358">
            <w:pPr>
              <w:spacing w:line="360" w:lineRule="auto"/>
              <w:ind w:firstLine="0"/>
              <w:jc w:val="center"/>
              <w:rPr>
                <w:rFonts w:cs="Times New Roman"/>
                <w:szCs w:val="26"/>
              </w:rPr>
            </w:pPr>
            <w:r>
              <w:rPr>
                <w:rFonts w:cs="Times New Roman"/>
                <w:szCs w:val="26"/>
              </w:rPr>
              <w:t>1/2/2022</w:t>
            </w:r>
          </w:p>
        </w:tc>
        <w:tc>
          <w:tcPr>
            <w:tcW w:w="1418" w:type="dxa"/>
          </w:tcPr>
          <w:p w14:paraId="56A6E153" w14:textId="77777777" w:rsidR="00094963" w:rsidRDefault="00094963" w:rsidP="002A3358">
            <w:pPr>
              <w:spacing w:line="360" w:lineRule="auto"/>
              <w:ind w:firstLine="0"/>
              <w:jc w:val="center"/>
              <w:rPr>
                <w:rFonts w:cs="Times New Roman"/>
                <w:szCs w:val="26"/>
              </w:rPr>
            </w:pPr>
            <w:r>
              <w:rPr>
                <w:rFonts w:cs="Times New Roman"/>
                <w:szCs w:val="26"/>
              </w:rPr>
              <w:t>MS Visio</w:t>
            </w:r>
          </w:p>
        </w:tc>
        <w:tc>
          <w:tcPr>
            <w:tcW w:w="1378" w:type="dxa"/>
          </w:tcPr>
          <w:p w14:paraId="5B1F020B" w14:textId="77777777" w:rsidR="00094963" w:rsidRDefault="00094963" w:rsidP="002A3358">
            <w:pPr>
              <w:spacing w:line="360" w:lineRule="auto"/>
              <w:ind w:firstLine="0"/>
              <w:jc w:val="center"/>
              <w:rPr>
                <w:rFonts w:cs="Times New Roman"/>
                <w:szCs w:val="26"/>
              </w:rPr>
            </w:pPr>
            <w:r>
              <w:rPr>
                <w:rFonts w:cs="Times New Roman"/>
                <w:szCs w:val="26"/>
              </w:rPr>
              <w:t>Sơ đồ chức năng, sơ đồ luồng dữ liệu</w:t>
            </w:r>
          </w:p>
        </w:tc>
        <w:tc>
          <w:tcPr>
            <w:tcW w:w="1317" w:type="dxa"/>
          </w:tcPr>
          <w:p w14:paraId="4F9E587B"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4D93509C" w14:textId="77777777" w:rsidTr="002A3358">
        <w:tc>
          <w:tcPr>
            <w:tcW w:w="558" w:type="dxa"/>
          </w:tcPr>
          <w:p w14:paraId="2CEC212E" w14:textId="77777777" w:rsidR="00094963" w:rsidRDefault="00094963" w:rsidP="002A3358">
            <w:pPr>
              <w:spacing w:line="360" w:lineRule="auto"/>
              <w:ind w:firstLine="0"/>
              <w:jc w:val="center"/>
              <w:rPr>
                <w:rFonts w:cs="Times New Roman"/>
                <w:szCs w:val="26"/>
              </w:rPr>
            </w:pPr>
            <w:r>
              <w:rPr>
                <w:rFonts w:cs="Times New Roman"/>
                <w:szCs w:val="26"/>
              </w:rPr>
              <w:t>8</w:t>
            </w:r>
          </w:p>
        </w:tc>
        <w:tc>
          <w:tcPr>
            <w:tcW w:w="2291" w:type="dxa"/>
          </w:tcPr>
          <w:p w14:paraId="79C1AFB5" w14:textId="77777777" w:rsidR="00094963" w:rsidRDefault="00094963" w:rsidP="002A3358">
            <w:pPr>
              <w:spacing w:line="360" w:lineRule="auto"/>
              <w:ind w:firstLine="0"/>
              <w:jc w:val="center"/>
              <w:rPr>
                <w:rFonts w:cs="Times New Roman"/>
                <w:szCs w:val="26"/>
              </w:rPr>
            </w:pPr>
            <w:r>
              <w:rPr>
                <w:rFonts w:cs="Times New Roman"/>
                <w:szCs w:val="26"/>
              </w:rPr>
              <w:t>Thiết kế CSDL</w:t>
            </w:r>
          </w:p>
        </w:tc>
        <w:tc>
          <w:tcPr>
            <w:tcW w:w="0" w:type="auto"/>
          </w:tcPr>
          <w:p w14:paraId="167EB655" w14:textId="65BE0BBE" w:rsidR="00094963" w:rsidRDefault="002D2FC6" w:rsidP="002A3358">
            <w:pPr>
              <w:spacing w:line="360" w:lineRule="auto"/>
              <w:ind w:firstLine="0"/>
              <w:jc w:val="center"/>
              <w:rPr>
                <w:rFonts w:cs="Times New Roman"/>
                <w:szCs w:val="26"/>
              </w:rPr>
            </w:pPr>
            <w:r>
              <w:rPr>
                <w:rFonts w:cs="Times New Roman"/>
                <w:szCs w:val="26"/>
              </w:rPr>
              <w:t>6/2/2022</w:t>
            </w:r>
          </w:p>
        </w:tc>
        <w:tc>
          <w:tcPr>
            <w:tcW w:w="1401" w:type="dxa"/>
          </w:tcPr>
          <w:p w14:paraId="16258CDC" w14:textId="4D78A36D" w:rsidR="00094963" w:rsidRDefault="002D2FC6" w:rsidP="002A3358">
            <w:pPr>
              <w:spacing w:line="360" w:lineRule="auto"/>
              <w:ind w:firstLine="0"/>
              <w:jc w:val="center"/>
              <w:rPr>
                <w:rFonts w:cs="Times New Roman"/>
                <w:szCs w:val="26"/>
              </w:rPr>
            </w:pPr>
            <w:r>
              <w:rPr>
                <w:rFonts w:cs="Times New Roman"/>
                <w:szCs w:val="26"/>
              </w:rPr>
              <w:t>6/2/2022</w:t>
            </w:r>
          </w:p>
        </w:tc>
        <w:tc>
          <w:tcPr>
            <w:tcW w:w="1418" w:type="dxa"/>
          </w:tcPr>
          <w:p w14:paraId="39998D51" w14:textId="77777777" w:rsidR="00094963" w:rsidRDefault="00094963" w:rsidP="002A3358">
            <w:pPr>
              <w:spacing w:line="360" w:lineRule="auto"/>
              <w:ind w:firstLine="0"/>
              <w:jc w:val="center"/>
              <w:rPr>
                <w:rFonts w:cs="Times New Roman"/>
                <w:szCs w:val="26"/>
              </w:rPr>
            </w:pPr>
          </w:p>
        </w:tc>
        <w:tc>
          <w:tcPr>
            <w:tcW w:w="1378" w:type="dxa"/>
          </w:tcPr>
          <w:p w14:paraId="52CF3B82" w14:textId="77777777" w:rsidR="00094963" w:rsidRDefault="00094963" w:rsidP="002A3358">
            <w:pPr>
              <w:spacing w:line="360" w:lineRule="auto"/>
              <w:ind w:firstLine="0"/>
              <w:jc w:val="center"/>
              <w:rPr>
                <w:rFonts w:cs="Times New Roman"/>
                <w:szCs w:val="26"/>
              </w:rPr>
            </w:pPr>
          </w:p>
        </w:tc>
        <w:tc>
          <w:tcPr>
            <w:tcW w:w="1317" w:type="dxa"/>
          </w:tcPr>
          <w:p w14:paraId="732AD752"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5B9D1C14" w14:textId="77777777" w:rsidTr="002A3358">
        <w:tc>
          <w:tcPr>
            <w:tcW w:w="558" w:type="dxa"/>
          </w:tcPr>
          <w:p w14:paraId="27885933" w14:textId="77777777" w:rsidR="00094963" w:rsidRDefault="00094963" w:rsidP="002A3358">
            <w:pPr>
              <w:spacing w:line="360" w:lineRule="auto"/>
              <w:ind w:firstLine="0"/>
              <w:jc w:val="center"/>
              <w:rPr>
                <w:rFonts w:cs="Times New Roman"/>
                <w:szCs w:val="26"/>
              </w:rPr>
            </w:pPr>
            <w:r>
              <w:rPr>
                <w:rFonts w:cs="Times New Roman"/>
                <w:szCs w:val="26"/>
              </w:rPr>
              <w:t>8.1</w:t>
            </w:r>
          </w:p>
        </w:tc>
        <w:tc>
          <w:tcPr>
            <w:tcW w:w="2291" w:type="dxa"/>
          </w:tcPr>
          <w:p w14:paraId="34D2BBEA" w14:textId="77777777" w:rsidR="00094963" w:rsidRDefault="00094963" w:rsidP="002A3358">
            <w:pPr>
              <w:spacing w:line="360" w:lineRule="auto"/>
              <w:ind w:firstLine="0"/>
              <w:jc w:val="center"/>
              <w:rPr>
                <w:rFonts w:cs="Times New Roman"/>
                <w:szCs w:val="26"/>
              </w:rPr>
            </w:pPr>
            <w:r>
              <w:rPr>
                <w:rFonts w:cs="Times New Roman"/>
                <w:szCs w:val="26"/>
              </w:rPr>
              <w:t>Nhận diện thực thể của hệ thống, liệt kê thuộc tính, lập từ điển dữ liệu</w:t>
            </w:r>
          </w:p>
        </w:tc>
        <w:tc>
          <w:tcPr>
            <w:tcW w:w="0" w:type="auto"/>
          </w:tcPr>
          <w:p w14:paraId="137FD74D" w14:textId="4BCBFC55" w:rsidR="00094963" w:rsidRDefault="002D2FC6" w:rsidP="002A3358">
            <w:pPr>
              <w:spacing w:line="360" w:lineRule="auto"/>
              <w:ind w:firstLine="0"/>
              <w:jc w:val="center"/>
              <w:rPr>
                <w:rFonts w:cs="Times New Roman"/>
                <w:szCs w:val="26"/>
              </w:rPr>
            </w:pPr>
            <w:r>
              <w:rPr>
                <w:rFonts w:cs="Times New Roman"/>
                <w:szCs w:val="26"/>
              </w:rPr>
              <w:t>7/2/2022</w:t>
            </w:r>
          </w:p>
        </w:tc>
        <w:tc>
          <w:tcPr>
            <w:tcW w:w="1401" w:type="dxa"/>
          </w:tcPr>
          <w:p w14:paraId="2A736FE7" w14:textId="571BAF2F" w:rsidR="00094963" w:rsidRDefault="002D2FC6" w:rsidP="002A3358">
            <w:pPr>
              <w:spacing w:line="360" w:lineRule="auto"/>
              <w:ind w:firstLine="0"/>
              <w:jc w:val="center"/>
              <w:rPr>
                <w:rFonts w:cs="Times New Roman"/>
                <w:szCs w:val="26"/>
              </w:rPr>
            </w:pPr>
            <w:r>
              <w:rPr>
                <w:rFonts w:cs="Times New Roman"/>
                <w:szCs w:val="26"/>
              </w:rPr>
              <w:t>8/2/2022</w:t>
            </w:r>
          </w:p>
        </w:tc>
        <w:tc>
          <w:tcPr>
            <w:tcW w:w="1418" w:type="dxa"/>
          </w:tcPr>
          <w:p w14:paraId="2998BCF9" w14:textId="77777777" w:rsidR="00094963" w:rsidRDefault="00094963" w:rsidP="002A3358">
            <w:pPr>
              <w:spacing w:line="360" w:lineRule="auto"/>
              <w:ind w:firstLine="0"/>
              <w:jc w:val="center"/>
              <w:rPr>
                <w:rFonts w:cs="Times New Roman"/>
                <w:szCs w:val="26"/>
              </w:rPr>
            </w:pPr>
          </w:p>
        </w:tc>
        <w:tc>
          <w:tcPr>
            <w:tcW w:w="1378" w:type="dxa"/>
          </w:tcPr>
          <w:p w14:paraId="63965DF1" w14:textId="77777777" w:rsidR="00094963" w:rsidRDefault="00094963" w:rsidP="002A3358">
            <w:pPr>
              <w:spacing w:line="360" w:lineRule="auto"/>
              <w:ind w:firstLine="0"/>
              <w:jc w:val="center"/>
              <w:rPr>
                <w:rFonts w:cs="Times New Roman"/>
                <w:szCs w:val="26"/>
              </w:rPr>
            </w:pPr>
          </w:p>
        </w:tc>
        <w:tc>
          <w:tcPr>
            <w:tcW w:w="1317" w:type="dxa"/>
          </w:tcPr>
          <w:p w14:paraId="1A9EDD51" w14:textId="77777777" w:rsidR="00094963" w:rsidRDefault="00094963" w:rsidP="002A3358">
            <w:pPr>
              <w:spacing w:line="360" w:lineRule="auto"/>
              <w:ind w:firstLine="0"/>
              <w:jc w:val="center"/>
              <w:rPr>
                <w:rFonts w:cs="Times New Roman"/>
                <w:szCs w:val="26"/>
              </w:rPr>
            </w:pPr>
            <w:r w:rsidRPr="00834AB8">
              <w:rPr>
                <w:rFonts w:cs="Times New Roman"/>
                <w:szCs w:val="26"/>
              </w:rPr>
              <w:t>Hoàn thành</w:t>
            </w:r>
          </w:p>
        </w:tc>
      </w:tr>
      <w:tr w:rsidR="00094963" w14:paraId="5499B4C1" w14:textId="77777777" w:rsidTr="002A3358">
        <w:tc>
          <w:tcPr>
            <w:tcW w:w="558" w:type="dxa"/>
          </w:tcPr>
          <w:p w14:paraId="354B1930" w14:textId="77777777" w:rsidR="00094963" w:rsidRDefault="00094963" w:rsidP="002A3358">
            <w:pPr>
              <w:spacing w:line="360" w:lineRule="auto"/>
              <w:ind w:firstLine="0"/>
              <w:jc w:val="center"/>
              <w:rPr>
                <w:rFonts w:cs="Times New Roman"/>
                <w:szCs w:val="26"/>
              </w:rPr>
            </w:pPr>
            <w:r>
              <w:rPr>
                <w:rFonts w:cs="Times New Roman"/>
                <w:szCs w:val="26"/>
              </w:rPr>
              <w:t>8.2</w:t>
            </w:r>
          </w:p>
        </w:tc>
        <w:tc>
          <w:tcPr>
            <w:tcW w:w="2291" w:type="dxa"/>
          </w:tcPr>
          <w:p w14:paraId="1D120BD3" w14:textId="77777777" w:rsidR="00094963" w:rsidRDefault="00094963" w:rsidP="002A3358">
            <w:pPr>
              <w:spacing w:line="360" w:lineRule="auto"/>
              <w:ind w:firstLine="0"/>
              <w:jc w:val="center"/>
              <w:rPr>
                <w:rFonts w:cs="Times New Roman"/>
                <w:szCs w:val="26"/>
              </w:rPr>
            </w:pPr>
            <w:r>
              <w:rPr>
                <w:rFonts w:cs="Times New Roman"/>
                <w:szCs w:val="26"/>
              </w:rPr>
              <w:t>Đưa ra các giả thiết hợp lý về các phụ thuộc hàm cần có</w:t>
            </w:r>
          </w:p>
        </w:tc>
        <w:tc>
          <w:tcPr>
            <w:tcW w:w="0" w:type="auto"/>
          </w:tcPr>
          <w:p w14:paraId="585C58C5" w14:textId="3D0F0266" w:rsidR="00094963" w:rsidRDefault="002D2FC6" w:rsidP="002A3358">
            <w:pPr>
              <w:spacing w:line="360" w:lineRule="auto"/>
              <w:ind w:firstLine="0"/>
              <w:jc w:val="center"/>
              <w:rPr>
                <w:rFonts w:cs="Times New Roman"/>
                <w:szCs w:val="26"/>
              </w:rPr>
            </w:pPr>
            <w:r>
              <w:rPr>
                <w:rFonts w:cs="Times New Roman"/>
                <w:szCs w:val="26"/>
              </w:rPr>
              <w:t>12/2/2022</w:t>
            </w:r>
          </w:p>
        </w:tc>
        <w:tc>
          <w:tcPr>
            <w:tcW w:w="1401" w:type="dxa"/>
          </w:tcPr>
          <w:p w14:paraId="69C66377" w14:textId="2E7DDEB0" w:rsidR="00094963" w:rsidRDefault="002D2FC6" w:rsidP="002A3358">
            <w:pPr>
              <w:spacing w:line="360" w:lineRule="auto"/>
              <w:ind w:firstLine="0"/>
              <w:jc w:val="center"/>
              <w:rPr>
                <w:rFonts w:cs="Times New Roman"/>
                <w:szCs w:val="26"/>
              </w:rPr>
            </w:pPr>
            <w:r>
              <w:rPr>
                <w:rFonts w:cs="Times New Roman"/>
                <w:szCs w:val="26"/>
              </w:rPr>
              <w:t>12/2/2022</w:t>
            </w:r>
          </w:p>
        </w:tc>
        <w:tc>
          <w:tcPr>
            <w:tcW w:w="1418" w:type="dxa"/>
          </w:tcPr>
          <w:p w14:paraId="7AE2CDA1" w14:textId="77777777" w:rsidR="00094963" w:rsidRDefault="00094963" w:rsidP="002A3358">
            <w:pPr>
              <w:spacing w:line="360" w:lineRule="auto"/>
              <w:ind w:firstLine="0"/>
              <w:jc w:val="center"/>
              <w:rPr>
                <w:rFonts w:cs="Times New Roman"/>
                <w:szCs w:val="26"/>
              </w:rPr>
            </w:pPr>
          </w:p>
        </w:tc>
        <w:tc>
          <w:tcPr>
            <w:tcW w:w="1378" w:type="dxa"/>
          </w:tcPr>
          <w:p w14:paraId="69F78DED" w14:textId="77777777" w:rsidR="00094963" w:rsidRDefault="00094963" w:rsidP="002A3358">
            <w:pPr>
              <w:spacing w:line="360" w:lineRule="auto"/>
              <w:ind w:firstLine="0"/>
              <w:jc w:val="center"/>
              <w:rPr>
                <w:rFonts w:cs="Times New Roman"/>
                <w:szCs w:val="26"/>
              </w:rPr>
            </w:pPr>
          </w:p>
        </w:tc>
        <w:tc>
          <w:tcPr>
            <w:tcW w:w="1317" w:type="dxa"/>
          </w:tcPr>
          <w:p w14:paraId="590CA16D" w14:textId="77777777" w:rsidR="00094963" w:rsidRDefault="00094963" w:rsidP="002A3358">
            <w:pPr>
              <w:spacing w:line="360" w:lineRule="auto"/>
              <w:ind w:firstLine="0"/>
              <w:jc w:val="center"/>
              <w:rPr>
                <w:rFonts w:cs="Times New Roman"/>
                <w:szCs w:val="26"/>
              </w:rPr>
            </w:pPr>
            <w:r w:rsidRPr="00834AB8">
              <w:rPr>
                <w:rFonts w:cs="Times New Roman"/>
                <w:szCs w:val="26"/>
              </w:rPr>
              <w:t>Hoàn thành</w:t>
            </w:r>
          </w:p>
        </w:tc>
      </w:tr>
      <w:tr w:rsidR="00094963" w14:paraId="5F665A7E" w14:textId="77777777" w:rsidTr="002A3358">
        <w:tc>
          <w:tcPr>
            <w:tcW w:w="558" w:type="dxa"/>
          </w:tcPr>
          <w:p w14:paraId="27B82802" w14:textId="77777777" w:rsidR="00094963" w:rsidRDefault="00094963" w:rsidP="002A3358">
            <w:pPr>
              <w:spacing w:line="360" w:lineRule="auto"/>
              <w:ind w:firstLine="0"/>
              <w:jc w:val="center"/>
              <w:rPr>
                <w:rFonts w:cs="Times New Roman"/>
                <w:szCs w:val="26"/>
              </w:rPr>
            </w:pPr>
            <w:r>
              <w:rPr>
                <w:rFonts w:cs="Times New Roman"/>
                <w:szCs w:val="26"/>
              </w:rPr>
              <w:t>8.3</w:t>
            </w:r>
          </w:p>
        </w:tc>
        <w:tc>
          <w:tcPr>
            <w:tcW w:w="2291" w:type="dxa"/>
          </w:tcPr>
          <w:p w14:paraId="5EE38AAC" w14:textId="77777777" w:rsidR="00094963" w:rsidRDefault="00094963" w:rsidP="002A3358">
            <w:pPr>
              <w:spacing w:line="360" w:lineRule="auto"/>
              <w:ind w:firstLine="0"/>
              <w:jc w:val="center"/>
              <w:rPr>
                <w:rFonts w:cs="Times New Roman"/>
                <w:szCs w:val="26"/>
              </w:rPr>
            </w:pPr>
            <w:r>
              <w:rPr>
                <w:rFonts w:cs="Times New Roman"/>
                <w:szCs w:val="26"/>
              </w:rPr>
              <w:t>Chuẩn hóa CSDL</w:t>
            </w:r>
          </w:p>
        </w:tc>
        <w:tc>
          <w:tcPr>
            <w:tcW w:w="0" w:type="auto"/>
          </w:tcPr>
          <w:p w14:paraId="5A4BE04B" w14:textId="325D46A5" w:rsidR="00094963" w:rsidRDefault="002D2FC6" w:rsidP="002A3358">
            <w:pPr>
              <w:spacing w:line="360" w:lineRule="auto"/>
              <w:ind w:firstLine="0"/>
              <w:jc w:val="center"/>
              <w:rPr>
                <w:rFonts w:cs="Times New Roman"/>
                <w:szCs w:val="26"/>
              </w:rPr>
            </w:pPr>
            <w:r>
              <w:rPr>
                <w:rFonts w:cs="Times New Roman"/>
                <w:szCs w:val="26"/>
              </w:rPr>
              <w:t>14/2/2022</w:t>
            </w:r>
          </w:p>
        </w:tc>
        <w:tc>
          <w:tcPr>
            <w:tcW w:w="1401" w:type="dxa"/>
          </w:tcPr>
          <w:p w14:paraId="2BE88818" w14:textId="1C623B1B" w:rsidR="00094963" w:rsidRDefault="002D2FC6" w:rsidP="002A3358">
            <w:pPr>
              <w:spacing w:line="360" w:lineRule="auto"/>
              <w:ind w:firstLine="0"/>
              <w:jc w:val="center"/>
              <w:rPr>
                <w:rFonts w:cs="Times New Roman"/>
                <w:szCs w:val="26"/>
              </w:rPr>
            </w:pPr>
            <w:r>
              <w:rPr>
                <w:rFonts w:cs="Times New Roman"/>
                <w:szCs w:val="26"/>
              </w:rPr>
              <w:t>14/2/2022</w:t>
            </w:r>
          </w:p>
        </w:tc>
        <w:tc>
          <w:tcPr>
            <w:tcW w:w="1418" w:type="dxa"/>
          </w:tcPr>
          <w:p w14:paraId="12B9DB4F" w14:textId="77777777" w:rsidR="00094963" w:rsidRDefault="00094963" w:rsidP="002A3358">
            <w:pPr>
              <w:spacing w:line="360" w:lineRule="auto"/>
              <w:ind w:firstLine="0"/>
              <w:jc w:val="center"/>
              <w:rPr>
                <w:rFonts w:cs="Times New Roman"/>
                <w:szCs w:val="26"/>
              </w:rPr>
            </w:pPr>
          </w:p>
        </w:tc>
        <w:tc>
          <w:tcPr>
            <w:tcW w:w="1378" w:type="dxa"/>
          </w:tcPr>
          <w:p w14:paraId="7F1F3053" w14:textId="77777777" w:rsidR="00094963" w:rsidRDefault="00094963" w:rsidP="002A3358">
            <w:pPr>
              <w:spacing w:line="360" w:lineRule="auto"/>
              <w:ind w:firstLine="0"/>
              <w:jc w:val="center"/>
              <w:rPr>
                <w:rFonts w:cs="Times New Roman"/>
                <w:szCs w:val="26"/>
              </w:rPr>
            </w:pPr>
          </w:p>
        </w:tc>
        <w:tc>
          <w:tcPr>
            <w:tcW w:w="1317" w:type="dxa"/>
          </w:tcPr>
          <w:p w14:paraId="6A8DDD0E"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54C5ACA3" w14:textId="77777777" w:rsidTr="002A3358">
        <w:tc>
          <w:tcPr>
            <w:tcW w:w="558" w:type="dxa"/>
          </w:tcPr>
          <w:p w14:paraId="74AA9000" w14:textId="77777777" w:rsidR="00094963" w:rsidRDefault="00094963" w:rsidP="002A3358">
            <w:pPr>
              <w:spacing w:line="360" w:lineRule="auto"/>
              <w:ind w:firstLine="0"/>
              <w:jc w:val="center"/>
              <w:rPr>
                <w:rFonts w:cs="Times New Roman"/>
                <w:szCs w:val="26"/>
              </w:rPr>
            </w:pPr>
            <w:r>
              <w:rPr>
                <w:rFonts w:cs="Times New Roman"/>
                <w:szCs w:val="26"/>
              </w:rPr>
              <w:t>8.4</w:t>
            </w:r>
          </w:p>
        </w:tc>
        <w:tc>
          <w:tcPr>
            <w:tcW w:w="2291" w:type="dxa"/>
          </w:tcPr>
          <w:p w14:paraId="4E635659" w14:textId="77777777" w:rsidR="00094963" w:rsidRDefault="00094963" w:rsidP="002A3358">
            <w:pPr>
              <w:spacing w:line="360" w:lineRule="auto"/>
              <w:ind w:firstLine="0"/>
              <w:jc w:val="center"/>
              <w:rPr>
                <w:rFonts w:cs="Times New Roman"/>
                <w:szCs w:val="26"/>
              </w:rPr>
            </w:pPr>
            <w:r>
              <w:rPr>
                <w:rFonts w:cs="Times New Roman"/>
                <w:szCs w:val="26"/>
              </w:rPr>
              <w:t>Vẽ sơ đồ thực thể liên kết của hệ thống</w:t>
            </w:r>
          </w:p>
        </w:tc>
        <w:tc>
          <w:tcPr>
            <w:tcW w:w="0" w:type="auto"/>
          </w:tcPr>
          <w:p w14:paraId="53F46208" w14:textId="68D73B27" w:rsidR="00094963" w:rsidRDefault="002D2FC6" w:rsidP="002A3358">
            <w:pPr>
              <w:spacing w:line="360" w:lineRule="auto"/>
              <w:ind w:firstLine="0"/>
              <w:jc w:val="center"/>
              <w:rPr>
                <w:rFonts w:cs="Times New Roman"/>
                <w:szCs w:val="26"/>
              </w:rPr>
            </w:pPr>
            <w:r>
              <w:rPr>
                <w:rFonts w:cs="Times New Roman"/>
                <w:szCs w:val="26"/>
              </w:rPr>
              <w:t>15/2/2022</w:t>
            </w:r>
          </w:p>
        </w:tc>
        <w:tc>
          <w:tcPr>
            <w:tcW w:w="1401" w:type="dxa"/>
          </w:tcPr>
          <w:p w14:paraId="6161B49B" w14:textId="5CCF8AA4" w:rsidR="00094963" w:rsidRDefault="00D23807" w:rsidP="002A3358">
            <w:pPr>
              <w:spacing w:line="360" w:lineRule="auto"/>
              <w:ind w:firstLine="0"/>
              <w:jc w:val="center"/>
              <w:rPr>
                <w:rFonts w:cs="Times New Roman"/>
                <w:szCs w:val="26"/>
              </w:rPr>
            </w:pPr>
            <w:r>
              <w:rPr>
                <w:rFonts w:cs="Times New Roman"/>
                <w:szCs w:val="26"/>
              </w:rPr>
              <w:t>1</w:t>
            </w:r>
            <w:r w:rsidR="002D2FC6">
              <w:rPr>
                <w:rFonts w:cs="Times New Roman"/>
                <w:szCs w:val="26"/>
              </w:rPr>
              <w:t>6/2/2022</w:t>
            </w:r>
          </w:p>
        </w:tc>
        <w:tc>
          <w:tcPr>
            <w:tcW w:w="1418" w:type="dxa"/>
          </w:tcPr>
          <w:p w14:paraId="7C5A8721" w14:textId="77777777" w:rsidR="00094963" w:rsidRDefault="00094963" w:rsidP="002A3358">
            <w:pPr>
              <w:spacing w:line="360" w:lineRule="auto"/>
              <w:ind w:firstLine="0"/>
              <w:jc w:val="center"/>
              <w:rPr>
                <w:rFonts w:cs="Times New Roman"/>
                <w:szCs w:val="26"/>
              </w:rPr>
            </w:pPr>
          </w:p>
        </w:tc>
        <w:tc>
          <w:tcPr>
            <w:tcW w:w="1378" w:type="dxa"/>
          </w:tcPr>
          <w:p w14:paraId="37FF019D" w14:textId="77777777" w:rsidR="00094963" w:rsidRDefault="00094963" w:rsidP="002A3358">
            <w:pPr>
              <w:spacing w:line="360" w:lineRule="auto"/>
              <w:ind w:firstLine="0"/>
              <w:jc w:val="center"/>
              <w:rPr>
                <w:rFonts w:cs="Times New Roman"/>
                <w:szCs w:val="26"/>
              </w:rPr>
            </w:pPr>
          </w:p>
        </w:tc>
        <w:tc>
          <w:tcPr>
            <w:tcW w:w="1317" w:type="dxa"/>
          </w:tcPr>
          <w:p w14:paraId="4CEDAAFE" w14:textId="77777777" w:rsidR="00094963" w:rsidRDefault="00094963" w:rsidP="002A3358">
            <w:pPr>
              <w:spacing w:line="360" w:lineRule="auto"/>
              <w:ind w:firstLine="0"/>
              <w:jc w:val="center"/>
              <w:rPr>
                <w:rFonts w:cs="Times New Roman"/>
                <w:szCs w:val="26"/>
              </w:rPr>
            </w:pPr>
            <w:r>
              <w:rPr>
                <w:rFonts w:cs="Times New Roman"/>
                <w:szCs w:val="26"/>
              </w:rPr>
              <w:t>Hoàn thành</w:t>
            </w:r>
          </w:p>
        </w:tc>
      </w:tr>
      <w:tr w:rsidR="00094963" w14:paraId="0B33C353" w14:textId="77777777" w:rsidTr="002A3358">
        <w:tc>
          <w:tcPr>
            <w:tcW w:w="558" w:type="dxa"/>
          </w:tcPr>
          <w:p w14:paraId="3E7CC54D" w14:textId="77777777" w:rsidR="00094963" w:rsidRDefault="00094963" w:rsidP="002A3358">
            <w:pPr>
              <w:spacing w:line="360" w:lineRule="auto"/>
              <w:ind w:firstLine="0"/>
              <w:jc w:val="center"/>
              <w:rPr>
                <w:rFonts w:cs="Times New Roman"/>
                <w:szCs w:val="26"/>
              </w:rPr>
            </w:pPr>
            <w:r>
              <w:rPr>
                <w:rFonts w:cs="Times New Roman"/>
                <w:szCs w:val="26"/>
              </w:rPr>
              <w:t>8.5</w:t>
            </w:r>
          </w:p>
        </w:tc>
        <w:tc>
          <w:tcPr>
            <w:tcW w:w="2291" w:type="dxa"/>
          </w:tcPr>
          <w:p w14:paraId="53A9FDE1" w14:textId="77777777" w:rsidR="00094963" w:rsidRDefault="00094963" w:rsidP="002A3358">
            <w:pPr>
              <w:spacing w:line="360" w:lineRule="auto"/>
              <w:ind w:firstLine="0"/>
              <w:jc w:val="center"/>
              <w:rPr>
                <w:rFonts w:cs="Times New Roman"/>
                <w:szCs w:val="26"/>
              </w:rPr>
            </w:pPr>
            <w:r>
              <w:rPr>
                <w:rFonts w:cs="Times New Roman"/>
                <w:szCs w:val="26"/>
              </w:rPr>
              <w:t>Mô tả lược đồ khái niệm của hệ thống</w:t>
            </w:r>
          </w:p>
        </w:tc>
        <w:tc>
          <w:tcPr>
            <w:tcW w:w="0" w:type="auto"/>
          </w:tcPr>
          <w:p w14:paraId="3B7D7196" w14:textId="30150051" w:rsidR="00094963" w:rsidRDefault="002D2FC6" w:rsidP="002A3358">
            <w:pPr>
              <w:spacing w:line="360" w:lineRule="auto"/>
              <w:ind w:firstLine="0"/>
              <w:jc w:val="center"/>
              <w:rPr>
                <w:rFonts w:cs="Times New Roman"/>
                <w:szCs w:val="26"/>
              </w:rPr>
            </w:pPr>
            <w:r>
              <w:rPr>
                <w:rFonts w:cs="Times New Roman"/>
                <w:szCs w:val="26"/>
              </w:rPr>
              <w:t>17/2/2022</w:t>
            </w:r>
          </w:p>
        </w:tc>
        <w:tc>
          <w:tcPr>
            <w:tcW w:w="1401" w:type="dxa"/>
          </w:tcPr>
          <w:p w14:paraId="567B60F5" w14:textId="6D27F141" w:rsidR="00094963" w:rsidRDefault="002D2FC6" w:rsidP="002A3358">
            <w:pPr>
              <w:spacing w:line="360" w:lineRule="auto"/>
              <w:ind w:firstLine="0"/>
              <w:jc w:val="center"/>
              <w:rPr>
                <w:rFonts w:cs="Times New Roman"/>
                <w:szCs w:val="26"/>
              </w:rPr>
            </w:pPr>
            <w:r>
              <w:rPr>
                <w:rFonts w:cs="Times New Roman"/>
                <w:szCs w:val="26"/>
              </w:rPr>
              <w:t>17/2/2022</w:t>
            </w:r>
          </w:p>
        </w:tc>
        <w:tc>
          <w:tcPr>
            <w:tcW w:w="1418" w:type="dxa"/>
          </w:tcPr>
          <w:p w14:paraId="56436C32" w14:textId="77777777" w:rsidR="00094963" w:rsidRDefault="00094963" w:rsidP="002A3358">
            <w:pPr>
              <w:spacing w:line="360" w:lineRule="auto"/>
              <w:ind w:firstLine="0"/>
              <w:jc w:val="center"/>
              <w:rPr>
                <w:rFonts w:cs="Times New Roman"/>
                <w:szCs w:val="26"/>
              </w:rPr>
            </w:pPr>
          </w:p>
        </w:tc>
        <w:tc>
          <w:tcPr>
            <w:tcW w:w="1378" w:type="dxa"/>
          </w:tcPr>
          <w:p w14:paraId="739AA828" w14:textId="77777777" w:rsidR="00094963" w:rsidRDefault="00094963" w:rsidP="002A3358">
            <w:pPr>
              <w:spacing w:line="360" w:lineRule="auto"/>
              <w:ind w:firstLine="0"/>
              <w:jc w:val="center"/>
              <w:rPr>
                <w:rFonts w:cs="Times New Roman"/>
                <w:szCs w:val="26"/>
              </w:rPr>
            </w:pPr>
          </w:p>
        </w:tc>
        <w:tc>
          <w:tcPr>
            <w:tcW w:w="1317" w:type="dxa"/>
          </w:tcPr>
          <w:p w14:paraId="0F31F940" w14:textId="6CAB5491" w:rsidR="00094963" w:rsidRDefault="00B56CF6" w:rsidP="002A3358">
            <w:pPr>
              <w:spacing w:line="360" w:lineRule="auto"/>
              <w:ind w:firstLine="0"/>
              <w:jc w:val="center"/>
              <w:rPr>
                <w:rFonts w:cs="Times New Roman"/>
                <w:szCs w:val="26"/>
              </w:rPr>
            </w:pPr>
            <w:r>
              <w:rPr>
                <w:rFonts w:cs="Times New Roman"/>
                <w:szCs w:val="26"/>
              </w:rPr>
              <w:t xml:space="preserve">Hoàn </w:t>
            </w:r>
            <w:r w:rsidR="00094963">
              <w:rPr>
                <w:rFonts w:cs="Times New Roman"/>
                <w:szCs w:val="26"/>
              </w:rPr>
              <w:t>thành</w:t>
            </w:r>
          </w:p>
        </w:tc>
      </w:tr>
      <w:tr w:rsidR="00094963" w14:paraId="62705EB2" w14:textId="77777777" w:rsidTr="002A3358">
        <w:tc>
          <w:tcPr>
            <w:tcW w:w="558" w:type="dxa"/>
          </w:tcPr>
          <w:p w14:paraId="5BD90E08" w14:textId="77777777" w:rsidR="00094963" w:rsidRDefault="00094963" w:rsidP="002A3358">
            <w:pPr>
              <w:spacing w:line="360" w:lineRule="auto"/>
              <w:ind w:firstLine="0"/>
              <w:jc w:val="center"/>
              <w:rPr>
                <w:rFonts w:cs="Times New Roman"/>
                <w:szCs w:val="26"/>
              </w:rPr>
            </w:pPr>
            <w:r>
              <w:rPr>
                <w:rFonts w:cs="Times New Roman"/>
                <w:szCs w:val="26"/>
              </w:rPr>
              <w:t>8.6</w:t>
            </w:r>
          </w:p>
        </w:tc>
        <w:tc>
          <w:tcPr>
            <w:tcW w:w="2291" w:type="dxa"/>
          </w:tcPr>
          <w:p w14:paraId="30FC42AA" w14:textId="77777777" w:rsidR="00094963" w:rsidRDefault="00094963" w:rsidP="002A3358">
            <w:pPr>
              <w:spacing w:line="360" w:lineRule="auto"/>
              <w:ind w:firstLine="0"/>
              <w:jc w:val="center"/>
              <w:rPr>
                <w:rFonts w:cs="Times New Roman"/>
                <w:szCs w:val="26"/>
              </w:rPr>
            </w:pPr>
            <w:r>
              <w:rPr>
                <w:rFonts w:cs="Times New Roman"/>
                <w:szCs w:val="26"/>
              </w:rPr>
              <w:t>Thiết kế form báo cáo đầu ra</w:t>
            </w:r>
          </w:p>
        </w:tc>
        <w:tc>
          <w:tcPr>
            <w:tcW w:w="0" w:type="auto"/>
          </w:tcPr>
          <w:p w14:paraId="589653F7" w14:textId="344B5A44" w:rsidR="00094963" w:rsidRDefault="002D2FC6" w:rsidP="002A3358">
            <w:pPr>
              <w:spacing w:line="360" w:lineRule="auto"/>
              <w:ind w:firstLine="0"/>
              <w:jc w:val="center"/>
              <w:rPr>
                <w:rFonts w:cs="Times New Roman"/>
                <w:szCs w:val="26"/>
              </w:rPr>
            </w:pPr>
            <w:r>
              <w:rPr>
                <w:rFonts w:cs="Times New Roman"/>
                <w:szCs w:val="26"/>
              </w:rPr>
              <w:t>15/2/2022</w:t>
            </w:r>
          </w:p>
        </w:tc>
        <w:tc>
          <w:tcPr>
            <w:tcW w:w="1401" w:type="dxa"/>
          </w:tcPr>
          <w:p w14:paraId="1A200D44" w14:textId="7FA68D68" w:rsidR="00094963" w:rsidRDefault="002D2FC6" w:rsidP="002A3358">
            <w:pPr>
              <w:spacing w:line="360" w:lineRule="auto"/>
              <w:ind w:firstLine="0"/>
              <w:jc w:val="center"/>
              <w:rPr>
                <w:rFonts w:cs="Times New Roman"/>
                <w:szCs w:val="26"/>
              </w:rPr>
            </w:pPr>
            <w:r>
              <w:rPr>
                <w:rFonts w:cs="Times New Roman"/>
                <w:szCs w:val="26"/>
              </w:rPr>
              <w:t>20/2/2022</w:t>
            </w:r>
          </w:p>
        </w:tc>
        <w:tc>
          <w:tcPr>
            <w:tcW w:w="1418" w:type="dxa"/>
          </w:tcPr>
          <w:p w14:paraId="5AA997B5" w14:textId="77777777" w:rsidR="00094963" w:rsidRDefault="00094963" w:rsidP="002A3358">
            <w:pPr>
              <w:spacing w:line="360" w:lineRule="auto"/>
              <w:ind w:firstLine="0"/>
              <w:jc w:val="center"/>
              <w:rPr>
                <w:rFonts w:cs="Times New Roman"/>
                <w:szCs w:val="26"/>
              </w:rPr>
            </w:pPr>
          </w:p>
        </w:tc>
        <w:tc>
          <w:tcPr>
            <w:tcW w:w="1378" w:type="dxa"/>
          </w:tcPr>
          <w:p w14:paraId="372DE8D3" w14:textId="77777777" w:rsidR="00094963" w:rsidRDefault="00094963" w:rsidP="002A3358">
            <w:pPr>
              <w:spacing w:line="360" w:lineRule="auto"/>
              <w:ind w:firstLine="0"/>
              <w:jc w:val="center"/>
              <w:rPr>
                <w:rFonts w:cs="Times New Roman"/>
                <w:szCs w:val="26"/>
              </w:rPr>
            </w:pPr>
          </w:p>
        </w:tc>
        <w:tc>
          <w:tcPr>
            <w:tcW w:w="1317" w:type="dxa"/>
          </w:tcPr>
          <w:p w14:paraId="7749B9F8" w14:textId="10F15291" w:rsidR="00094963" w:rsidRDefault="00B56CF6" w:rsidP="002A3358">
            <w:pPr>
              <w:spacing w:line="360" w:lineRule="auto"/>
              <w:ind w:firstLine="0"/>
              <w:jc w:val="center"/>
              <w:rPr>
                <w:rFonts w:cs="Times New Roman"/>
                <w:szCs w:val="26"/>
              </w:rPr>
            </w:pPr>
            <w:r>
              <w:rPr>
                <w:rFonts w:cs="Times New Roman"/>
                <w:szCs w:val="26"/>
              </w:rPr>
              <w:t>Hoàn</w:t>
            </w:r>
            <w:r w:rsidR="00094963">
              <w:rPr>
                <w:rFonts w:cs="Times New Roman"/>
                <w:szCs w:val="26"/>
              </w:rPr>
              <w:t xml:space="preserve"> thành</w:t>
            </w:r>
          </w:p>
        </w:tc>
      </w:tr>
      <w:tr w:rsidR="00094963" w14:paraId="04B351C4" w14:textId="77777777" w:rsidTr="002A3358">
        <w:tc>
          <w:tcPr>
            <w:tcW w:w="558" w:type="dxa"/>
          </w:tcPr>
          <w:p w14:paraId="0BEDB965" w14:textId="77777777" w:rsidR="00094963" w:rsidRDefault="00094963" w:rsidP="002A3358">
            <w:pPr>
              <w:spacing w:line="360" w:lineRule="auto"/>
              <w:ind w:firstLine="0"/>
              <w:jc w:val="center"/>
              <w:rPr>
                <w:rFonts w:cs="Times New Roman"/>
                <w:szCs w:val="26"/>
              </w:rPr>
            </w:pPr>
            <w:r>
              <w:rPr>
                <w:rFonts w:cs="Times New Roman"/>
                <w:szCs w:val="26"/>
              </w:rPr>
              <w:t>9</w:t>
            </w:r>
          </w:p>
        </w:tc>
        <w:tc>
          <w:tcPr>
            <w:tcW w:w="2291" w:type="dxa"/>
          </w:tcPr>
          <w:p w14:paraId="39EE0C4B" w14:textId="77777777" w:rsidR="00094963" w:rsidRDefault="00094963" w:rsidP="002A3358">
            <w:pPr>
              <w:spacing w:line="360" w:lineRule="auto"/>
              <w:ind w:firstLine="0"/>
              <w:jc w:val="center"/>
              <w:rPr>
                <w:rFonts w:cs="Times New Roman"/>
                <w:szCs w:val="26"/>
              </w:rPr>
            </w:pPr>
            <w:r>
              <w:rPr>
                <w:rFonts w:cs="Times New Roman"/>
                <w:szCs w:val="26"/>
              </w:rPr>
              <w:t>Lập trình giao diện cho phần mềm</w:t>
            </w:r>
          </w:p>
        </w:tc>
        <w:tc>
          <w:tcPr>
            <w:tcW w:w="0" w:type="auto"/>
          </w:tcPr>
          <w:p w14:paraId="7C5A605A" w14:textId="06991544" w:rsidR="00094963" w:rsidRDefault="002D2FC6" w:rsidP="002A3358">
            <w:pPr>
              <w:spacing w:line="360" w:lineRule="auto"/>
              <w:ind w:firstLine="0"/>
              <w:jc w:val="center"/>
              <w:rPr>
                <w:rFonts w:cs="Times New Roman"/>
                <w:szCs w:val="26"/>
              </w:rPr>
            </w:pPr>
            <w:r>
              <w:rPr>
                <w:rFonts w:cs="Times New Roman"/>
                <w:szCs w:val="26"/>
              </w:rPr>
              <w:t>15/2/2022</w:t>
            </w:r>
          </w:p>
        </w:tc>
        <w:tc>
          <w:tcPr>
            <w:tcW w:w="1401" w:type="dxa"/>
          </w:tcPr>
          <w:p w14:paraId="322F44FF" w14:textId="652DB3F2" w:rsidR="00094963" w:rsidRDefault="002D2FC6" w:rsidP="002A3358">
            <w:pPr>
              <w:spacing w:line="360" w:lineRule="auto"/>
              <w:ind w:firstLine="0"/>
              <w:jc w:val="center"/>
              <w:rPr>
                <w:rFonts w:cs="Times New Roman"/>
                <w:szCs w:val="26"/>
              </w:rPr>
            </w:pPr>
            <w:r>
              <w:rPr>
                <w:rFonts w:cs="Times New Roman"/>
                <w:szCs w:val="26"/>
              </w:rPr>
              <w:t>20/2/2022</w:t>
            </w:r>
          </w:p>
        </w:tc>
        <w:tc>
          <w:tcPr>
            <w:tcW w:w="1418" w:type="dxa"/>
          </w:tcPr>
          <w:p w14:paraId="5A76BE7B" w14:textId="77777777" w:rsidR="00094963" w:rsidRDefault="00094963" w:rsidP="002A3358">
            <w:pPr>
              <w:spacing w:line="360" w:lineRule="auto"/>
              <w:ind w:firstLine="0"/>
              <w:jc w:val="center"/>
              <w:rPr>
                <w:rFonts w:cs="Times New Roman"/>
                <w:szCs w:val="26"/>
              </w:rPr>
            </w:pPr>
          </w:p>
        </w:tc>
        <w:tc>
          <w:tcPr>
            <w:tcW w:w="1378" w:type="dxa"/>
          </w:tcPr>
          <w:p w14:paraId="18765857" w14:textId="77777777" w:rsidR="00094963" w:rsidRDefault="00094963" w:rsidP="002A3358">
            <w:pPr>
              <w:spacing w:line="360" w:lineRule="auto"/>
              <w:ind w:firstLine="0"/>
              <w:jc w:val="center"/>
              <w:rPr>
                <w:rFonts w:cs="Times New Roman"/>
                <w:szCs w:val="26"/>
              </w:rPr>
            </w:pPr>
          </w:p>
        </w:tc>
        <w:tc>
          <w:tcPr>
            <w:tcW w:w="1317" w:type="dxa"/>
          </w:tcPr>
          <w:p w14:paraId="0F27CB6A" w14:textId="078B9575" w:rsidR="00094963" w:rsidRDefault="005C4D89" w:rsidP="002A3358">
            <w:pPr>
              <w:spacing w:line="360" w:lineRule="auto"/>
              <w:ind w:firstLine="0"/>
              <w:jc w:val="center"/>
              <w:rPr>
                <w:rFonts w:cs="Times New Roman"/>
                <w:szCs w:val="26"/>
              </w:rPr>
            </w:pPr>
            <w:r>
              <w:rPr>
                <w:rFonts w:cs="Times New Roman"/>
                <w:szCs w:val="26"/>
              </w:rPr>
              <w:t>Hoàn</w:t>
            </w:r>
            <w:r w:rsidR="00094963">
              <w:rPr>
                <w:rFonts w:cs="Times New Roman"/>
                <w:szCs w:val="26"/>
              </w:rPr>
              <w:t xml:space="preserve"> thành</w:t>
            </w:r>
          </w:p>
        </w:tc>
      </w:tr>
      <w:tr w:rsidR="00094963" w14:paraId="3B55C36A" w14:textId="77777777" w:rsidTr="002A3358">
        <w:tc>
          <w:tcPr>
            <w:tcW w:w="558" w:type="dxa"/>
          </w:tcPr>
          <w:p w14:paraId="6E547EC7" w14:textId="77777777" w:rsidR="00094963" w:rsidRDefault="00094963" w:rsidP="002A3358">
            <w:pPr>
              <w:spacing w:line="360" w:lineRule="auto"/>
              <w:ind w:firstLine="0"/>
              <w:jc w:val="center"/>
              <w:rPr>
                <w:rFonts w:cs="Times New Roman"/>
                <w:szCs w:val="26"/>
              </w:rPr>
            </w:pPr>
            <w:r>
              <w:rPr>
                <w:rFonts w:cs="Times New Roman"/>
                <w:szCs w:val="26"/>
              </w:rPr>
              <w:t>10</w:t>
            </w:r>
          </w:p>
        </w:tc>
        <w:tc>
          <w:tcPr>
            <w:tcW w:w="2291" w:type="dxa"/>
          </w:tcPr>
          <w:p w14:paraId="3A90896F" w14:textId="77777777" w:rsidR="00094963" w:rsidRDefault="00094963" w:rsidP="002A3358">
            <w:pPr>
              <w:spacing w:line="360" w:lineRule="auto"/>
              <w:ind w:firstLine="0"/>
              <w:jc w:val="center"/>
              <w:rPr>
                <w:rFonts w:cs="Times New Roman"/>
                <w:szCs w:val="26"/>
              </w:rPr>
            </w:pPr>
            <w:r>
              <w:rPr>
                <w:rFonts w:cs="Times New Roman"/>
                <w:szCs w:val="26"/>
              </w:rPr>
              <w:t>Kiểm thử và sửa lỗi</w:t>
            </w:r>
          </w:p>
        </w:tc>
        <w:tc>
          <w:tcPr>
            <w:tcW w:w="0" w:type="auto"/>
          </w:tcPr>
          <w:p w14:paraId="55F54BF4" w14:textId="46F1BCAE" w:rsidR="00094963" w:rsidRDefault="002D2FC6" w:rsidP="002A3358">
            <w:pPr>
              <w:spacing w:line="360" w:lineRule="auto"/>
              <w:ind w:firstLine="0"/>
              <w:jc w:val="center"/>
              <w:rPr>
                <w:rFonts w:cs="Times New Roman"/>
                <w:szCs w:val="26"/>
              </w:rPr>
            </w:pPr>
            <w:r>
              <w:rPr>
                <w:rFonts w:cs="Times New Roman"/>
                <w:szCs w:val="26"/>
              </w:rPr>
              <w:t>21/2/2022</w:t>
            </w:r>
          </w:p>
        </w:tc>
        <w:tc>
          <w:tcPr>
            <w:tcW w:w="1401" w:type="dxa"/>
          </w:tcPr>
          <w:p w14:paraId="3E6FA74F" w14:textId="6648AD67" w:rsidR="00094963" w:rsidRDefault="002D2FC6" w:rsidP="002A3358">
            <w:pPr>
              <w:spacing w:line="360" w:lineRule="auto"/>
              <w:ind w:firstLine="0"/>
              <w:jc w:val="center"/>
              <w:rPr>
                <w:rFonts w:cs="Times New Roman"/>
                <w:szCs w:val="26"/>
              </w:rPr>
            </w:pPr>
            <w:r>
              <w:rPr>
                <w:rFonts w:cs="Times New Roman"/>
                <w:szCs w:val="26"/>
              </w:rPr>
              <w:t>21/2/2022</w:t>
            </w:r>
          </w:p>
        </w:tc>
        <w:tc>
          <w:tcPr>
            <w:tcW w:w="1418" w:type="dxa"/>
          </w:tcPr>
          <w:p w14:paraId="5C72491B" w14:textId="77777777" w:rsidR="00094963" w:rsidRDefault="00094963" w:rsidP="002A3358">
            <w:pPr>
              <w:spacing w:line="360" w:lineRule="auto"/>
              <w:ind w:firstLine="0"/>
              <w:jc w:val="center"/>
              <w:rPr>
                <w:rFonts w:cs="Times New Roman"/>
                <w:szCs w:val="26"/>
              </w:rPr>
            </w:pPr>
          </w:p>
        </w:tc>
        <w:tc>
          <w:tcPr>
            <w:tcW w:w="1378" w:type="dxa"/>
          </w:tcPr>
          <w:p w14:paraId="276B6E9F" w14:textId="77777777" w:rsidR="00094963" w:rsidRDefault="00094963" w:rsidP="002A3358">
            <w:pPr>
              <w:spacing w:line="360" w:lineRule="auto"/>
              <w:ind w:firstLine="0"/>
              <w:jc w:val="center"/>
              <w:rPr>
                <w:rFonts w:cs="Times New Roman"/>
                <w:szCs w:val="26"/>
              </w:rPr>
            </w:pPr>
          </w:p>
        </w:tc>
        <w:tc>
          <w:tcPr>
            <w:tcW w:w="1317" w:type="dxa"/>
          </w:tcPr>
          <w:p w14:paraId="5F7F8D1F" w14:textId="3B6A6B48" w:rsidR="00094963" w:rsidRDefault="005C4D89" w:rsidP="002A3358">
            <w:pPr>
              <w:spacing w:line="360" w:lineRule="auto"/>
              <w:ind w:firstLine="0"/>
              <w:jc w:val="center"/>
              <w:rPr>
                <w:rFonts w:cs="Times New Roman"/>
                <w:szCs w:val="26"/>
              </w:rPr>
            </w:pPr>
            <w:r>
              <w:rPr>
                <w:rFonts w:cs="Times New Roman"/>
                <w:szCs w:val="26"/>
              </w:rPr>
              <w:t xml:space="preserve">Hoàn </w:t>
            </w:r>
            <w:r w:rsidR="00094963">
              <w:rPr>
                <w:rFonts w:cs="Times New Roman"/>
                <w:szCs w:val="26"/>
              </w:rPr>
              <w:t>thành</w:t>
            </w:r>
          </w:p>
        </w:tc>
      </w:tr>
      <w:tr w:rsidR="00094963" w14:paraId="06657224" w14:textId="77777777" w:rsidTr="002A3358">
        <w:tc>
          <w:tcPr>
            <w:tcW w:w="558" w:type="dxa"/>
          </w:tcPr>
          <w:p w14:paraId="64369B96" w14:textId="77777777" w:rsidR="00094963" w:rsidRDefault="00094963" w:rsidP="002A3358">
            <w:pPr>
              <w:spacing w:line="360" w:lineRule="auto"/>
              <w:ind w:firstLine="0"/>
              <w:jc w:val="center"/>
              <w:rPr>
                <w:rFonts w:cs="Times New Roman"/>
                <w:szCs w:val="26"/>
              </w:rPr>
            </w:pPr>
            <w:r>
              <w:rPr>
                <w:rFonts w:cs="Times New Roman"/>
                <w:szCs w:val="26"/>
              </w:rPr>
              <w:lastRenderedPageBreak/>
              <w:t>11</w:t>
            </w:r>
          </w:p>
        </w:tc>
        <w:tc>
          <w:tcPr>
            <w:tcW w:w="2291" w:type="dxa"/>
          </w:tcPr>
          <w:p w14:paraId="1DFBC0C8" w14:textId="77777777" w:rsidR="00094963" w:rsidRDefault="00094963" w:rsidP="002A3358">
            <w:pPr>
              <w:spacing w:line="360" w:lineRule="auto"/>
              <w:ind w:firstLine="0"/>
              <w:jc w:val="center"/>
              <w:rPr>
                <w:rFonts w:cs="Times New Roman"/>
                <w:szCs w:val="26"/>
              </w:rPr>
            </w:pPr>
            <w:r>
              <w:rPr>
                <w:rFonts w:cs="Times New Roman"/>
                <w:szCs w:val="26"/>
              </w:rPr>
              <w:t>Bàn giao sản phẩm</w:t>
            </w:r>
          </w:p>
        </w:tc>
        <w:tc>
          <w:tcPr>
            <w:tcW w:w="0" w:type="auto"/>
          </w:tcPr>
          <w:p w14:paraId="5E1F72B9" w14:textId="2F9C6A6A" w:rsidR="00094963" w:rsidRDefault="002D2FC6" w:rsidP="002A3358">
            <w:pPr>
              <w:spacing w:line="360" w:lineRule="auto"/>
              <w:ind w:firstLine="0"/>
              <w:jc w:val="center"/>
              <w:rPr>
                <w:rFonts w:cs="Times New Roman"/>
                <w:szCs w:val="26"/>
              </w:rPr>
            </w:pPr>
            <w:r>
              <w:rPr>
                <w:rFonts w:cs="Times New Roman"/>
                <w:szCs w:val="26"/>
              </w:rPr>
              <w:t>25/2/2022</w:t>
            </w:r>
          </w:p>
        </w:tc>
        <w:tc>
          <w:tcPr>
            <w:tcW w:w="1401" w:type="dxa"/>
          </w:tcPr>
          <w:p w14:paraId="77811AA4" w14:textId="68F00A0C" w:rsidR="00094963" w:rsidRDefault="002D2FC6" w:rsidP="002A3358">
            <w:pPr>
              <w:spacing w:line="360" w:lineRule="auto"/>
              <w:ind w:firstLine="0"/>
              <w:jc w:val="center"/>
              <w:rPr>
                <w:rFonts w:cs="Times New Roman"/>
                <w:szCs w:val="26"/>
              </w:rPr>
            </w:pPr>
            <w:r>
              <w:rPr>
                <w:rFonts w:cs="Times New Roman"/>
                <w:szCs w:val="26"/>
              </w:rPr>
              <w:t>25/2/2022</w:t>
            </w:r>
          </w:p>
        </w:tc>
        <w:tc>
          <w:tcPr>
            <w:tcW w:w="1418" w:type="dxa"/>
          </w:tcPr>
          <w:p w14:paraId="2EE7F3F3" w14:textId="77777777" w:rsidR="00094963" w:rsidRDefault="00094963" w:rsidP="002A3358">
            <w:pPr>
              <w:spacing w:line="360" w:lineRule="auto"/>
              <w:ind w:firstLine="0"/>
              <w:jc w:val="center"/>
              <w:rPr>
                <w:rFonts w:cs="Times New Roman"/>
                <w:szCs w:val="26"/>
              </w:rPr>
            </w:pPr>
          </w:p>
        </w:tc>
        <w:tc>
          <w:tcPr>
            <w:tcW w:w="1378" w:type="dxa"/>
          </w:tcPr>
          <w:p w14:paraId="13867A30" w14:textId="77777777" w:rsidR="00094963" w:rsidRDefault="00094963" w:rsidP="002A3358">
            <w:pPr>
              <w:spacing w:line="360" w:lineRule="auto"/>
              <w:ind w:firstLine="0"/>
              <w:jc w:val="center"/>
              <w:rPr>
                <w:rFonts w:cs="Times New Roman"/>
                <w:szCs w:val="26"/>
              </w:rPr>
            </w:pPr>
          </w:p>
        </w:tc>
        <w:tc>
          <w:tcPr>
            <w:tcW w:w="1317" w:type="dxa"/>
          </w:tcPr>
          <w:p w14:paraId="290A2CCD" w14:textId="73EFA582" w:rsidR="00094963" w:rsidRDefault="005C4D89" w:rsidP="002A3358">
            <w:pPr>
              <w:spacing w:line="360" w:lineRule="auto"/>
              <w:ind w:firstLine="0"/>
              <w:jc w:val="center"/>
              <w:rPr>
                <w:rFonts w:cs="Times New Roman"/>
                <w:szCs w:val="26"/>
              </w:rPr>
            </w:pPr>
            <w:r>
              <w:rPr>
                <w:rFonts w:cs="Times New Roman"/>
                <w:szCs w:val="26"/>
              </w:rPr>
              <w:t xml:space="preserve">Hoàn </w:t>
            </w:r>
            <w:r w:rsidR="00094963">
              <w:rPr>
                <w:rFonts w:cs="Times New Roman"/>
                <w:szCs w:val="26"/>
              </w:rPr>
              <w:t>thành</w:t>
            </w:r>
          </w:p>
        </w:tc>
      </w:tr>
    </w:tbl>
    <w:p w14:paraId="77BB53B9" w14:textId="77777777" w:rsidR="00DC4AD8" w:rsidRDefault="00DC4AD8" w:rsidP="001414EB"/>
    <w:p w14:paraId="09CBE88A" w14:textId="7295CBE0" w:rsidR="001414EB" w:rsidRPr="00DC4AD8" w:rsidRDefault="00DC4AD8" w:rsidP="00DC4AD8">
      <w:pPr>
        <w:jc w:val="center"/>
        <w:rPr>
          <w:rFonts w:cs="Times New Roman"/>
          <w:i/>
          <w:iCs/>
          <w:szCs w:val="26"/>
        </w:rPr>
      </w:pPr>
      <w:r w:rsidRPr="00DC4AD8">
        <w:rPr>
          <w:i/>
          <w:iCs/>
        </w:rPr>
        <w:t xml:space="preserve">Bảng 1. </w:t>
      </w:r>
      <w:r w:rsidRPr="00DC4AD8">
        <w:rPr>
          <w:i/>
          <w:iCs/>
          <w:noProof/>
        </w:rPr>
        <w:fldChar w:fldCharType="begin"/>
      </w:r>
      <w:r w:rsidRPr="00DC4AD8">
        <w:rPr>
          <w:i/>
          <w:iCs/>
          <w:noProof/>
        </w:rPr>
        <w:instrText xml:space="preserve"> SEQ Bảng_1. \* ARABIC </w:instrText>
      </w:r>
      <w:r w:rsidRPr="00DC4AD8">
        <w:rPr>
          <w:i/>
          <w:iCs/>
          <w:noProof/>
        </w:rPr>
        <w:fldChar w:fldCharType="separate"/>
      </w:r>
      <w:r w:rsidRPr="00DC4AD8">
        <w:rPr>
          <w:i/>
          <w:iCs/>
          <w:noProof/>
        </w:rPr>
        <w:t>1</w:t>
      </w:r>
      <w:r w:rsidRPr="00DC4AD8">
        <w:rPr>
          <w:i/>
          <w:iCs/>
          <w:noProof/>
        </w:rPr>
        <w:fldChar w:fldCharType="end"/>
      </w:r>
      <w:r w:rsidRPr="00DC4AD8">
        <w:rPr>
          <w:i/>
          <w:iCs/>
        </w:rPr>
        <w:t xml:space="preserve"> Bảng phân công công việc và kế hoạch thực hiện</w:t>
      </w:r>
    </w:p>
    <w:p w14:paraId="09CBE88B" w14:textId="77777777" w:rsidR="00026470" w:rsidRDefault="00026470">
      <w:pPr>
        <w:rPr>
          <w:rFonts w:cs="Times New Roman"/>
          <w:szCs w:val="26"/>
        </w:rPr>
      </w:pPr>
      <w:r>
        <w:rPr>
          <w:rFonts w:cs="Times New Roman"/>
          <w:szCs w:val="26"/>
        </w:rPr>
        <w:br w:type="page"/>
      </w:r>
    </w:p>
    <w:p w14:paraId="09CBE88C" w14:textId="77777777" w:rsidR="00026470" w:rsidRPr="00AC1D0B" w:rsidRDefault="00026470" w:rsidP="00690BC7">
      <w:pPr>
        <w:pStyle w:val="Heading1"/>
        <w:rPr>
          <w:rFonts w:cs="Times New Roman"/>
          <w:b w:val="0"/>
          <w:szCs w:val="26"/>
        </w:rPr>
      </w:pPr>
      <w:bookmarkStart w:id="16" w:name="_Toc74778282"/>
      <w:r>
        <w:rPr>
          <w:rFonts w:cs="Times New Roman"/>
          <w:szCs w:val="26"/>
        </w:rPr>
        <w:lastRenderedPageBreak/>
        <w:t>CHƯƠNG</w:t>
      </w:r>
      <w:r w:rsidRPr="00AC1D0B">
        <w:rPr>
          <w:rFonts w:cs="Times New Roman"/>
          <w:szCs w:val="26"/>
        </w:rPr>
        <w:t xml:space="preserve"> I</w:t>
      </w:r>
      <w:r>
        <w:rPr>
          <w:rFonts w:cs="Times New Roman"/>
          <w:szCs w:val="26"/>
        </w:rPr>
        <w:t>I</w:t>
      </w:r>
      <w:r w:rsidRPr="00AC1D0B">
        <w:rPr>
          <w:rFonts w:cs="Times New Roman"/>
          <w:szCs w:val="26"/>
        </w:rPr>
        <w:t xml:space="preserve">: </w:t>
      </w:r>
      <w:r w:rsidR="007E74B6">
        <w:rPr>
          <w:rFonts w:cs="Times New Roman"/>
          <w:szCs w:val="26"/>
        </w:rPr>
        <w:t>TÌM HIỂU YÊU CẦU</w:t>
      </w:r>
      <w:bookmarkEnd w:id="16"/>
    </w:p>
    <w:p w14:paraId="09CBE8C9" w14:textId="77777777" w:rsidR="0020398F" w:rsidRDefault="0020398F" w:rsidP="0021330A">
      <w:pPr>
        <w:pStyle w:val="ListParagraph"/>
        <w:ind w:firstLine="0"/>
      </w:pPr>
    </w:p>
    <w:p w14:paraId="09CBE8CE" w14:textId="77777777" w:rsidR="00430C1D" w:rsidRDefault="00B31047" w:rsidP="00FC5724">
      <w:pPr>
        <w:pStyle w:val="ListParagraph"/>
        <w:numPr>
          <w:ilvl w:val="1"/>
          <w:numId w:val="2"/>
        </w:numPr>
        <w:outlineLvl w:val="1"/>
        <w:rPr>
          <w:rFonts w:cs="Times New Roman"/>
          <w:b/>
          <w:szCs w:val="26"/>
        </w:rPr>
      </w:pPr>
      <w:bookmarkStart w:id="17" w:name="_Toc74778284"/>
      <w:r>
        <w:rPr>
          <w:rFonts w:cs="Times New Roman"/>
          <w:b/>
          <w:szCs w:val="26"/>
        </w:rPr>
        <w:t>Các yêu cầu được thu thập</w:t>
      </w:r>
      <w:bookmarkEnd w:id="17"/>
    </w:p>
    <w:p w14:paraId="09CBE8CF" w14:textId="54523CE7" w:rsidR="00430C1D" w:rsidRPr="00050F9C" w:rsidRDefault="00430C1D" w:rsidP="00FC5724">
      <w:bookmarkStart w:id="18" w:name="_Toc74773231"/>
      <w:r>
        <w:t xml:space="preserve">- Mỗi khi có </w:t>
      </w:r>
      <w:r w:rsidR="008A2326">
        <w:t>sản phẩm</w:t>
      </w:r>
      <w:r>
        <w:t xml:space="preserve"> mới được nhập về cửa hàng, người quản lí sẽ tiến hành nhập thông tin vào hệ thống.</w:t>
      </w:r>
      <w:r w:rsidR="00050F9C">
        <w:t xml:space="preserve"> </w:t>
      </w:r>
      <w:r w:rsidR="7B132960">
        <w:t>Các thông tin bao gồm: mã sản phẩm, tên sản phẩm,</w:t>
      </w:r>
      <w:r w:rsidR="00B61922">
        <w:t xml:space="preserve"> loại sản phẩm</w:t>
      </w:r>
      <w:r w:rsidR="7B132960">
        <w:t>,</w:t>
      </w:r>
      <w:r w:rsidR="000B6E6C">
        <w:t xml:space="preserve"> ngày nhập,</w:t>
      </w:r>
      <w:r w:rsidR="7B132960">
        <w:t xml:space="preserve"> giá nhập,</w:t>
      </w:r>
      <w:r w:rsidR="4BE36D7A">
        <w:t xml:space="preserve"> số lượng nhập,</w:t>
      </w:r>
      <w:r w:rsidR="7B132960">
        <w:t xml:space="preserve"> thông số kĩ thuật, </w:t>
      </w:r>
      <w:r w:rsidR="4D9B43A6">
        <w:t>giá bán tham khảo</w:t>
      </w:r>
      <w:r w:rsidR="3AD70964">
        <w:t>, thời gian bảo hành</w:t>
      </w:r>
      <w:r w:rsidR="4E8B69FD">
        <w:t>.</w:t>
      </w:r>
      <w:r w:rsidR="4F462E65">
        <w:t xml:space="preserve"> </w:t>
      </w:r>
      <w:r w:rsidR="5CEB9367">
        <w:t>Các thông số kĩ thuật củ</w:t>
      </w:r>
      <w:r w:rsidR="00AA27F1">
        <w:t>a điện thoại</w:t>
      </w:r>
      <w:r w:rsidR="5CEB9367">
        <w:t xml:space="preserve"> là </w:t>
      </w:r>
      <w:r w:rsidR="5B9BB50B" w:rsidRPr="3CBB444D">
        <w:rPr>
          <w:rFonts w:eastAsia="Times New Roman" w:cs="Times New Roman"/>
          <w:szCs w:val="26"/>
        </w:rPr>
        <w:t>mã máy, màu sắc, tình trạng, chip, bộ xử lí, quốc gia, màn hình, ổ cứng, pin, màn hình, cổng giao tiếp, cân nặng</w:t>
      </w:r>
      <w:r w:rsidR="0DE08157">
        <w:t xml:space="preserve">. </w:t>
      </w:r>
      <w:r w:rsidR="5EF45779">
        <w:t xml:space="preserve">Các thông số kĩ thuật cho sản phẩm linh kiện </w:t>
      </w:r>
      <w:r w:rsidR="0526EEA1">
        <w:t>là một dòng ghi chú thông số máy trên linh kiện</w:t>
      </w:r>
      <w:r w:rsidR="648A8B92">
        <w:t>.</w:t>
      </w:r>
      <w:bookmarkEnd w:id="18"/>
    </w:p>
    <w:p w14:paraId="09CBE8D1" w14:textId="369EC4F8" w:rsidR="00430C1D" w:rsidRPr="00E20E48" w:rsidRDefault="00430C1D" w:rsidP="00477613">
      <w:pPr>
        <w:ind w:firstLine="0"/>
      </w:pPr>
      <w:r>
        <w:t>- Khi khách hàng mua hàng, nhân viên thu ngân sẽ nhập thông</w:t>
      </w:r>
      <w:r w:rsidR="001E15B9">
        <w:t xml:space="preserve"> tin</w:t>
      </w:r>
      <w:r>
        <w:t xml:space="preserve"> hàng hóa,</w:t>
      </w:r>
      <w:r w:rsidR="09BDA8B7">
        <w:t xml:space="preserve"> thông tin</w:t>
      </w:r>
      <w:r>
        <w:t xml:space="preserve"> khách hàng, lập hóa đơn, lưu vào hệ thống và in ra đưa cho khách hàng. Hóa đơn khi đã lưu </w:t>
      </w:r>
      <w:r w:rsidR="001B37C9">
        <w:t>có thể</w:t>
      </w:r>
      <w:r>
        <w:t xml:space="preserve"> được chỉnh sửa hoặc xóa bởi </w:t>
      </w:r>
      <w:r w:rsidR="00C239E0">
        <w:t>chủ cửa hàng hoặc nhân viên trong cửa hàng</w:t>
      </w:r>
      <w:r>
        <w:t>. Hóa đơn bao gồm: Mã hóa đơn, ngày lập, tên khách hàng</w:t>
      </w:r>
      <w:r w:rsidR="001E15B9">
        <w:t>,</w:t>
      </w:r>
      <w:r>
        <w:t xml:space="preserve"> </w:t>
      </w:r>
      <w:r w:rsidR="60E2198E">
        <w:t>địa chỉ khách hàng, số điện thoại khách hàng,</w:t>
      </w:r>
      <w:r w:rsidR="044D0CF1">
        <w:t xml:space="preserve"> </w:t>
      </w:r>
      <w:r>
        <w:t xml:space="preserve">tổng </w:t>
      </w:r>
      <w:r w:rsidR="00E20E48">
        <w:t>giá trị của hóa đơn, thông tin về sản phẩm (thông số đi kèm, số lượng, thời gian bảo hành, giá thành).</w:t>
      </w:r>
    </w:p>
    <w:p w14:paraId="623DF38D" w14:textId="12BF6E1B" w:rsidR="00430C1D" w:rsidRDefault="00430C1D" w:rsidP="3CBB444D">
      <w:pPr>
        <w:ind w:firstLine="0"/>
      </w:pPr>
      <w:r>
        <w:t xml:space="preserve">- Hệ thống hỗ trợ </w:t>
      </w:r>
      <w:r w:rsidR="00A73CB7">
        <w:t>nhân viên và chủ</w:t>
      </w:r>
      <w:r>
        <w:t xml:space="preserve"> cửa hàng có thể tìm kiếm thông tin về: Tìm kiế</w:t>
      </w:r>
      <w:r w:rsidR="00D80C08">
        <w:t>m điện thoại</w:t>
      </w:r>
      <w:r w:rsidR="00D86F85">
        <w:t xml:space="preserve"> theo các tiêu chí lựa chọn về</w:t>
      </w:r>
      <w:r w:rsidR="00D80C08">
        <w:t xml:space="preserve"> tên máy, mã máy,</w:t>
      </w:r>
      <w:r>
        <w:t xml:space="preserve"> tìm kiếm </w:t>
      </w:r>
      <w:r w:rsidR="009D5607">
        <w:t>hóa đơn</w:t>
      </w:r>
      <w:r>
        <w:t xml:space="preserve">. </w:t>
      </w:r>
    </w:p>
    <w:p w14:paraId="0F968636" w14:textId="77777777" w:rsidR="00C239E0" w:rsidRPr="00C239E0" w:rsidRDefault="25C2447B" w:rsidP="002F6A95">
      <w:pPr>
        <w:pStyle w:val="ListParagraph"/>
        <w:numPr>
          <w:ilvl w:val="0"/>
          <w:numId w:val="12"/>
        </w:numPr>
        <w:ind w:firstLine="0"/>
        <w:jc w:val="left"/>
      </w:pPr>
      <w:r w:rsidRPr="00C239E0">
        <w:rPr>
          <w:rFonts w:eastAsia="Calibri"/>
          <w:szCs w:val="26"/>
        </w:rPr>
        <w:t>Hệ thống sẽ lưu lại thông tin của khách hàng bao gồm:</w:t>
      </w:r>
      <w:r w:rsidR="00C239E0" w:rsidRPr="00C239E0">
        <w:rPr>
          <w:rFonts w:eastAsia="Calibri"/>
          <w:szCs w:val="26"/>
        </w:rPr>
        <w:t xml:space="preserve"> mã khách hàng,</w:t>
      </w:r>
      <w:r w:rsidRPr="00C239E0">
        <w:rPr>
          <w:rFonts w:eastAsia="Calibri"/>
          <w:szCs w:val="26"/>
        </w:rPr>
        <w:t xml:space="preserve"> tên khách hàng</w:t>
      </w:r>
      <w:r w:rsidR="4BD53460" w:rsidRPr="00C239E0">
        <w:rPr>
          <w:rFonts w:eastAsia="Calibri"/>
          <w:szCs w:val="26"/>
        </w:rPr>
        <w:t>, số điện thoại liên hệ, địa chỉ</w:t>
      </w:r>
      <w:r w:rsidR="00C239E0">
        <w:rPr>
          <w:rFonts w:eastAsia="Calibri"/>
          <w:szCs w:val="26"/>
        </w:rPr>
        <w:t>.</w:t>
      </w:r>
    </w:p>
    <w:p w14:paraId="09CBE8D3" w14:textId="1CE14755" w:rsidR="00430C1D" w:rsidRDefault="00430C1D" w:rsidP="002F6A95">
      <w:pPr>
        <w:pStyle w:val="ListParagraph"/>
        <w:numPr>
          <w:ilvl w:val="0"/>
          <w:numId w:val="12"/>
        </w:numPr>
        <w:ind w:firstLine="0"/>
        <w:jc w:val="left"/>
      </w:pPr>
      <w:r>
        <w:t xml:space="preserve"> Hệ thống hỗ trợ chủ cửa hàng </w:t>
      </w:r>
      <w:r w:rsidR="00C239E0">
        <w:t>hoặc nhân viên</w:t>
      </w:r>
      <w:r>
        <w:t xml:space="preserve"> có thể lập các báo cáo thống kê về doanh thu, số tiền lãi trong một khoảng thời gian tùy chọn (ngày, tháng, năm). Số lượng của các </w:t>
      </w:r>
      <w:r w:rsidR="009D5607">
        <w:rPr>
          <w:color w:val="000000" w:themeColor="text1"/>
        </w:rPr>
        <w:t>sản phẩm</w:t>
      </w:r>
      <w:r w:rsidRPr="008A2326">
        <w:rPr>
          <w:color w:val="FF0000"/>
        </w:rPr>
        <w:t xml:space="preserve"> </w:t>
      </w:r>
      <w:r>
        <w:t xml:space="preserve">còn trong kho, </w:t>
      </w:r>
      <w:r w:rsidR="00807FD6">
        <w:t>sản phẩm</w:t>
      </w:r>
      <w:r>
        <w:t xml:space="preserve"> đã hết hàng, </w:t>
      </w:r>
      <w:r w:rsidR="00807FD6">
        <w:t>sản phẩm</w:t>
      </w:r>
      <w:r>
        <w:t xml:space="preserve"> đã bán được trong một khoảng thời gian tùy chọn (ngày, tháng, năm).</w:t>
      </w:r>
    </w:p>
    <w:p w14:paraId="09CBE8D4" w14:textId="77777777" w:rsidR="00430C1D" w:rsidRPr="00430C1D" w:rsidRDefault="00430C1D" w:rsidP="00430C1D">
      <w:pPr>
        <w:ind w:firstLine="0"/>
        <w:outlineLvl w:val="1"/>
        <w:rPr>
          <w:rFonts w:cs="Times New Roman"/>
          <w:b/>
          <w:szCs w:val="26"/>
        </w:rPr>
      </w:pPr>
    </w:p>
    <w:p w14:paraId="09CBE8D5" w14:textId="77777777" w:rsidR="001414EB" w:rsidRDefault="00F71D1E" w:rsidP="006666CA">
      <w:pPr>
        <w:pStyle w:val="ListParagraph"/>
        <w:numPr>
          <w:ilvl w:val="1"/>
          <w:numId w:val="2"/>
        </w:numPr>
        <w:outlineLvl w:val="1"/>
        <w:rPr>
          <w:rFonts w:cs="Times New Roman"/>
          <w:b/>
          <w:szCs w:val="26"/>
        </w:rPr>
      </w:pPr>
      <w:bookmarkStart w:id="19" w:name="_Toc74778285"/>
      <w:r>
        <w:rPr>
          <w:rFonts w:cs="Times New Roman"/>
          <w:b/>
          <w:szCs w:val="26"/>
        </w:rPr>
        <w:t>Phân loại yêu cầu</w:t>
      </w:r>
      <w:bookmarkEnd w:id="19"/>
    </w:p>
    <w:p w14:paraId="09CBE8D6" w14:textId="6D61423A" w:rsidR="00CE1EAB" w:rsidRDefault="00CE1EAB" w:rsidP="006666CA">
      <w:pPr>
        <w:pStyle w:val="ListParagraph"/>
        <w:numPr>
          <w:ilvl w:val="2"/>
          <w:numId w:val="3"/>
        </w:numPr>
        <w:outlineLvl w:val="2"/>
        <w:rPr>
          <w:rFonts w:cs="Times New Roman"/>
          <w:b/>
          <w:i/>
          <w:szCs w:val="26"/>
        </w:rPr>
      </w:pPr>
      <w:bookmarkStart w:id="20" w:name="_Toc74778286"/>
      <w:r w:rsidRPr="00CE1EAB">
        <w:rPr>
          <w:rFonts w:cs="Times New Roman"/>
          <w:b/>
          <w:i/>
          <w:szCs w:val="26"/>
        </w:rPr>
        <w:t>Yêu cầu chức năng</w:t>
      </w:r>
      <w:r w:rsidR="00B44712">
        <w:rPr>
          <w:rFonts w:cs="Times New Roman"/>
          <w:b/>
          <w:i/>
          <w:szCs w:val="26"/>
        </w:rPr>
        <w:t>:</w:t>
      </w:r>
      <w:bookmarkEnd w:id="20"/>
    </w:p>
    <w:p w14:paraId="09CBE8D7" w14:textId="77777777" w:rsidR="00C503E1" w:rsidRDefault="005A33CD" w:rsidP="3CBB444D">
      <w:pPr>
        <w:rPr>
          <w:rFonts w:cs="Times New Roman"/>
        </w:rPr>
      </w:pPr>
      <w:r w:rsidRPr="3CBB444D">
        <w:rPr>
          <w:rFonts w:cs="Times New Roman"/>
        </w:rPr>
        <w:lastRenderedPageBreak/>
        <w:t>Phần mềm cần có các chức năng sau:</w:t>
      </w:r>
    </w:p>
    <w:p w14:paraId="6B502877" w14:textId="7AFE2BBA" w:rsidR="099FEFF0" w:rsidRDefault="099FEFF0" w:rsidP="006666CA">
      <w:pPr>
        <w:pStyle w:val="ListParagraph"/>
        <w:numPr>
          <w:ilvl w:val="0"/>
          <w:numId w:val="9"/>
        </w:numPr>
        <w:spacing w:after="160" w:line="259" w:lineRule="auto"/>
        <w:rPr>
          <w:rFonts w:asciiTheme="minorHAnsi" w:eastAsiaTheme="minorEastAsia" w:hAnsiTheme="minorHAnsi"/>
          <w:szCs w:val="26"/>
        </w:rPr>
      </w:pPr>
      <w:r>
        <w:t>Quản lý khách hàng: Thêm khách hàng mới, cập nhập khách hàng, xóa khách hàng.</w:t>
      </w:r>
    </w:p>
    <w:p w14:paraId="09CBE8D9" w14:textId="02FB0ECF" w:rsidR="00477613" w:rsidRDefault="00477613" w:rsidP="006666CA">
      <w:pPr>
        <w:pStyle w:val="ListParagraph"/>
        <w:numPr>
          <w:ilvl w:val="0"/>
          <w:numId w:val="9"/>
        </w:numPr>
        <w:spacing w:after="160" w:line="259" w:lineRule="auto"/>
      </w:pPr>
      <w:r>
        <w:t xml:space="preserve">Quản lí </w:t>
      </w:r>
      <w:r w:rsidR="00562CD2">
        <w:t>sản phẩm</w:t>
      </w:r>
      <w:r>
        <w:t xml:space="preserve">: Thêm </w:t>
      </w:r>
      <w:r w:rsidR="00562CD2">
        <w:t>sản phẩm</w:t>
      </w:r>
      <w:r>
        <w:t xml:space="preserve"> mới, cập nhật thông tin </w:t>
      </w:r>
      <w:r w:rsidR="00562CD2">
        <w:t>sản phẩm,</w:t>
      </w:r>
      <w:r>
        <w:t xml:space="preserve"> xóa </w:t>
      </w:r>
      <w:r w:rsidR="2FB2DFD5">
        <w:t>sản phẩm</w:t>
      </w:r>
      <w:r>
        <w:t xml:space="preserve"> không còn được bán.</w:t>
      </w:r>
    </w:p>
    <w:p w14:paraId="09CBE8DA" w14:textId="77777777" w:rsidR="00477613" w:rsidRDefault="00477613" w:rsidP="006666CA">
      <w:pPr>
        <w:pStyle w:val="ListParagraph"/>
        <w:numPr>
          <w:ilvl w:val="0"/>
          <w:numId w:val="9"/>
        </w:numPr>
        <w:spacing w:after="160" w:line="259" w:lineRule="auto"/>
      </w:pPr>
      <w:r>
        <w:t>Tạo hóa đơn mới: Thêm hóa đơn mới, cập nhập hóa đơn, xuất hóa đơn, xóa hóa đơn.</w:t>
      </w:r>
    </w:p>
    <w:p w14:paraId="09CBE8DC" w14:textId="343C942E" w:rsidR="00477613" w:rsidRDefault="00477613" w:rsidP="006666CA">
      <w:pPr>
        <w:pStyle w:val="ListParagraph"/>
        <w:numPr>
          <w:ilvl w:val="0"/>
          <w:numId w:val="9"/>
        </w:numPr>
        <w:spacing w:after="160" w:line="259" w:lineRule="auto"/>
      </w:pPr>
      <w:r>
        <w:t>Tìm kiếm: Tìm kiếm sản phẩm, tìm kiếm hóa đơn</w:t>
      </w:r>
      <w:r w:rsidR="57396D54">
        <w:t>, tìm kiếm khách hàng</w:t>
      </w:r>
      <w:r>
        <w:t>.</w:t>
      </w:r>
    </w:p>
    <w:p w14:paraId="09CBE8DE" w14:textId="316E24FD" w:rsidR="00477613" w:rsidRPr="00562CD2" w:rsidRDefault="00477613" w:rsidP="006666CA">
      <w:pPr>
        <w:pStyle w:val="ListParagraph"/>
        <w:numPr>
          <w:ilvl w:val="0"/>
          <w:numId w:val="9"/>
        </w:numPr>
        <w:spacing w:after="160" w:line="259" w:lineRule="auto"/>
      </w:pPr>
      <w:r>
        <w:t xml:space="preserve">Báo cáo và thống kê: Chọn ngày bắt đầu và kết thúc, hiển thị chi tiết các khoản thu, chi, hàng còn trong kho, hàng đã hết. </w:t>
      </w:r>
      <w:r w:rsidR="001C4ABD">
        <w:t xml:space="preserve">Cho phép xuất ra file excel hoặc </w:t>
      </w:r>
      <w:r w:rsidR="002D314B">
        <w:t>in báo cáo.</w:t>
      </w:r>
    </w:p>
    <w:p w14:paraId="09CBE8DF" w14:textId="55104CDB" w:rsidR="00CE1EAB" w:rsidRDefault="00CE1EAB" w:rsidP="006666CA">
      <w:pPr>
        <w:pStyle w:val="ListParagraph"/>
        <w:numPr>
          <w:ilvl w:val="2"/>
          <w:numId w:val="3"/>
        </w:numPr>
        <w:outlineLvl w:val="2"/>
        <w:rPr>
          <w:rFonts w:cs="Times New Roman"/>
          <w:b/>
          <w:i/>
          <w:szCs w:val="26"/>
        </w:rPr>
      </w:pPr>
      <w:bookmarkStart w:id="21" w:name="_Toc74778287"/>
      <w:r>
        <w:rPr>
          <w:rFonts w:cs="Times New Roman"/>
          <w:b/>
          <w:i/>
          <w:szCs w:val="26"/>
        </w:rPr>
        <w:t>Yêu cầu phi chức năng</w:t>
      </w:r>
      <w:bookmarkEnd w:id="21"/>
      <w:r w:rsidR="00575F6A">
        <w:rPr>
          <w:rFonts w:cs="Times New Roman"/>
          <w:b/>
          <w:i/>
          <w:szCs w:val="26"/>
        </w:rPr>
        <w:t>:</w:t>
      </w:r>
    </w:p>
    <w:p w14:paraId="09CBE8E0" w14:textId="41580ED3" w:rsidR="00753D42" w:rsidRDefault="00753D42" w:rsidP="00753D42">
      <w:pPr>
        <w:ind w:firstLine="0"/>
      </w:pPr>
      <w:r>
        <w:t xml:space="preserve">     - Hoạt động trên </w:t>
      </w:r>
      <w:r w:rsidR="00D80C08">
        <w:t>máy tính</w:t>
      </w:r>
      <w:r>
        <w:t xml:space="preserve"> chạy Window 7/8/8.1/10.</w:t>
      </w:r>
      <w:r w:rsidR="008F3BB4">
        <w:t xml:space="preserve"> </w:t>
      </w:r>
      <w:r w:rsidR="00B44712">
        <w:t xml:space="preserve">Có </w:t>
      </w:r>
      <w:r w:rsidR="0012058C">
        <w:t xml:space="preserve">ổ cứng </w:t>
      </w:r>
      <w:r w:rsidR="0012776D">
        <w:t>trên 50GB, ram 4G trở lên</w:t>
      </w:r>
    </w:p>
    <w:p w14:paraId="09CBE8E1" w14:textId="77777777" w:rsidR="00753D42" w:rsidRDefault="00753D42" w:rsidP="00753D42">
      <w:pPr>
        <w:ind w:firstLine="0"/>
      </w:pPr>
      <w:r>
        <w:t xml:space="preserve">     - Ngôn ngữ: Tiếng Việt.</w:t>
      </w:r>
    </w:p>
    <w:p w14:paraId="09CBE8E2" w14:textId="77777777" w:rsidR="00753D42" w:rsidRDefault="00753D42" w:rsidP="00753D42">
      <w:pPr>
        <w:ind w:firstLine="0"/>
      </w:pPr>
      <w:r>
        <w:t xml:space="preserve">     - Đơn vị tiền tệ: VNĐ.</w:t>
      </w:r>
    </w:p>
    <w:p w14:paraId="09CBE8E4" w14:textId="77777777" w:rsidR="00753D42" w:rsidRDefault="00753D42" w:rsidP="00753D42">
      <w:pPr>
        <w:ind w:firstLine="0"/>
      </w:pPr>
      <w:r>
        <w:t xml:space="preserve">     - Tính toán chính xác, dung lượng chứa thông tin đảm bảo đủ lớn để xử lí dữ liệu lớn.</w:t>
      </w:r>
    </w:p>
    <w:p w14:paraId="09CBE8E5" w14:textId="39B50FB2" w:rsidR="00753D42" w:rsidRDefault="00753D42" w:rsidP="00753D42">
      <w:pPr>
        <w:ind w:firstLine="0"/>
      </w:pPr>
      <w:r>
        <w:t xml:space="preserve">     - Thời gian </w:t>
      </w:r>
      <w:r w:rsidR="008F3BB4">
        <w:t>thực hiện</w:t>
      </w:r>
      <w:r>
        <w:t xml:space="preserve">: </w:t>
      </w:r>
      <w:r w:rsidR="00AA27F1">
        <w:t>3</w:t>
      </w:r>
      <w:r>
        <w:t xml:space="preserve"> tháng.</w:t>
      </w:r>
    </w:p>
    <w:p w14:paraId="09CBE8E8" w14:textId="77777777" w:rsidR="00477613" w:rsidRPr="00043BBE" w:rsidRDefault="00477613" w:rsidP="00043BBE">
      <w:pPr>
        <w:ind w:firstLine="0"/>
        <w:outlineLvl w:val="2"/>
        <w:rPr>
          <w:rFonts w:cs="Times New Roman"/>
          <w:szCs w:val="26"/>
        </w:rPr>
      </w:pPr>
    </w:p>
    <w:p w14:paraId="09CBE8E9" w14:textId="77777777" w:rsidR="00C5746C" w:rsidRDefault="00C5746C" w:rsidP="00C8256C">
      <w:pPr>
        <w:pStyle w:val="ListParagraph"/>
        <w:ind w:left="709" w:firstLine="0"/>
        <w:rPr>
          <w:rFonts w:cs="Times New Roman"/>
          <w:szCs w:val="26"/>
        </w:rPr>
      </w:pPr>
    </w:p>
    <w:p w14:paraId="09CBE8EA" w14:textId="3A391EB9" w:rsidR="00C5746C" w:rsidRDefault="00C5746C">
      <w:pPr>
        <w:rPr>
          <w:rFonts w:cs="Times New Roman"/>
          <w:szCs w:val="26"/>
        </w:rPr>
      </w:pPr>
      <w:r>
        <w:rPr>
          <w:rFonts w:cs="Times New Roman"/>
          <w:szCs w:val="26"/>
        </w:rPr>
        <w:br w:type="page"/>
      </w:r>
      <w:r w:rsidR="003C56B7">
        <w:rPr>
          <w:rFonts w:cs="Times New Roman"/>
          <w:szCs w:val="26"/>
        </w:rPr>
        <w:lastRenderedPageBreak/>
        <w:t>/</w:t>
      </w:r>
    </w:p>
    <w:p w14:paraId="09CBE8EB" w14:textId="77777777" w:rsidR="00365EB5" w:rsidRDefault="00C5746C" w:rsidP="00C5746C">
      <w:pPr>
        <w:pStyle w:val="Heading1"/>
      </w:pPr>
      <w:bookmarkStart w:id="22" w:name="_Toc74778288"/>
      <w:r>
        <w:t>CHƯƠNG III: PHÂN TÍCH HỆ THỐNG</w:t>
      </w:r>
      <w:bookmarkEnd w:id="22"/>
    </w:p>
    <w:p w14:paraId="09CBE90B" w14:textId="4A332B84" w:rsidR="00C8256C" w:rsidRDefault="00086E3E" w:rsidP="00C8256C">
      <w:pPr>
        <w:rPr>
          <w:b/>
          <w:i/>
        </w:rPr>
      </w:pPr>
      <w:r>
        <w:rPr>
          <w:b/>
          <w:i/>
        </w:rPr>
        <w:t>3.1. Biểu đồ ca sử dụng:</w:t>
      </w:r>
    </w:p>
    <w:p w14:paraId="281941B1" w14:textId="77777777" w:rsidR="00086E3E" w:rsidRDefault="00086E3E" w:rsidP="00C8256C">
      <w:pPr>
        <w:rPr>
          <w:b/>
          <w:i/>
        </w:rPr>
      </w:pPr>
    </w:p>
    <w:p w14:paraId="6CBA82A7" w14:textId="0B8817A9" w:rsidR="00086E3E" w:rsidRDefault="00086E3E" w:rsidP="00C8256C">
      <w:pPr>
        <w:rPr>
          <w:b/>
          <w:i/>
        </w:rPr>
      </w:pPr>
      <w:r w:rsidRPr="00086E3E">
        <w:rPr>
          <w:b/>
          <w:i/>
          <w:noProof/>
        </w:rPr>
        <w:drawing>
          <wp:inline distT="0" distB="0" distL="0" distR="0" wp14:anchorId="5F09E0DC" wp14:editId="1509D330">
            <wp:extent cx="5760085" cy="4071672"/>
            <wp:effectExtent l="0" t="0" r="0" b="5080"/>
            <wp:docPr id="4" name="Picture 4" descr="C:\Users\Admin-Thính\OneDrive - Hanoi University of Science and Technology\Pictures\274123238_417527740170186_73283604268909979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Thính\OneDrive - Hanoi University of Science and Technology\Pictures\274123238_417527740170186_7328360426890997937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071672"/>
                    </a:xfrm>
                    <a:prstGeom prst="rect">
                      <a:avLst/>
                    </a:prstGeom>
                    <a:noFill/>
                    <a:ln>
                      <a:noFill/>
                    </a:ln>
                  </pic:spPr>
                </pic:pic>
              </a:graphicData>
            </a:graphic>
          </wp:inline>
        </w:drawing>
      </w:r>
    </w:p>
    <w:p w14:paraId="34F7A0E5" w14:textId="77777777" w:rsidR="00086E3E" w:rsidRDefault="00086E3E" w:rsidP="00C8256C">
      <w:pPr>
        <w:rPr>
          <w:b/>
          <w:i/>
        </w:rPr>
      </w:pPr>
    </w:p>
    <w:p w14:paraId="19E43E0F" w14:textId="7D201637" w:rsidR="00086E3E" w:rsidRDefault="00086E3E" w:rsidP="00C8256C">
      <w:pPr>
        <w:rPr>
          <w:b/>
          <w:i/>
        </w:rPr>
      </w:pPr>
      <w:r w:rsidRPr="00086E3E">
        <w:rPr>
          <w:b/>
          <w:i/>
          <w:noProof/>
        </w:rPr>
        <w:lastRenderedPageBreak/>
        <w:drawing>
          <wp:inline distT="0" distB="0" distL="0" distR="0" wp14:anchorId="2026C9CD" wp14:editId="411D2C8D">
            <wp:extent cx="5760085" cy="3604149"/>
            <wp:effectExtent l="0" t="0" r="0" b="0"/>
            <wp:docPr id="8" name="Picture 8" descr="C:\Users\Admin-Thính\OneDrive - Hanoi University of Science and Technology\Pictures\272980001_3267156673571211_24263415131538200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Thính\OneDrive - Hanoi University of Science and Technology\Pictures\272980001_3267156673571211_2426341513153820020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604149"/>
                    </a:xfrm>
                    <a:prstGeom prst="rect">
                      <a:avLst/>
                    </a:prstGeom>
                    <a:noFill/>
                    <a:ln>
                      <a:noFill/>
                    </a:ln>
                  </pic:spPr>
                </pic:pic>
              </a:graphicData>
            </a:graphic>
          </wp:inline>
        </w:drawing>
      </w:r>
    </w:p>
    <w:p w14:paraId="1742E77B" w14:textId="0B6C9C5A" w:rsidR="00086E3E" w:rsidRDefault="00086E3E" w:rsidP="00C8256C">
      <w:pPr>
        <w:rPr>
          <w:b/>
          <w:i/>
        </w:rPr>
      </w:pPr>
      <w:r w:rsidRPr="00086E3E">
        <w:rPr>
          <w:b/>
          <w:i/>
          <w:noProof/>
        </w:rPr>
        <w:drawing>
          <wp:inline distT="0" distB="0" distL="0" distR="0" wp14:anchorId="0E90B916" wp14:editId="54D6CC17">
            <wp:extent cx="5760085" cy="3905249"/>
            <wp:effectExtent l="0" t="0" r="0" b="635"/>
            <wp:docPr id="9" name="Picture 9" descr="C:\Users\Admin-Thính\OneDrive - Hanoi University of Science and Technology\Pictures\274385876_636258204304302_75676242384291118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Thính\OneDrive - Hanoi University of Science and Technology\Pictures\274385876_636258204304302_7567624238429111825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905249"/>
                    </a:xfrm>
                    <a:prstGeom prst="rect">
                      <a:avLst/>
                    </a:prstGeom>
                    <a:noFill/>
                    <a:ln>
                      <a:noFill/>
                    </a:ln>
                  </pic:spPr>
                </pic:pic>
              </a:graphicData>
            </a:graphic>
          </wp:inline>
        </w:drawing>
      </w:r>
    </w:p>
    <w:p w14:paraId="4F60711C" w14:textId="77777777" w:rsidR="00086E3E" w:rsidRDefault="00086E3E" w:rsidP="00C8256C">
      <w:pPr>
        <w:rPr>
          <w:b/>
          <w:i/>
        </w:rPr>
      </w:pPr>
    </w:p>
    <w:p w14:paraId="1BF99A6E" w14:textId="7425B548" w:rsidR="00086E3E" w:rsidRDefault="00086E3E" w:rsidP="002B6C75">
      <w:pPr>
        <w:jc w:val="left"/>
        <w:rPr>
          <w:b/>
          <w:i/>
        </w:rPr>
      </w:pPr>
      <w:r w:rsidRPr="00086E3E">
        <w:rPr>
          <w:b/>
          <w:i/>
          <w:noProof/>
        </w:rPr>
        <w:lastRenderedPageBreak/>
        <w:drawing>
          <wp:inline distT="0" distB="0" distL="0" distR="0" wp14:anchorId="41B9ACA6" wp14:editId="643D27D8">
            <wp:extent cx="5760085" cy="3616663"/>
            <wp:effectExtent l="0" t="0" r="0" b="3175"/>
            <wp:docPr id="10" name="Picture 10" descr="C:\Users\Admin-Thính\OneDrive - Hanoi University of Science and Technology\Pictures\272067063_370817561542257_34549105164869464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Thính\OneDrive - Hanoi University of Science and Technology\Pictures\272067063_370817561542257_3454910516486946477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616663"/>
                    </a:xfrm>
                    <a:prstGeom prst="rect">
                      <a:avLst/>
                    </a:prstGeom>
                    <a:noFill/>
                    <a:ln>
                      <a:noFill/>
                    </a:ln>
                  </pic:spPr>
                </pic:pic>
              </a:graphicData>
            </a:graphic>
          </wp:inline>
        </w:drawing>
      </w:r>
    </w:p>
    <w:p w14:paraId="6718764F" w14:textId="7950D357" w:rsidR="004D7577" w:rsidRDefault="004D7577" w:rsidP="002B6C75">
      <w:pPr>
        <w:jc w:val="left"/>
        <w:rPr>
          <w:b/>
          <w:i/>
        </w:rPr>
      </w:pPr>
      <w:r w:rsidRPr="00086E3E">
        <w:rPr>
          <w:noProof/>
        </w:rPr>
        <w:drawing>
          <wp:inline distT="0" distB="0" distL="0" distR="0" wp14:anchorId="2CC8B801" wp14:editId="584D0465">
            <wp:extent cx="5760085" cy="3514725"/>
            <wp:effectExtent l="0" t="0" r="0" b="9525"/>
            <wp:docPr id="88" name="Picture 88" descr="C:\Users\Admin-Thính\OneDrive - Hanoi University of Science and Technology\Pictures\273560467_1458681477881080_83304723824825286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Thính\OneDrive - Hanoi University of Science and Technology\Pictures\273560467_1458681477881080_8330472382482528642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514725"/>
                    </a:xfrm>
                    <a:prstGeom prst="rect">
                      <a:avLst/>
                    </a:prstGeom>
                    <a:noFill/>
                    <a:ln>
                      <a:noFill/>
                    </a:ln>
                  </pic:spPr>
                </pic:pic>
              </a:graphicData>
            </a:graphic>
          </wp:inline>
        </w:drawing>
      </w:r>
    </w:p>
    <w:p w14:paraId="192E6615" w14:textId="1FC40C1B" w:rsidR="00086E3E" w:rsidRDefault="002B6C75" w:rsidP="002B6C75">
      <w:pPr>
        <w:jc w:val="left"/>
        <w:rPr>
          <w:b/>
          <w:i/>
        </w:rPr>
      </w:pPr>
      <w:r>
        <w:rPr>
          <w:b/>
          <w:i/>
        </w:rPr>
        <w:t>3.2.Biểu đồ hoạt động:</w:t>
      </w:r>
    </w:p>
    <w:p w14:paraId="610BE103" w14:textId="77777777" w:rsidR="002B6C75" w:rsidRPr="00C8256C" w:rsidRDefault="002B6C75" w:rsidP="002B6C75">
      <w:pPr>
        <w:jc w:val="left"/>
        <w:rPr>
          <w:b/>
          <w:i/>
        </w:rPr>
      </w:pPr>
    </w:p>
    <w:p w14:paraId="09CBE90C" w14:textId="3A4AEAA4" w:rsidR="00CA5559" w:rsidRDefault="00CA5559" w:rsidP="002B6C75">
      <w:pPr>
        <w:keepNext/>
        <w:ind w:firstLine="0"/>
      </w:pPr>
    </w:p>
    <w:p w14:paraId="2571B8FE" w14:textId="77777777" w:rsidR="002B6C75" w:rsidRDefault="002B6C75" w:rsidP="002B6C75">
      <w:pPr>
        <w:keepNext/>
        <w:ind w:firstLine="0"/>
      </w:pPr>
    </w:p>
    <w:p w14:paraId="16D2B587" w14:textId="77777777" w:rsidR="002B6C75" w:rsidRDefault="002B6C75" w:rsidP="002B6C75">
      <w:pPr>
        <w:keepNext/>
        <w:ind w:firstLine="0"/>
      </w:pPr>
    </w:p>
    <w:p w14:paraId="66D31700" w14:textId="77777777" w:rsidR="004D7577" w:rsidRDefault="004D7577">
      <w:r w:rsidRPr="004D7577">
        <w:rPr>
          <w:noProof/>
        </w:rPr>
        <w:drawing>
          <wp:inline distT="0" distB="0" distL="0" distR="0" wp14:anchorId="00E239F6" wp14:editId="07872640">
            <wp:extent cx="5760085" cy="5069141"/>
            <wp:effectExtent l="0" t="0" r="0" b="0"/>
            <wp:docPr id="89" name="Picture 89" descr="C:\Users\Admin-Thính\OneDrive - Hanoi University of Science and Technology\Pictures\273593443_1014061055985016_736587578788013808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Thính\OneDrive - Hanoi University of Science and Technology\Pictures\273593443_1014061055985016_7365875787880138089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069141"/>
                    </a:xfrm>
                    <a:prstGeom prst="rect">
                      <a:avLst/>
                    </a:prstGeom>
                    <a:noFill/>
                    <a:ln>
                      <a:noFill/>
                    </a:ln>
                  </pic:spPr>
                </pic:pic>
              </a:graphicData>
            </a:graphic>
          </wp:inline>
        </w:drawing>
      </w:r>
    </w:p>
    <w:p w14:paraId="2FD1D8FC" w14:textId="75B98B66" w:rsidR="00945F97" w:rsidRDefault="00945F97">
      <w:r>
        <w:rPr>
          <w:noProof/>
        </w:rPr>
        <w:lastRenderedPageBreak/>
        <w:drawing>
          <wp:inline distT="0" distB="0" distL="0" distR="0" wp14:anchorId="6A25AC3B" wp14:editId="308CF2F2">
            <wp:extent cx="5760085" cy="5640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3696496_1003738410230737_3900160614166268766_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5640070"/>
                    </a:xfrm>
                    <a:prstGeom prst="rect">
                      <a:avLst/>
                    </a:prstGeom>
                  </pic:spPr>
                </pic:pic>
              </a:graphicData>
            </a:graphic>
          </wp:inline>
        </w:drawing>
      </w:r>
    </w:p>
    <w:p w14:paraId="23C67E8B" w14:textId="017DEA78" w:rsidR="009E2D22" w:rsidRDefault="00945F97">
      <w:r>
        <w:rPr>
          <w:noProof/>
        </w:rPr>
        <w:lastRenderedPageBreak/>
        <w:drawing>
          <wp:inline distT="0" distB="0" distL="0" distR="0" wp14:anchorId="5698BFD4" wp14:editId="26C6451D">
            <wp:extent cx="5760085" cy="524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74221605_1308519046303375_9098778107295999279_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241290"/>
                    </a:xfrm>
                    <a:prstGeom prst="rect">
                      <a:avLst/>
                    </a:prstGeom>
                  </pic:spPr>
                </pic:pic>
              </a:graphicData>
            </a:graphic>
          </wp:inline>
        </w:drawing>
      </w:r>
    </w:p>
    <w:p w14:paraId="172BD9E5" w14:textId="77777777" w:rsidR="009E2D22" w:rsidRDefault="009E2D22"/>
    <w:p w14:paraId="09CBE90D" w14:textId="10F1613B" w:rsidR="0016672A" w:rsidRDefault="0016672A">
      <w:r>
        <w:br w:type="page"/>
      </w:r>
    </w:p>
    <w:p w14:paraId="09CBE90E" w14:textId="77777777" w:rsidR="0016672A" w:rsidRDefault="0016672A" w:rsidP="0016672A">
      <w:pPr>
        <w:pStyle w:val="Heading1"/>
      </w:pPr>
      <w:bookmarkStart w:id="23" w:name="_Toc74778294"/>
      <w:r>
        <w:lastRenderedPageBreak/>
        <w:t>CHƯƠNG IV: THIẾT KẾ CƠ SỞ DỮ LIỆU</w:t>
      </w:r>
      <w:bookmarkEnd w:id="23"/>
    </w:p>
    <w:p w14:paraId="09CBE90F" w14:textId="77777777" w:rsidR="004620A1" w:rsidRDefault="004620A1" w:rsidP="006666CA">
      <w:pPr>
        <w:pStyle w:val="ListParagraph"/>
        <w:numPr>
          <w:ilvl w:val="1"/>
          <w:numId w:val="7"/>
        </w:numPr>
        <w:outlineLvl w:val="1"/>
        <w:rPr>
          <w:rFonts w:cs="Times New Roman"/>
          <w:b/>
          <w:szCs w:val="26"/>
        </w:rPr>
      </w:pPr>
      <w:bookmarkStart w:id="24" w:name="_Toc74778295"/>
      <w:r>
        <w:rPr>
          <w:rFonts w:cs="Times New Roman"/>
          <w:b/>
          <w:szCs w:val="26"/>
        </w:rPr>
        <w:t>Nhận diện thực thể, thuộc tính và xây dựng từ điển dữ liệu</w:t>
      </w:r>
      <w:bookmarkEnd w:id="24"/>
    </w:p>
    <w:p w14:paraId="09CBE910" w14:textId="77777777" w:rsidR="004620A1" w:rsidRDefault="004620A1" w:rsidP="006666CA">
      <w:pPr>
        <w:pStyle w:val="Heading3"/>
        <w:numPr>
          <w:ilvl w:val="2"/>
          <w:numId w:val="7"/>
        </w:numPr>
      </w:pPr>
      <w:bookmarkStart w:id="25" w:name="_Toc74778296"/>
      <w:r>
        <w:t>Các thực thể</w:t>
      </w:r>
      <w:r w:rsidR="004E374B">
        <w:t xml:space="preserve"> và thuộc tính</w:t>
      </w:r>
      <w:bookmarkEnd w:id="25"/>
    </w:p>
    <w:p w14:paraId="4122CF64" w14:textId="755C26D3" w:rsidR="346C91B8" w:rsidRDefault="346C91B8" w:rsidP="3CBB444D">
      <w:pPr>
        <w:rPr>
          <w:rFonts w:eastAsia="Calibri"/>
          <w:szCs w:val="26"/>
        </w:rPr>
      </w:pPr>
    </w:p>
    <w:tbl>
      <w:tblPr>
        <w:tblStyle w:val="TableGrid"/>
        <w:tblpPr w:leftFromText="180" w:rightFromText="180" w:vertAnchor="text" w:tblpY="1"/>
        <w:tblOverlap w:val="never"/>
        <w:tblW w:w="0" w:type="auto"/>
        <w:tblLook w:val="04A0" w:firstRow="1" w:lastRow="0" w:firstColumn="1" w:lastColumn="0" w:noHBand="0" w:noVBand="1"/>
      </w:tblPr>
      <w:tblGrid>
        <w:gridCol w:w="2875"/>
      </w:tblGrid>
      <w:tr w:rsidR="0013023D" w:rsidRPr="000C508A" w14:paraId="266F33A9" w14:textId="77777777" w:rsidTr="00EF14CC">
        <w:tc>
          <w:tcPr>
            <w:tcW w:w="2875" w:type="dxa"/>
          </w:tcPr>
          <w:p w14:paraId="7FFCF5D0" w14:textId="77777777" w:rsidR="0013023D" w:rsidRPr="000C508A" w:rsidRDefault="0013023D" w:rsidP="00EF14CC">
            <w:pPr>
              <w:ind w:firstLine="0"/>
              <w:jc w:val="center"/>
              <w:rPr>
                <w:rFonts w:cs="Times New Roman"/>
                <w:b/>
                <w:bCs/>
                <w:szCs w:val="26"/>
              </w:rPr>
            </w:pPr>
            <w:r>
              <w:rPr>
                <w:rFonts w:cs="Times New Roman"/>
                <w:b/>
                <w:bCs/>
                <w:szCs w:val="26"/>
              </w:rPr>
              <w:t>Sản phẩm</w:t>
            </w:r>
          </w:p>
        </w:tc>
      </w:tr>
      <w:tr w:rsidR="0013023D" w:rsidRPr="000C508A" w14:paraId="46F26562" w14:textId="77777777" w:rsidTr="00EF14CC">
        <w:tc>
          <w:tcPr>
            <w:tcW w:w="2875" w:type="dxa"/>
          </w:tcPr>
          <w:p w14:paraId="131DA10E" w14:textId="730BB43E" w:rsidR="0013023D" w:rsidRDefault="0013023D" w:rsidP="00EF14CC">
            <w:pPr>
              <w:ind w:firstLine="0"/>
              <w:jc w:val="left"/>
              <w:rPr>
                <w:rFonts w:cs="Times New Roman"/>
                <w:szCs w:val="26"/>
              </w:rPr>
            </w:pPr>
            <w:r>
              <w:rPr>
                <w:rFonts w:cs="Times New Roman"/>
                <w:szCs w:val="26"/>
              </w:rPr>
              <w:t xml:space="preserve">- </w:t>
            </w:r>
            <w:r w:rsidRPr="000C508A">
              <w:rPr>
                <w:rFonts w:cs="Times New Roman"/>
                <w:szCs w:val="26"/>
              </w:rPr>
              <w:t xml:space="preserve">Mã </w:t>
            </w:r>
            <w:r>
              <w:rPr>
                <w:rFonts w:cs="Times New Roman"/>
                <w:szCs w:val="26"/>
              </w:rPr>
              <w:t>sản phẩm</w:t>
            </w:r>
          </w:p>
          <w:p w14:paraId="230EB446" w14:textId="29515E1B" w:rsidR="00C034E4" w:rsidRPr="000C508A" w:rsidRDefault="00C034E4" w:rsidP="00EF14CC">
            <w:pPr>
              <w:ind w:firstLine="0"/>
              <w:jc w:val="left"/>
              <w:rPr>
                <w:rFonts w:cs="Times New Roman"/>
                <w:szCs w:val="26"/>
              </w:rPr>
            </w:pPr>
            <w:r>
              <w:rPr>
                <w:rFonts w:cs="Times New Roman"/>
                <w:szCs w:val="26"/>
              </w:rPr>
              <w:t>-</w:t>
            </w:r>
            <w:r w:rsidR="00423162">
              <w:rPr>
                <w:rFonts w:cs="Times New Roman"/>
                <w:szCs w:val="26"/>
              </w:rPr>
              <w:t xml:space="preserve"> </w:t>
            </w:r>
            <w:r>
              <w:rPr>
                <w:rFonts w:cs="Times New Roman"/>
                <w:szCs w:val="26"/>
              </w:rPr>
              <w:t>Loại sản phẩm</w:t>
            </w:r>
          </w:p>
          <w:p w14:paraId="72B85493" w14:textId="5F7F259B" w:rsidR="0013023D" w:rsidRPr="000C508A" w:rsidRDefault="0013023D" w:rsidP="00EF14C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 xml:space="preserve">Tên </w:t>
            </w:r>
            <w:r>
              <w:rPr>
                <w:rFonts w:cs="Times New Roman"/>
                <w:szCs w:val="26"/>
              </w:rPr>
              <w:t>sản phẩm</w:t>
            </w:r>
          </w:p>
          <w:p w14:paraId="2427E537" w14:textId="7D5F45EA" w:rsidR="006F7E1C" w:rsidRDefault="0013023D" w:rsidP="00EF14C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 xml:space="preserve">Số lượng </w:t>
            </w:r>
          </w:p>
          <w:p w14:paraId="53C41917" w14:textId="23C33E3F" w:rsidR="0013023D" w:rsidRPr="000C508A" w:rsidRDefault="0013023D" w:rsidP="00EF14C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Giá nhập</w:t>
            </w:r>
          </w:p>
          <w:p w14:paraId="25036265" w14:textId="039808D3" w:rsidR="0013023D" w:rsidRDefault="0013023D" w:rsidP="00EF14C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Giá bán</w:t>
            </w:r>
          </w:p>
          <w:p w14:paraId="6ECF17C6" w14:textId="19CFEF28" w:rsidR="00E066A5" w:rsidRPr="000C508A" w:rsidRDefault="00E066A5" w:rsidP="00EF14CC">
            <w:pPr>
              <w:ind w:firstLine="0"/>
              <w:jc w:val="left"/>
              <w:rPr>
                <w:rFonts w:cs="Times New Roman"/>
                <w:szCs w:val="26"/>
              </w:rPr>
            </w:pPr>
            <w:r>
              <w:rPr>
                <w:rFonts w:cs="Times New Roman"/>
                <w:szCs w:val="26"/>
              </w:rPr>
              <w:t>- Ảnh</w:t>
            </w:r>
          </w:p>
          <w:p w14:paraId="0DE28AC5" w14:textId="1519B1A4" w:rsidR="0013023D" w:rsidRPr="000C508A" w:rsidRDefault="0013023D" w:rsidP="005179B5">
            <w:pPr>
              <w:ind w:firstLine="0"/>
              <w:jc w:val="left"/>
              <w:rPr>
                <w:rFonts w:cs="Times New Roman"/>
                <w:szCs w:val="26"/>
              </w:rPr>
            </w:pPr>
            <w:r>
              <w:rPr>
                <w:rFonts w:cs="Times New Roman"/>
                <w:szCs w:val="26"/>
              </w:rPr>
              <w:t>-</w:t>
            </w:r>
            <w:r w:rsidR="00642AB9">
              <w:rPr>
                <w:rFonts w:cs="Times New Roman"/>
                <w:szCs w:val="26"/>
              </w:rPr>
              <w:t xml:space="preserve"> </w:t>
            </w:r>
            <w:r w:rsidR="005179B5">
              <w:rPr>
                <w:rFonts w:cs="Times New Roman"/>
                <w:szCs w:val="26"/>
              </w:rPr>
              <w:t>Ghi chú</w:t>
            </w:r>
          </w:p>
        </w:tc>
      </w:tr>
    </w:tbl>
    <w:tbl>
      <w:tblPr>
        <w:tblStyle w:val="TableGrid"/>
        <w:tblpPr w:leftFromText="180" w:rightFromText="180" w:vertAnchor="text" w:horzAnchor="page" w:tblpX="5011" w:tblpY="24"/>
        <w:tblW w:w="0" w:type="auto"/>
        <w:tblLook w:val="04A0" w:firstRow="1" w:lastRow="0" w:firstColumn="1" w:lastColumn="0" w:noHBand="0" w:noVBand="1"/>
      </w:tblPr>
      <w:tblGrid>
        <w:gridCol w:w="2875"/>
      </w:tblGrid>
      <w:tr w:rsidR="007616A8" w:rsidRPr="000C508A" w14:paraId="6C958E68" w14:textId="77777777" w:rsidTr="00EF14CC">
        <w:tc>
          <w:tcPr>
            <w:tcW w:w="2875" w:type="dxa"/>
          </w:tcPr>
          <w:p w14:paraId="59A6BC60" w14:textId="77777777" w:rsidR="007616A8" w:rsidRPr="000C508A" w:rsidRDefault="007616A8" w:rsidP="00EF14CC">
            <w:pPr>
              <w:ind w:firstLine="0"/>
              <w:jc w:val="center"/>
              <w:rPr>
                <w:rFonts w:cs="Times New Roman"/>
                <w:b/>
                <w:bCs/>
                <w:szCs w:val="26"/>
              </w:rPr>
            </w:pPr>
            <w:r w:rsidRPr="000C508A">
              <w:rPr>
                <w:rFonts w:cs="Times New Roman"/>
                <w:b/>
                <w:bCs/>
                <w:szCs w:val="26"/>
              </w:rPr>
              <w:t>Khách hàng</w:t>
            </w:r>
          </w:p>
        </w:tc>
      </w:tr>
      <w:tr w:rsidR="007616A8" w:rsidRPr="000C508A" w14:paraId="6B58B962" w14:textId="77777777" w:rsidTr="00EF14CC">
        <w:tc>
          <w:tcPr>
            <w:tcW w:w="2875" w:type="dxa"/>
          </w:tcPr>
          <w:p w14:paraId="1EFA893C" w14:textId="54204293" w:rsidR="006F7E1C" w:rsidRDefault="006F7E1C" w:rsidP="00EF14CC">
            <w:pPr>
              <w:ind w:firstLine="0"/>
              <w:jc w:val="left"/>
              <w:rPr>
                <w:rFonts w:cs="Times New Roman"/>
                <w:szCs w:val="26"/>
              </w:rPr>
            </w:pPr>
            <w:r>
              <w:rPr>
                <w:rFonts w:cs="Times New Roman"/>
                <w:szCs w:val="26"/>
              </w:rPr>
              <w:t>- Mã khách hàng</w:t>
            </w:r>
          </w:p>
          <w:p w14:paraId="4D9C6F66" w14:textId="09A8776F" w:rsidR="007616A8" w:rsidRPr="000C508A" w:rsidRDefault="007616A8" w:rsidP="00EF14C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Tên khách hàng</w:t>
            </w:r>
          </w:p>
          <w:p w14:paraId="66C04B5B" w14:textId="77777777" w:rsidR="006F7E1C" w:rsidRDefault="006F7E1C" w:rsidP="00EF14CC">
            <w:pPr>
              <w:ind w:firstLine="0"/>
              <w:jc w:val="left"/>
              <w:rPr>
                <w:rFonts w:cs="Times New Roman"/>
                <w:szCs w:val="26"/>
              </w:rPr>
            </w:pPr>
            <w:r>
              <w:rPr>
                <w:rFonts w:cs="Times New Roman"/>
                <w:szCs w:val="26"/>
              </w:rPr>
              <w:t>- Số điện thoại</w:t>
            </w:r>
          </w:p>
          <w:p w14:paraId="37FFCC98" w14:textId="7DB81F64" w:rsidR="007616A8" w:rsidRPr="000C508A" w:rsidRDefault="007616A8" w:rsidP="006F7E1C">
            <w:pPr>
              <w:ind w:firstLine="0"/>
              <w:jc w:val="left"/>
              <w:rPr>
                <w:rFonts w:cs="Times New Roman"/>
                <w:szCs w:val="26"/>
              </w:rPr>
            </w:pPr>
            <w:r>
              <w:rPr>
                <w:rFonts w:cs="Times New Roman"/>
                <w:szCs w:val="26"/>
              </w:rPr>
              <w:t>-</w:t>
            </w:r>
            <w:r w:rsidR="00642AB9">
              <w:rPr>
                <w:rFonts w:cs="Times New Roman"/>
                <w:szCs w:val="26"/>
              </w:rPr>
              <w:t xml:space="preserve"> </w:t>
            </w:r>
            <w:r w:rsidRPr="000C508A">
              <w:rPr>
                <w:rFonts w:cs="Times New Roman"/>
                <w:szCs w:val="26"/>
              </w:rPr>
              <w:t>Địa chỉ</w:t>
            </w:r>
          </w:p>
        </w:tc>
      </w:tr>
    </w:tbl>
    <w:tbl>
      <w:tblPr>
        <w:tblStyle w:val="TableGrid"/>
        <w:tblpPr w:leftFromText="180" w:rightFromText="180" w:vertAnchor="text" w:horzAnchor="page" w:tblpX="8476" w:tblpY="6"/>
        <w:tblW w:w="0" w:type="auto"/>
        <w:tblLook w:val="04A0" w:firstRow="1" w:lastRow="0" w:firstColumn="1" w:lastColumn="0" w:noHBand="0" w:noVBand="1"/>
      </w:tblPr>
      <w:tblGrid>
        <w:gridCol w:w="2875"/>
      </w:tblGrid>
      <w:tr w:rsidR="00703BEF" w:rsidRPr="000C508A" w14:paraId="1258CFD0" w14:textId="77777777" w:rsidTr="002C0C23">
        <w:tc>
          <w:tcPr>
            <w:tcW w:w="2875" w:type="dxa"/>
          </w:tcPr>
          <w:p w14:paraId="3B10E61E" w14:textId="77777777" w:rsidR="00703BEF" w:rsidRPr="000C508A" w:rsidRDefault="00703BEF" w:rsidP="002C0C23">
            <w:pPr>
              <w:ind w:firstLine="0"/>
              <w:jc w:val="center"/>
              <w:rPr>
                <w:rFonts w:cs="Times New Roman"/>
                <w:b/>
                <w:bCs/>
                <w:szCs w:val="26"/>
              </w:rPr>
            </w:pPr>
            <w:r>
              <w:rPr>
                <w:rFonts w:cs="Times New Roman"/>
                <w:b/>
                <w:bCs/>
                <w:szCs w:val="26"/>
              </w:rPr>
              <w:t>Hóa đơn</w:t>
            </w:r>
          </w:p>
        </w:tc>
      </w:tr>
      <w:tr w:rsidR="00703BEF" w:rsidRPr="000C508A" w14:paraId="12AAC1A5" w14:textId="77777777" w:rsidTr="002C0C23">
        <w:tc>
          <w:tcPr>
            <w:tcW w:w="2875" w:type="dxa"/>
          </w:tcPr>
          <w:p w14:paraId="742919E7" w14:textId="2AF86FB3" w:rsidR="00703BEF" w:rsidRDefault="00703BEF" w:rsidP="002C0C23">
            <w:pPr>
              <w:ind w:firstLine="0"/>
              <w:jc w:val="left"/>
              <w:rPr>
                <w:rFonts w:cs="Times New Roman"/>
                <w:szCs w:val="26"/>
              </w:rPr>
            </w:pPr>
            <w:r>
              <w:rPr>
                <w:rFonts w:cs="Times New Roman"/>
                <w:szCs w:val="26"/>
              </w:rPr>
              <w:t>-</w:t>
            </w:r>
            <w:r w:rsidR="00642AB9">
              <w:rPr>
                <w:rFonts w:cs="Times New Roman"/>
                <w:szCs w:val="26"/>
              </w:rPr>
              <w:t xml:space="preserve"> </w:t>
            </w:r>
            <w:r>
              <w:rPr>
                <w:rFonts w:cs="Times New Roman"/>
                <w:szCs w:val="26"/>
              </w:rPr>
              <w:t>Mã hóa đơn</w:t>
            </w:r>
          </w:p>
          <w:p w14:paraId="67D3ADB9" w14:textId="24B81846" w:rsidR="00703BEF" w:rsidRDefault="00703BEF" w:rsidP="002C0C23">
            <w:pPr>
              <w:ind w:firstLine="0"/>
              <w:jc w:val="left"/>
              <w:rPr>
                <w:rFonts w:cs="Times New Roman"/>
                <w:szCs w:val="26"/>
              </w:rPr>
            </w:pPr>
            <w:r>
              <w:rPr>
                <w:rFonts w:cs="Times New Roman"/>
                <w:szCs w:val="26"/>
              </w:rPr>
              <w:t>-</w:t>
            </w:r>
            <w:r w:rsidR="00642AB9">
              <w:rPr>
                <w:rFonts w:cs="Times New Roman"/>
                <w:szCs w:val="26"/>
              </w:rPr>
              <w:t xml:space="preserve"> </w:t>
            </w:r>
            <w:r w:rsidR="006F7E1C">
              <w:rPr>
                <w:rFonts w:cs="Times New Roman"/>
                <w:szCs w:val="26"/>
              </w:rPr>
              <w:t>Mã</w:t>
            </w:r>
            <w:r w:rsidR="00720F64">
              <w:rPr>
                <w:rFonts w:cs="Times New Roman"/>
                <w:szCs w:val="26"/>
              </w:rPr>
              <w:t xml:space="preserve"> khách </w:t>
            </w:r>
            <w:r w:rsidR="00E066A5">
              <w:rPr>
                <w:rFonts w:cs="Times New Roman"/>
                <w:szCs w:val="26"/>
              </w:rPr>
              <w:t>hang</w:t>
            </w:r>
          </w:p>
          <w:p w14:paraId="59169E7B" w14:textId="4587E994" w:rsidR="00E066A5" w:rsidRDefault="00E066A5" w:rsidP="002C0C23">
            <w:pPr>
              <w:ind w:firstLine="0"/>
              <w:jc w:val="left"/>
              <w:rPr>
                <w:rFonts w:cs="Times New Roman"/>
                <w:szCs w:val="26"/>
              </w:rPr>
            </w:pPr>
            <w:r>
              <w:rPr>
                <w:rFonts w:cs="Times New Roman"/>
                <w:szCs w:val="26"/>
              </w:rPr>
              <w:t>- Mã nhân viên</w:t>
            </w:r>
          </w:p>
          <w:p w14:paraId="51AEBD5D" w14:textId="49536637" w:rsidR="006F7E1C" w:rsidRDefault="00703BEF" w:rsidP="002C0C23">
            <w:pPr>
              <w:ind w:firstLine="0"/>
              <w:jc w:val="left"/>
              <w:rPr>
                <w:rFonts w:cs="Times New Roman"/>
                <w:szCs w:val="26"/>
              </w:rPr>
            </w:pPr>
            <w:r>
              <w:rPr>
                <w:rFonts w:cs="Times New Roman"/>
                <w:szCs w:val="26"/>
              </w:rPr>
              <w:t>-</w:t>
            </w:r>
            <w:r w:rsidR="00642AB9">
              <w:rPr>
                <w:rFonts w:cs="Times New Roman"/>
                <w:szCs w:val="26"/>
              </w:rPr>
              <w:t xml:space="preserve"> </w:t>
            </w:r>
            <w:r>
              <w:rPr>
                <w:rFonts w:cs="Times New Roman"/>
                <w:szCs w:val="26"/>
              </w:rPr>
              <w:t xml:space="preserve">Ngày </w:t>
            </w:r>
            <w:r w:rsidR="006F7E1C">
              <w:rPr>
                <w:rFonts w:cs="Times New Roman"/>
                <w:szCs w:val="26"/>
              </w:rPr>
              <w:t>bán</w:t>
            </w:r>
          </w:p>
          <w:p w14:paraId="589CCE7F" w14:textId="711B90E8" w:rsidR="00703BEF" w:rsidRPr="000C508A" w:rsidRDefault="00703BEF" w:rsidP="002C0C23">
            <w:pPr>
              <w:ind w:firstLine="0"/>
              <w:jc w:val="left"/>
              <w:rPr>
                <w:rFonts w:cs="Times New Roman"/>
                <w:szCs w:val="26"/>
              </w:rPr>
            </w:pPr>
            <w:r>
              <w:rPr>
                <w:rFonts w:cs="Times New Roman"/>
                <w:szCs w:val="26"/>
              </w:rPr>
              <w:t>-</w:t>
            </w:r>
            <w:r w:rsidR="00642AB9">
              <w:rPr>
                <w:rFonts w:cs="Times New Roman"/>
                <w:szCs w:val="26"/>
              </w:rPr>
              <w:t xml:space="preserve"> </w:t>
            </w:r>
            <w:r>
              <w:rPr>
                <w:rFonts w:cs="Times New Roman"/>
                <w:szCs w:val="26"/>
              </w:rPr>
              <w:t>Tổng tiền</w:t>
            </w:r>
          </w:p>
        </w:tc>
      </w:tr>
    </w:tbl>
    <w:p w14:paraId="32A304C3" w14:textId="48E5C89E" w:rsidR="00523953" w:rsidRPr="00523953" w:rsidRDefault="00523953" w:rsidP="00523953">
      <w:pPr>
        <w:rPr>
          <w:rFonts w:eastAsia="Calibri"/>
          <w:szCs w:val="26"/>
        </w:rPr>
      </w:pPr>
    </w:p>
    <w:tbl>
      <w:tblPr>
        <w:tblStyle w:val="TableGrid"/>
        <w:tblpPr w:leftFromText="180" w:rightFromText="180" w:vertAnchor="text" w:horzAnchor="page" w:tblpX="8416" w:tblpY="707"/>
        <w:tblW w:w="0" w:type="auto"/>
        <w:tblLook w:val="04A0" w:firstRow="1" w:lastRow="0" w:firstColumn="1" w:lastColumn="0" w:noHBand="0" w:noVBand="1"/>
      </w:tblPr>
      <w:tblGrid>
        <w:gridCol w:w="2875"/>
      </w:tblGrid>
      <w:tr w:rsidR="002C0C23" w:rsidRPr="00121BBD" w14:paraId="4205D9E8" w14:textId="77777777" w:rsidTr="002C0C23">
        <w:tc>
          <w:tcPr>
            <w:tcW w:w="2875" w:type="dxa"/>
          </w:tcPr>
          <w:p w14:paraId="3F97EA57" w14:textId="77777777" w:rsidR="002C0C23" w:rsidRPr="00121BBD" w:rsidRDefault="002C0C23" w:rsidP="002C0C23">
            <w:pPr>
              <w:ind w:firstLine="0"/>
              <w:jc w:val="center"/>
              <w:rPr>
                <w:rFonts w:cs="Times New Roman"/>
                <w:b/>
                <w:bCs/>
                <w:szCs w:val="26"/>
              </w:rPr>
            </w:pPr>
            <w:r w:rsidRPr="00121BBD">
              <w:rPr>
                <w:rFonts w:cs="Times New Roman"/>
                <w:b/>
                <w:bCs/>
                <w:szCs w:val="26"/>
              </w:rPr>
              <w:t>Chi tiết hóa đơn</w:t>
            </w:r>
          </w:p>
        </w:tc>
      </w:tr>
      <w:tr w:rsidR="002C0C23" w:rsidRPr="00121BBD" w14:paraId="6DDDC8CB" w14:textId="77777777" w:rsidTr="002C0C23">
        <w:tc>
          <w:tcPr>
            <w:tcW w:w="2875" w:type="dxa"/>
          </w:tcPr>
          <w:p w14:paraId="75856C00" w14:textId="77777777" w:rsidR="002C0C23" w:rsidRPr="00121BBD" w:rsidRDefault="002C0C23" w:rsidP="002C0C23">
            <w:pPr>
              <w:ind w:firstLine="0"/>
              <w:jc w:val="left"/>
              <w:rPr>
                <w:rFonts w:cs="Times New Roman"/>
                <w:szCs w:val="26"/>
              </w:rPr>
            </w:pPr>
            <w:r>
              <w:rPr>
                <w:rFonts w:cs="Times New Roman"/>
                <w:szCs w:val="26"/>
              </w:rPr>
              <w:t>- Mã hóa đơn</w:t>
            </w:r>
          </w:p>
          <w:p w14:paraId="1A8D2A39" w14:textId="77777777" w:rsidR="002C0C23" w:rsidRDefault="002C0C23" w:rsidP="002C0C23">
            <w:pPr>
              <w:ind w:firstLine="0"/>
              <w:jc w:val="left"/>
              <w:rPr>
                <w:rFonts w:cs="Times New Roman"/>
                <w:szCs w:val="26"/>
              </w:rPr>
            </w:pPr>
            <w:r>
              <w:rPr>
                <w:rFonts w:cs="Times New Roman"/>
                <w:szCs w:val="26"/>
              </w:rPr>
              <w:t>- Mã sản phẩm</w:t>
            </w:r>
          </w:p>
          <w:p w14:paraId="349987AD" w14:textId="77777777" w:rsidR="002C0C23" w:rsidRDefault="002C0C23" w:rsidP="002C0C23">
            <w:pPr>
              <w:ind w:firstLine="0"/>
              <w:jc w:val="left"/>
              <w:rPr>
                <w:rFonts w:cs="Times New Roman"/>
                <w:szCs w:val="26"/>
              </w:rPr>
            </w:pPr>
            <w:r>
              <w:rPr>
                <w:rFonts w:cs="Times New Roman"/>
                <w:szCs w:val="26"/>
              </w:rPr>
              <w:t>- Số lượng</w:t>
            </w:r>
          </w:p>
          <w:p w14:paraId="00F6CFD1" w14:textId="77777777" w:rsidR="002C0C23" w:rsidRDefault="002C0C23" w:rsidP="002C0C23">
            <w:pPr>
              <w:ind w:firstLine="0"/>
              <w:jc w:val="left"/>
              <w:rPr>
                <w:rFonts w:cs="Times New Roman"/>
                <w:szCs w:val="26"/>
              </w:rPr>
            </w:pPr>
            <w:r>
              <w:rPr>
                <w:rFonts w:cs="Times New Roman"/>
                <w:szCs w:val="26"/>
              </w:rPr>
              <w:t>- Chiết khấu</w:t>
            </w:r>
          </w:p>
          <w:p w14:paraId="178F41D8" w14:textId="77777777" w:rsidR="002C0C23" w:rsidRPr="00121BBD" w:rsidRDefault="002C0C23" w:rsidP="002C0C23">
            <w:pPr>
              <w:ind w:firstLine="0"/>
              <w:jc w:val="left"/>
              <w:rPr>
                <w:rFonts w:cs="Times New Roman"/>
                <w:szCs w:val="26"/>
              </w:rPr>
            </w:pPr>
            <w:r>
              <w:rPr>
                <w:rFonts w:cs="Times New Roman"/>
                <w:szCs w:val="26"/>
              </w:rPr>
              <w:t>- Thành tiền</w:t>
            </w:r>
          </w:p>
        </w:tc>
      </w:tr>
    </w:tbl>
    <w:p w14:paraId="12417284" w14:textId="77777777" w:rsidR="00D22F34" w:rsidRDefault="00D22F34" w:rsidP="3CBB444D">
      <w:pPr>
        <w:rPr>
          <w:rFonts w:eastAsia="Calibri"/>
          <w:szCs w:val="26"/>
        </w:rPr>
      </w:pPr>
    </w:p>
    <w:tbl>
      <w:tblPr>
        <w:tblStyle w:val="TableGrid"/>
        <w:tblpPr w:leftFromText="180" w:rightFromText="180" w:vertAnchor="text" w:horzAnchor="margin" w:tblpY="125"/>
        <w:tblOverlap w:val="never"/>
        <w:tblW w:w="0" w:type="auto"/>
        <w:tblLook w:val="04A0" w:firstRow="1" w:lastRow="0" w:firstColumn="1" w:lastColumn="0" w:noHBand="0" w:noVBand="1"/>
      </w:tblPr>
      <w:tblGrid>
        <w:gridCol w:w="2875"/>
      </w:tblGrid>
      <w:tr w:rsidR="009668EF" w:rsidRPr="000C508A" w14:paraId="279F0FEB" w14:textId="77777777" w:rsidTr="00F70650">
        <w:tc>
          <w:tcPr>
            <w:tcW w:w="2875" w:type="dxa"/>
          </w:tcPr>
          <w:p w14:paraId="16ADE10B" w14:textId="7991F0C8" w:rsidR="009668EF" w:rsidRPr="000C508A" w:rsidRDefault="00E066A5" w:rsidP="00F70650">
            <w:pPr>
              <w:ind w:firstLine="0"/>
              <w:jc w:val="center"/>
              <w:rPr>
                <w:rFonts w:cs="Times New Roman"/>
                <w:b/>
                <w:bCs/>
                <w:szCs w:val="26"/>
              </w:rPr>
            </w:pPr>
            <w:r>
              <w:rPr>
                <w:rFonts w:cs="Times New Roman"/>
                <w:b/>
                <w:bCs/>
                <w:szCs w:val="26"/>
              </w:rPr>
              <w:t>Tài Khoản</w:t>
            </w:r>
          </w:p>
        </w:tc>
      </w:tr>
      <w:tr w:rsidR="009668EF" w:rsidRPr="000C508A" w14:paraId="1AE6B9BC" w14:textId="77777777" w:rsidTr="00F70650">
        <w:tc>
          <w:tcPr>
            <w:tcW w:w="2875" w:type="dxa"/>
          </w:tcPr>
          <w:p w14:paraId="778A75C4" w14:textId="23BBC394" w:rsidR="009668EF" w:rsidRDefault="00702921" w:rsidP="00F70650">
            <w:pPr>
              <w:ind w:firstLine="0"/>
              <w:jc w:val="left"/>
              <w:rPr>
                <w:rFonts w:cs="Times New Roman"/>
                <w:szCs w:val="26"/>
              </w:rPr>
            </w:pPr>
            <w:r>
              <w:rPr>
                <w:rFonts w:cs="Times New Roman"/>
                <w:szCs w:val="26"/>
              </w:rPr>
              <w:t>- Tên đăng nhập</w:t>
            </w:r>
          </w:p>
          <w:p w14:paraId="36FCCA39" w14:textId="754AC294" w:rsidR="00702921" w:rsidRPr="000C508A" w:rsidRDefault="00702921" w:rsidP="00F70650">
            <w:pPr>
              <w:ind w:firstLine="0"/>
              <w:jc w:val="left"/>
              <w:rPr>
                <w:rFonts w:cs="Times New Roman"/>
                <w:szCs w:val="26"/>
              </w:rPr>
            </w:pPr>
            <w:r>
              <w:rPr>
                <w:rFonts w:cs="Times New Roman"/>
                <w:szCs w:val="26"/>
              </w:rPr>
              <w:t>- Mật khẩu</w:t>
            </w:r>
          </w:p>
        </w:tc>
      </w:tr>
    </w:tbl>
    <w:tbl>
      <w:tblPr>
        <w:tblStyle w:val="TableGrid"/>
        <w:tblpPr w:leftFromText="180" w:rightFromText="180" w:vertAnchor="text" w:horzAnchor="page" w:tblpX="4981" w:tblpY="125"/>
        <w:tblW w:w="0" w:type="auto"/>
        <w:tblLook w:val="04A0" w:firstRow="1" w:lastRow="0" w:firstColumn="1" w:lastColumn="0" w:noHBand="0" w:noVBand="1"/>
      </w:tblPr>
      <w:tblGrid>
        <w:gridCol w:w="2875"/>
      </w:tblGrid>
      <w:tr w:rsidR="000A3B34" w:rsidRPr="00121BBD" w14:paraId="7FFBF0DB" w14:textId="77777777" w:rsidTr="00F70650">
        <w:tc>
          <w:tcPr>
            <w:tcW w:w="2875" w:type="dxa"/>
          </w:tcPr>
          <w:p w14:paraId="6F3C8660" w14:textId="720F6C0B" w:rsidR="000A3B34" w:rsidRPr="00121BBD" w:rsidRDefault="00E066A5" w:rsidP="00F70650">
            <w:pPr>
              <w:ind w:firstLine="0"/>
              <w:jc w:val="center"/>
              <w:rPr>
                <w:rFonts w:cs="Times New Roman"/>
                <w:b/>
                <w:bCs/>
                <w:szCs w:val="26"/>
              </w:rPr>
            </w:pPr>
            <w:r>
              <w:rPr>
                <w:rFonts w:cs="Times New Roman"/>
                <w:b/>
                <w:bCs/>
                <w:szCs w:val="26"/>
              </w:rPr>
              <w:t>Nhân viên</w:t>
            </w:r>
          </w:p>
        </w:tc>
      </w:tr>
      <w:tr w:rsidR="000A3B34" w:rsidRPr="00121BBD" w14:paraId="16AA258C" w14:textId="77777777" w:rsidTr="00F70650">
        <w:tc>
          <w:tcPr>
            <w:tcW w:w="2875" w:type="dxa"/>
          </w:tcPr>
          <w:p w14:paraId="7F53F59E" w14:textId="75AFEF3F" w:rsidR="000A3B34" w:rsidRPr="00121BBD" w:rsidRDefault="000A3B34" w:rsidP="00F70650">
            <w:pPr>
              <w:ind w:firstLine="0"/>
              <w:jc w:val="left"/>
              <w:rPr>
                <w:rFonts w:cs="Times New Roman"/>
                <w:szCs w:val="26"/>
              </w:rPr>
            </w:pPr>
            <w:r>
              <w:rPr>
                <w:rFonts w:cs="Times New Roman"/>
                <w:szCs w:val="26"/>
              </w:rPr>
              <w:t>-</w:t>
            </w:r>
            <w:r w:rsidR="00642AB9">
              <w:rPr>
                <w:rFonts w:cs="Times New Roman"/>
                <w:szCs w:val="26"/>
              </w:rPr>
              <w:t xml:space="preserve"> </w:t>
            </w:r>
            <w:r w:rsidR="00E066A5">
              <w:rPr>
                <w:rFonts w:cs="Times New Roman"/>
                <w:szCs w:val="26"/>
              </w:rPr>
              <w:t>Mã nhân viên</w:t>
            </w:r>
          </w:p>
          <w:p w14:paraId="5302BC89" w14:textId="5917727A" w:rsidR="000A3B34" w:rsidRDefault="000A3B34" w:rsidP="00F70650">
            <w:pPr>
              <w:ind w:firstLine="0"/>
              <w:jc w:val="left"/>
              <w:rPr>
                <w:rFonts w:cs="Times New Roman"/>
                <w:szCs w:val="26"/>
              </w:rPr>
            </w:pPr>
            <w:r>
              <w:rPr>
                <w:rFonts w:cs="Times New Roman"/>
                <w:szCs w:val="26"/>
              </w:rPr>
              <w:t>-</w:t>
            </w:r>
            <w:r w:rsidR="00E066A5">
              <w:rPr>
                <w:rFonts w:cs="Times New Roman"/>
                <w:szCs w:val="26"/>
              </w:rPr>
              <w:t xml:space="preserve"> Tên nhân viên</w:t>
            </w:r>
          </w:p>
          <w:p w14:paraId="0249A438" w14:textId="16087C7B" w:rsidR="000A3B34" w:rsidRDefault="000A3B34" w:rsidP="00F70650">
            <w:pPr>
              <w:ind w:firstLine="0"/>
              <w:jc w:val="left"/>
              <w:rPr>
                <w:rFonts w:cs="Times New Roman"/>
                <w:szCs w:val="26"/>
              </w:rPr>
            </w:pPr>
            <w:r>
              <w:rPr>
                <w:rFonts w:cs="Times New Roman"/>
                <w:szCs w:val="26"/>
              </w:rPr>
              <w:t>-</w:t>
            </w:r>
            <w:r w:rsidR="00642AB9">
              <w:rPr>
                <w:rFonts w:cs="Times New Roman"/>
                <w:szCs w:val="26"/>
              </w:rPr>
              <w:t xml:space="preserve"> </w:t>
            </w:r>
            <w:r w:rsidR="00E066A5">
              <w:rPr>
                <w:rFonts w:cs="Times New Roman"/>
                <w:szCs w:val="26"/>
              </w:rPr>
              <w:t>Giới tính</w:t>
            </w:r>
          </w:p>
          <w:p w14:paraId="5E9C2A09" w14:textId="77777777" w:rsidR="00E066A5" w:rsidRDefault="00E066A5" w:rsidP="00F70650">
            <w:pPr>
              <w:ind w:firstLine="0"/>
              <w:jc w:val="left"/>
              <w:rPr>
                <w:rFonts w:cs="Times New Roman"/>
                <w:szCs w:val="26"/>
              </w:rPr>
            </w:pPr>
            <w:r>
              <w:rPr>
                <w:rFonts w:cs="Times New Roman"/>
                <w:szCs w:val="26"/>
              </w:rPr>
              <w:t xml:space="preserve">- Địa chỉ </w:t>
            </w:r>
          </w:p>
          <w:p w14:paraId="78FF5013" w14:textId="797A37F3" w:rsidR="00E066A5" w:rsidRDefault="00E066A5" w:rsidP="00F70650">
            <w:pPr>
              <w:ind w:firstLine="0"/>
              <w:jc w:val="left"/>
              <w:rPr>
                <w:rFonts w:cs="Times New Roman"/>
                <w:szCs w:val="26"/>
              </w:rPr>
            </w:pPr>
            <w:r>
              <w:rPr>
                <w:rFonts w:cs="Times New Roman"/>
                <w:szCs w:val="26"/>
              </w:rPr>
              <w:t>- Điện thoại</w:t>
            </w:r>
          </w:p>
          <w:p w14:paraId="5E2D9B42" w14:textId="74B596CA" w:rsidR="000A3B34" w:rsidRPr="00121BBD" w:rsidRDefault="000A3B34" w:rsidP="00F70650">
            <w:pPr>
              <w:ind w:firstLine="0"/>
              <w:jc w:val="left"/>
              <w:rPr>
                <w:rFonts w:cs="Times New Roman"/>
                <w:szCs w:val="26"/>
              </w:rPr>
            </w:pPr>
            <w:r>
              <w:rPr>
                <w:rFonts w:cs="Times New Roman"/>
                <w:szCs w:val="26"/>
              </w:rPr>
              <w:t>-</w:t>
            </w:r>
            <w:r w:rsidR="00642AB9">
              <w:rPr>
                <w:rFonts w:cs="Times New Roman"/>
                <w:szCs w:val="26"/>
              </w:rPr>
              <w:t xml:space="preserve"> </w:t>
            </w:r>
            <w:r w:rsidR="00E066A5">
              <w:rPr>
                <w:rFonts w:cs="Times New Roman"/>
                <w:szCs w:val="26"/>
              </w:rPr>
              <w:t>Ngày sinh</w:t>
            </w:r>
          </w:p>
        </w:tc>
      </w:tr>
    </w:tbl>
    <w:p w14:paraId="00B380CA" w14:textId="77777777" w:rsidR="00D22F34" w:rsidRDefault="00D22F34" w:rsidP="3CBB444D">
      <w:pPr>
        <w:rPr>
          <w:rFonts w:eastAsia="Calibri"/>
          <w:szCs w:val="26"/>
        </w:rPr>
      </w:pPr>
    </w:p>
    <w:p w14:paraId="09CBE911" w14:textId="11190BD8" w:rsidR="00F23079" w:rsidRDefault="00F23079" w:rsidP="000A5288">
      <w:pPr>
        <w:pStyle w:val="ListParagraph"/>
        <w:ind w:left="1440" w:firstLine="0"/>
      </w:pPr>
    </w:p>
    <w:p w14:paraId="09CBE912" w14:textId="20FE7D41" w:rsidR="009D6AB6" w:rsidRDefault="00F23079" w:rsidP="00F23079">
      <w:r>
        <w:br w:type="page"/>
      </w:r>
    </w:p>
    <w:p w14:paraId="09CBE914" w14:textId="464BAA3C" w:rsidR="00B73951" w:rsidRPr="00B73951" w:rsidRDefault="009D6AB6" w:rsidP="006666CA">
      <w:pPr>
        <w:pStyle w:val="Heading3"/>
        <w:numPr>
          <w:ilvl w:val="2"/>
          <w:numId w:val="7"/>
        </w:numPr>
      </w:pPr>
      <w:bookmarkStart w:id="26" w:name="_Toc74778297"/>
      <w:r>
        <w:lastRenderedPageBreak/>
        <w:t>Từ điển dữ liệu</w:t>
      </w:r>
      <w:r w:rsidR="000A5288">
        <w:t xml:space="preserve"> pha phân tích</w:t>
      </w:r>
      <w:bookmarkEnd w:id="26"/>
    </w:p>
    <w:p w14:paraId="1510E692" w14:textId="77777777" w:rsidR="0015362D" w:rsidRPr="0015362D" w:rsidRDefault="0015362D" w:rsidP="0015362D"/>
    <w:tbl>
      <w:tblPr>
        <w:tblStyle w:val="TableGrid"/>
        <w:tblW w:w="9175" w:type="dxa"/>
        <w:tblLook w:val="04A0" w:firstRow="1" w:lastRow="0" w:firstColumn="1" w:lastColumn="0" w:noHBand="0" w:noVBand="1"/>
      </w:tblPr>
      <w:tblGrid>
        <w:gridCol w:w="2162"/>
        <w:gridCol w:w="1805"/>
        <w:gridCol w:w="5208"/>
      </w:tblGrid>
      <w:tr w:rsidR="007D28A4" w14:paraId="5C99BE7E" w14:textId="77777777" w:rsidTr="622BB23E">
        <w:tc>
          <w:tcPr>
            <w:tcW w:w="2219" w:type="dxa"/>
            <w:vAlign w:val="center"/>
          </w:tcPr>
          <w:p w14:paraId="651908AE" w14:textId="77777777" w:rsidR="007D28A4" w:rsidRPr="00866B39" w:rsidRDefault="007D28A4" w:rsidP="001C0CF9">
            <w:pPr>
              <w:spacing w:line="360" w:lineRule="auto"/>
              <w:ind w:firstLine="0"/>
              <w:jc w:val="center"/>
              <w:rPr>
                <w:b/>
              </w:rPr>
            </w:pPr>
            <w:r>
              <w:rPr>
                <w:b/>
              </w:rPr>
              <w:t>Tên thực thể</w:t>
            </w:r>
          </w:p>
        </w:tc>
        <w:tc>
          <w:tcPr>
            <w:tcW w:w="1590" w:type="dxa"/>
            <w:vAlign w:val="center"/>
          </w:tcPr>
          <w:p w14:paraId="0C6EE1CB" w14:textId="77777777" w:rsidR="007D28A4" w:rsidRPr="00866B39" w:rsidRDefault="007D28A4" w:rsidP="001C0CF9">
            <w:pPr>
              <w:spacing w:line="360" w:lineRule="auto"/>
              <w:ind w:firstLine="0"/>
              <w:jc w:val="center"/>
              <w:rPr>
                <w:b/>
              </w:rPr>
            </w:pPr>
            <w:r>
              <w:rPr>
                <w:b/>
              </w:rPr>
              <w:t>Tên bảng</w:t>
            </w:r>
          </w:p>
        </w:tc>
        <w:tc>
          <w:tcPr>
            <w:tcW w:w="5366" w:type="dxa"/>
            <w:vAlign w:val="center"/>
          </w:tcPr>
          <w:p w14:paraId="14D8CF69" w14:textId="77777777" w:rsidR="007D28A4" w:rsidRPr="00866B39" w:rsidRDefault="007D28A4" w:rsidP="001C0CF9">
            <w:pPr>
              <w:spacing w:line="360" w:lineRule="auto"/>
              <w:ind w:firstLine="0"/>
              <w:jc w:val="center"/>
              <w:rPr>
                <w:b/>
              </w:rPr>
            </w:pPr>
            <w:r>
              <w:rPr>
                <w:b/>
              </w:rPr>
              <w:t>Ghi chú</w:t>
            </w:r>
          </w:p>
        </w:tc>
      </w:tr>
      <w:tr w:rsidR="007D28A4" w14:paraId="374900C6" w14:textId="77777777" w:rsidTr="622BB23E">
        <w:tc>
          <w:tcPr>
            <w:tcW w:w="2219" w:type="dxa"/>
            <w:vAlign w:val="center"/>
          </w:tcPr>
          <w:p w14:paraId="112DCF54" w14:textId="1342107B" w:rsidR="007D28A4" w:rsidRDefault="00103738" w:rsidP="001C0CF9">
            <w:pPr>
              <w:spacing w:line="360" w:lineRule="auto"/>
              <w:ind w:firstLine="0"/>
            </w:pPr>
            <w:r>
              <w:t>Điện thoại</w:t>
            </w:r>
          </w:p>
        </w:tc>
        <w:tc>
          <w:tcPr>
            <w:tcW w:w="1590" w:type="dxa"/>
            <w:vAlign w:val="center"/>
          </w:tcPr>
          <w:p w14:paraId="25777E0B" w14:textId="68AFA57B" w:rsidR="007D28A4" w:rsidRDefault="00103738" w:rsidP="001C0CF9">
            <w:pPr>
              <w:spacing w:line="360" w:lineRule="auto"/>
              <w:ind w:firstLine="0"/>
            </w:pPr>
            <w:r>
              <w:t>Hang</w:t>
            </w:r>
          </w:p>
        </w:tc>
        <w:tc>
          <w:tcPr>
            <w:tcW w:w="5366" w:type="dxa"/>
            <w:vAlign w:val="center"/>
          </w:tcPr>
          <w:p w14:paraId="742B2C22" w14:textId="41930EE3" w:rsidR="007D28A4" w:rsidRDefault="00103738" w:rsidP="00103738">
            <w:pPr>
              <w:spacing w:line="360" w:lineRule="auto"/>
              <w:ind w:firstLine="0"/>
              <w:jc w:val="left"/>
            </w:pPr>
            <w:r>
              <w:t>= MaHang</w:t>
            </w:r>
            <w:r w:rsidR="0019461C">
              <w:t xml:space="preserve"> </w:t>
            </w:r>
            <w:r>
              <w:t>+MaChatLieu +TenHang</w:t>
            </w:r>
            <w:r w:rsidR="00D72C78">
              <w:t xml:space="preserve"> + SoLuong</w:t>
            </w:r>
            <w:r w:rsidR="00710EFF">
              <w:t xml:space="preserve"> </w:t>
            </w:r>
            <w:r w:rsidR="00D72C78">
              <w:t xml:space="preserve">+ </w:t>
            </w:r>
            <w:r>
              <w:t>Don</w:t>
            </w:r>
            <w:r w:rsidR="00D72C78">
              <w:t xml:space="preserve">GiaNhap + </w:t>
            </w:r>
            <w:r>
              <w:t>Don</w:t>
            </w:r>
            <w:r w:rsidR="00D72C78">
              <w:t>GiaBan +</w:t>
            </w:r>
            <w:r>
              <w:t xml:space="preserve"> Anh + GhiChu</w:t>
            </w:r>
            <w:r w:rsidR="00D72C78">
              <w:t xml:space="preserve"> </w:t>
            </w:r>
          </w:p>
        </w:tc>
      </w:tr>
      <w:tr w:rsidR="007D28A4" w14:paraId="00716F6B" w14:textId="77777777" w:rsidTr="622BB23E">
        <w:tc>
          <w:tcPr>
            <w:tcW w:w="2219" w:type="dxa"/>
            <w:vAlign w:val="center"/>
          </w:tcPr>
          <w:p w14:paraId="06AF7F7B" w14:textId="77777777" w:rsidR="007D28A4" w:rsidRDefault="007D28A4" w:rsidP="001C0CF9">
            <w:pPr>
              <w:spacing w:line="360" w:lineRule="auto"/>
              <w:ind w:firstLine="0"/>
              <w:jc w:val="left"/>
            </w:pPr>
            <w:r>
              <w:t>Khách hàng</w:t>
            </w:r>
          </w:p>
        </w:tc>
        <w:tc>
          <w:tcPr>
            <w:tcW w:w="1590" w:type="dxa"/>
            <w:vAlign w:val="center"/>
          </w:tcPr>
          <w:p w14:paraId="15BA331B" w14:textId="77777777" w:rsidR="007D28A4" w:rsidRDefault="007D28A4" w:rsidP="001C0CF9">
            <w:pPr>
              <w:spacing w:line="360" w:lineRule="auto"/>
              <w:ind w:firstLine="0"/>
            </w:pPr>
            <w:r>
              <w:t>KhachHang</w:t>
            </w:r>
          </w:p>
        </w:tc>
        <w:tc>
          <w:tcPr>
            <w:tcW w:w="5366" w:type="dxa"/>
            <w:vAlign w:val="center"/>
          </w:tcPr>
          <w:p w14:paraId="234746BC" w14:textId="73E696DC" w:rsidR="007D28A4" w:rsidRDefault="00103738" w:rsidP="001C0CF9">
            <w:pPr>
              <w:spacing w:line="360" w:lineRule="auto"/>
              <w:ind w:firstLine="0"/>
              <w:jc w:val="left"/>
            </w:pPr>
            <w:r>
              <w:t>= MaKhach + TenKhach + DienThoai</w:t>
            </w:r>
            <w:r w:rsidR="00B74FEE">
              <w:t xml:space="preserve"> + DiaChi</w:t>
            </w:r>
          </w:p>
        </w:tc>
      </w:tr>
      <w:tr w:rsidR="007D28A4" w14:paraId="60B2702C" w14:textId="77777777" w:rsidTr="622BB23E">
        <w:tc>
          <w:tcPr>
            <w:tcW w:w="2219" w:type="dxa"/>
            <w:vAlign w:val="center"/>
          </w:tcPr>
          <w:p w14:paraId="1ACC1C89" w14:textId="77777777" w:rsidR="007D28A4" w:rsidRDefault="007D28A4" w:rsidP="001C0CF9">
            <w:pPr>
              <w:spacing w:line="360" w:lineRule="auto"/>
              <w:ind w:firstLine="0"/>
              <w:jc w:val="left"/>
            </w:pPr>
            <w:r>
              <w:t>Hóa đơn</w:t>
            </w:r>
          </w:p>
        </w:tc>
        <w:tc>
          <w:tcPr>
            <w:tcW w:w="1590" w:type="dxa"/>
            <w:vAlign w:val="center"/>
          </w:tcPr>
          <w:p w14:paraId="236F843F" w14:textId="77777777" w:rsidR="007D28A4" w:rsidRDefault="007D28A4" w:rsidP="001C0CF9">
            <w:pPr>
              <w:spacing w:line="360" w:lineRule="auto"/>
              <w:ind w:firstLine="0"/>
            </w:pPr>
            <w:r>
              <w:t>HoaDon</w:t>
            </w:r>
          </w:p>
        </w:tc>
        <w:tc>
          <w:tcPr>
            <w:tcW w:w="5366" w:type="dxa"/>
            <w:vAlign w:val="center"/>
          </w:tcPr>
          <w:p w14:paraId="08312704" w14:textId="7390966B" w:rsidR="007D28A4" w:rsidRDefault="00B74FEE" w:rsidP="001C0CF9">
            <w:pPr>
              <w:spacing w:line="360" w:lineRule="auto"/>
              <w:ind w:firstLine="0"/>
              <w:jc w:val="left"/>
            </w:pPr>
            <w:r>
              <w:t xml:space="preserve">= </w:t>
            </w:r>
            <w:r w:rsidR="001D01A1">
              <w:t>MaHD</w:t>
            </w:r>
            <w:r w:rsidR="004D7577">
              <w:t>Ban</w:t>
            </w:r>
            <w:r w:rsidR="00103738">
              <w:t xml:space="preserve"> + MaNhanVien + MaKhach</w:t>
            </w:r>
            <w:r w:rsidR="001D01A1">
              <w:t xml:space="preserve"> + NgayBan + TongTien</w:t>
            </w:r>
          </w:p>
        </w:tc>
      </w:tr>
      <w:tr w:rsidR="007D28A4" w14:paraId="2E251C42" w14:textId="77777777" w:rsidTr="622BB23E">
        <w:tc>
          <w:tcPr>
            <w:tcW w:w="2219" w:type="dxa"/>
            <w:vAlign w:val="center"/>
          </w:tcPr>
          <w:p w14:paraId="38863485" w14:textId="270DCE7B" w:rsidR="007D28A4" w:rsidRDefault="00103738" w:rsidP="001C0CF9">
            <w:pPr>
              <w:spacing w:line="360" w:lineRule="auto"/>
              <w:ind w:firstLine="0"/>
              <w:jc w:val="left"/>
            </w:pPr>
            <w:r>
              <w:t>Hãng điện thoại</w:t>
            </w:r>
          </w:p>
        </w:tc>
        <w:tc>
          <w:tcPr>
            <w:tcW w:w="1590" w:type="dxa"/>
            <w:vAlign w:val="center"/>
          </w:tcPr>
          <w:p w14:paraId="0F999D19" w14:textId="25ECF9EF" w:rsidR="007D28A4" w:rsidRDefault="00103738" w:rsidP="001C0CF9">
            <w:pPr>
              <w:spacing w:line="360" w:lineRule="auto"/>
              <w:ind w:firstLine="0"/>
              <w:jc w:val="left"/>
            </w:pPr>
            <w:r>
              <w:t>MaChatLieu</w:t>
            </w:r>
          </w:p>
        </w:tc>
        <w:tc>
          <w:tcPr>
            <w:tcW w:w="5366" w:type="dxa"/>
            <w:vAlign w:val="center"/>
          </w:tcPr>
          <w:p w14:paraId="132C8633" w14:textId="32BE9EEE" w:rsidR="007D28A4" w:rsidRDefault="00B74FEE" w:rsidP="00103738">
            <w:pPr>
              <w:spacing w:line="360" w:lineRule="auto"/>
              <w:ind w:firstLine="0"/>
              <w:jc w:val="left"/>
            </w:pPr>
            <w:r>
              <w:t xml:space="preserve">= </w:t>
            </w:r>
            <w:r w:rsidR="00103738">
              <w:t>MaChatLieu + TenChatLieu</w:t>
            </w:r>
          </w:p>
        </w:tc>
      </w:tr>
      <w:tr w:rsidR="007D28A4" w14:paraId="3B32791B" w14:textId="77777777" w:rsidTr="622BB23E">
        <w:tc>
          <w:tcPr>
            <w:tcW w:w="2219" w:type="dxa"/>
            <w:vAlign w:val="center"/>
          </w:tcPr>
          <w:p w14:paraId="60B9DFA0" w14:textId="77777777" w:rsidR="007D28A4" w:rsidRDefault="007D28A4" w:rsidP="001C0CF9">
            <w:pPr>
              <w:spacing w:line="360" w:lineRule="auto"/>
              <w:ind w:firstLine="0"/>
              <w:jc w:val="left"/>
            </w:pPr>
            <w:r>
              <w:t>Chi tiết hóa đơn</w:t>
            </w:r>
          </w:p>
        </w:tc>
        <w:tc>
          <w:tcPr>
            <w:tcW w:w="1590" w:type="dxa"/>
            <w:vAlign w:val="center"/>
          </w:tcPr>
          <w:p w14:paraId="55C4DA2F" w14:textId="43E9C223" w:rsidR="007D28A4" w:rsidRDefault="001900F2" w:rsidP="001C0CF9">
            <w:pPr>
              <w:spacing w:line="360" w:lineRule="auto"/>
              <w:ind w:firstLine="0"/>
              <w:jc w:val="left"/>
            </w:pPr>
            <w:r>
              <w:t>ChiTietHDBan</w:t>
            </w:r>
          </w:p>
        </w:tc>
        <w:tc>
          <w:tcPr>
            <w:tcW w:w="5366" w:type="dxa"/>
            <w:vAlign w:val="center"/>
          </w:tcPr>
          <w:p w14:paraId="7BF32DD7" w14:textId="2D9D131D" w:rsidR="007D28A4" w:rsidRDefault="001D01A1" w:rsidP="001C0CF9">
            <w:pPr>
              <w:spacing w:line="360" w:lineRule="auto"/>
              <w:ind w:firstLine="0"/>
              <w:jc w:val="left"/>
            </w:pPr>
            <w:r>
              <w:t>= MaHD</w:t>
            </w:r>
            <w:r w:rsidR="00103738">
              <w:t>Ban + MaHang</w:t>
            </w:r>
            <w:r>
              <w:t xml:space="preserve"> + ChietKhau + SoLuong + ThanhTien</w:t>
            </w:r>
          </w:p>
        </w:tc>
      </w:tr>
      <w:tr w:rsidR="007D28A4" w14:paraId="2983FD16" w14:textId="77777777" w:rsidTr="622BB23E">
        <w:tc>
          <w:tcPr>
            <w:tcW w:w="2219" w:type="dxa"/>
            <w:vAlign w:val="center"/>
          </w:tcPr>
          <w:p w14:paraId="1A5CDF25" w14:textId="77777777" w:rsidR="007D28A4" w:rsidRDefault="007D28A4" w:rsidP="001C0CF9">
            <w:pPr>
              <w:spacing w:line="360" w:lineRule="auto"/>
              <w:ind w:firstLine="0"/>
              <w:jc w:val="left"/>
            </w:pPr>
            <w:r>
              <w:t>Chi tiết phiếu nhập</w:t>
            </w:r>
          </w:p>
        </w:tc>
        <w:tc>
          <w:tcPr>
            <w:tcW w:w="1590" w:type="dxa"/>
            <w:vAlign w:val="center"/>
          </w:tcPr>
          <w:p w14:paraId="77E95C37" w14:textId="77777777" w:rsidR="007D28A4" w:rsidRDefault="007D28A4" w:rsidP="001C0CF9">
            <w:pPr>
              <w:spacing w:line="360" w:lineRule="auto"/>
              <w:ind w:left="720" w:hanging="720"/>
              <w:jc w:val="left"/>
            </w:pPr>
            <w:r>
              <w:t>CTPN</w:t>
            </w:r>
          </w:p>
        </w:tc>
        <w:tc>
          <w:tcPr>
            <w:tcW w:w="5366" w:type="dxa"/>
            <w:vAlign w:val="center"/>
          </w:tcPr>
          <w:p w14:paraId="4E8398A6" w14:textId="7271C5EC" w:rsidR="007D28A4" w:rsidRDefault="00103738" w:rsidP="001C0CF9">
            <w:pPr>
              <w:spacing w:line="360" w:lineRule="auto"/>
              <w:ind w:firstLine="0"/>
              <w:jc w:val="left"/>
            </w:pPr>
            <w:r>
              <w:t>= MaPN + MaHang</w:t>
            </w:r>
            <w:r w:rsidR="00B6762F">
              <w:t xml:space="preserve"> + </w:t>
            </w:r>
            <w:r w:rsidR="001D01A1">
              <w:t>SoLuong + ThanhTien</w:t>
            </w:r>
          </w:p>
        </w:tc>
      </w:tr>
    </w:tbl>
    <w:p w14:paraId="7CAFE3C2" w14:textId="77777777" w:rsidR="0015362D" w:rsidRDefault="0015362D" w:rsidP="0015362D">
      <w:pPr>
        <w:pStyle w:val="NoSpacing"/>
      </w:pPr>
    </w:p>
    <w:p w14:paraId="38D2DCE9" w14:textId="56B1C3C3" w:rsidR="0015362D" w:rsidRDefault="0015362D" w:rsidP="0015362D">
      <w:pPr>
        <w:pStyle w:val="NoSpacing"/>
      </w:pPr>
      <w:r>
        <w:t xml:space="preserve">Bảng 4. </w:t>
      </w:r>
      <w:r>
        <w:rPr>
          <w:noProof/>
        </w:rPr>
        <w:fldChar w:fldCharType="begin"/>
      </w:r>
      <w:r>
        <w:rPr>
          <w:noProof/>
        </w:rPr>
        <w:instrText xml:space="preserve"> SEQ Bảng_4. \* ARABIC </w:instrText>
      </w:r>
      <w:r>
        <w:rPr>
          <w:noProof/>
        </w:rPr>
        <w:fldChar w:fldCharType="separate"/>
      </w:r>
      <w:r>
        <w:rPr>
          <w:noProof/>
        </w:rPr>
        <w:t>1</w:t>
      </w:r>
      <w:r>
        <w:rPr>
          <w:noProof/>
        </w:rPr>
        <w:fldChar w:fldCharType="end"/>
      </w:r>
      <w:r>
        <w:t xml:space="preserve"> Tên các bảng dữ liệu</w:t>
      </w:r>
    </w:p>
    <w:p w14:paraId="31BB988B" w14:textId="77777777" w:rsidR="00004708" w:rsidRDefault="00004708" w:rsidP="00004708">
      <w:pPr>
        <w:pStyle w:val="NoSpacing"/>
        <w:jc w:val="both"/>
      </w:pPr>
    </w:p>
    <w:p w14:paraId="09CBE939" w14:textId="266C50BC" w:rsidR="00C06526" w:rsidRDefault="00B1571B" w:rsidP="006666CA">
      <w:pPr>
        <w:pStyle w:val="Heading2"/>
        <w:numPr>
          <w:ilvl w:val="1"/>
          <w:numId w:val="7"/>
        </w:numPr>
      </w:pPr>
      <w:bookmarkStart w:id="27" w:name="_Toc74778298"/>
      <w:r>
        <w:t>Xây dựng mô hình thực thể liên kết</w:t>
      </w:r>
      <w:bookmarkEnd w:id="27"/>
      <w:r w:rsidR="00C44B23">
        <w:t xml:space="preserve"> </w:t>
      </w:r>
    </w:p>
    <w:p w14:paraId="2B735A23" w14:textId="430BF4B8" w:rsidR="26A7E886" w:rsidRDefault="26A7E886" w:rsidP="008A4E7C">
      <w:pPr>
        <w:rPr>
          <w:noProof/>
        </w:rPr>
      </w:pPr>
    </w:p>
    <w:p w14:paraId="1DE6EA1B" w14:textId="6A61B777" w:rsidR="008A4E7C" w:rsidRPr="008A4E7C" w:rsidRDefault="00945F97" w:rsidP="008A4E7C">
      <w:pPr>
        <w:rPr>
          <w:rFonts w:eastAsia="Calibri"/>
          <w:szCs w:val="26"/>
        </w:rPr>
      </w:pPr>
      <w:r>
        <w:rPr>
          <w:rFonts w:eastAsia="Calibri"/>
          <w:noProof/>
          <w:szCs w:val="26"/>
        </w:rPr>
        <w:lastRenderedPageBreak/>
        <w:drawing>
          <wp:inline distT="0" distB="0" distL="0" distR="0" wp14:anchorId="41C842A5" wp14:editId="56FFD66C">
            <wp:extent cx="5760085" cy="2894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14:paraId="7079A460" w14:textId="18898FE2" w:rsidR="007D28A4" w:rsidRPr="007D28A4" w:rsidRDefault="007D28A4" w:rsidP="007D28A4"/>
    <w:p w14:paraId="09CBE93A" w14:textId="0E7EB41A" w:rsidR="00D679E4" w:rsidRPr="00D679E4" w:rsidRDefault="00B1571B" w:rsidP="006666CA">
      <w:pPr>
        <w:pStyle w:val="Heading2"/>
        <w:numPr>
          <w:ilvl w:val="1"/>
          <w:numId w:val="7"/>
        </w:numPr>
      </w:pPr>
      <w:bookmarkStart w:id="28" w:name="_Toc74778299"/>
      <w:r>
        <w:t>Chuyển mô hình thực thể liên kết sang mô hình quan hệ</w:t>
      </w:r>
      <w:bookmarkEnd w:id="28"/>
      <w:r w:rsidR="009566FB">
        <w:t xml:space="preserve"> </w:t>
      </w:r>
    </w:p>
    <w:p w14:paraId="77D516C4" w14:textId="0F89BADB" w:rsidR="00853B80" w:rsidRDefault="00853B80" w:rsidP="00853B80"/>
    <w:p w14:paraId="5BC7FC6C" w14:textId="77777777" w:rsidR="004B1A94" w:rsidRPr="00535227" w:rsidRDefault="004B1A94" w:rsidP="006666CA">
      <w:pPr>
        <w:pStyle w:val="ListParagraph"/>
        <w:numPr>
          <w:ilvl w:val="2"/>
          <w:numId w:val="2"/>
        </w:numPr>
        <w:rPr>
          <w:rStyle w:val="eop"/>
          <w:rFonts w:cs="Times New Roman"/>
          <w:szCs w:val="26"/>
        </w:rPr>
      </w:pPr>
      <w:r w:rsidRPr="00535227">
        <w:rPr>
          <w:rStyle w:val="spellingerror"/>
          <w:rFonts w:cs="Times New Roman"/>
          <w:color w:val="000000"/>
          <w:szCs w:val="26"/>
          <w:shd w:val="clear" w:color="auto" w:fill="FFFFFF"/>
        </w:rPr>
        <w:t>Chuyển</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các</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thực</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thể</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và</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các</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liên</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kết</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thành</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các</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quan</w:t>
      </w:r>
      <w:r w:rsidRPr="00535227">
        <w:rPr>
          <w:rStyle w:val="normaltextrun"/>
          <w:rFonts w:cs="Times New Roman"/>
          <w:color w:val="000000"/>
          <w:szCs w:val="26"/>
          <w:shd w:val="clear" w:color="auto" w:fill="FFFFFF"/>
        </w:rPr>
        <w:t> </w:t>
      </w:r>
      <w:r w:rsidRPr="00535227">
        <w:rPr>
          <w:rStyle w:val="spellingerror"/>
          <w:rFonts w:cs="Times New Roman"/>
          <w:color w:val="000000"/>
          <w:szCs w:val="26"/>
          <w:shd w:val="clear" w:color="auto" w:fill="FFFFFF"/>
        </w:rPr>
        <w:t>hệ</w:t>
      </w:r>
      <w:r w:rsidRPr="00535227">
        <w:rPr>
          <w:rStyle w:val="eop"/>
          <w:rFonts w:cs="Times New Roman"/>
          <w:color w:val="000000"/>
          <w:szCs w:val="26"/>
          <w:shd w:val="clear" w:color="auto" w:fill="FFFFFF"/>
        </w:rPr>
        <w:t> </w:t>
      </w:r>
    </w:p>
    <w:p w14:paraId="222B9513" w14:textId="77777777" w:rsidR="004B1A94" w:rsidRDefault="004B1A94" w:rsidP="004B1A94">
      <w:pPr>
        <w:pStyle w:val="ListParagraph"/>
        <w:ind w:firstLine="0"/>
        <w:rPr>
          <w:rStyle w:val="eop"/>
          <w:rFonts w:cs="Times New Roman"/>
          <w:color w:val="000000"/>
          <w:szCs w:val="26"/>
          <w:shd w:val="clear" w:color="auto" w:fill="FFFFFF"/>
        </w:rPr>
      </w:pPr>
    </w:p>
    <w:p w14:paraId="7D02CB92" w14:textId="6D66FD3D" w:rsidR="004B1A94" w:rsidRPr="008370FD" w:rsidRDefault="004B1A94"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Khách hàng (</w:t>
      </w:r>
      <w:r w:rsidR="00103738">
        <w:rPr>
          <w:rStyle w:val="eop"/>
          <w:rFonts w:cs="Times New Roman"/>
          <w:color w:val="000000"/>
          <w:szCs w:val="26"/>
          <w:u w:val="single"/>
          <w:shd w:val="clear" w:color="auto" w:fill="FFFFFF"/>
        </w:rPr>
        <w:t>MaKhach</w:t>
      </w:r>
      <w:r>
        <w:rPr>
          <w:rStyle w:val="eop"/>
          <w:rFonts w:cs="Times New Roman"/>
          <w:color w:val="000000"/>
          <w:szCs w:val="26"/>
          <w:shd w:val="clear" w:color="auto" w:fill="FFFFFF"/>
        </w:rPr>
        <w:t xml:space="preserve">, </w:t>
      </w:r>
      <w:r w:rsidR="00103738">
        <w:rPr>
          <w:rStyle w:val="eop"/>
          <w:rFonts w:cs="Times New Roman"/>
          <w:color w:val="000000"/>
          <w:szCs w:val="26"/>
          <w:shd w:val="clear" w:color="auto" w:fill="FFFFFF"/>
        </w:rPr>
        <w:t>TenKhach, DienThoai</w:t>
      </w:r>
      <w:r w:rsidR="00F5137A">
        <w:rPr>
          <w:rStyle w:val="eop"/>
          <w:rFonts w:cs="Times New Roman"/>
          <w:color w:val="000000"/>
          <w:szCs w:val="26"/>
          <w:shd w:val="clear" w:color="auto" w:fill="FFFFFF"/>
        </w:rPr>
        <w:t>, DiaChi</w:t>
      </w:r>
      <w:r>
        <w:rPr>
          <w:rStyle w:val="eop"/>
          <w:rFonts w:cs="Times New Roman"/>
          <w:color w:val="000000"/>
          <w:szCs w:val="26"/>
          <w:shd w:val="clear" w:color="auto" w:fill="FFFFFF"/>
        </w:rPr>
        <w:t>)</w:t>
      </w:r>
    </w:p>
    <w:p w14:paraId="6F489FCA" w14:textId="2EB59B0A" w:rsidR="004B1A94" w:rsidRPr="004B1A94" w:rsidRDefault="00103738"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Điện Thoại</w:t>
      </w:r>
      <w:r w:rsidR="004B1A94">
        <w:rPr>
          <w:rStyle w:val="eop"/>
          <w:rFonts w:cs="Times New Roman"/>
          <w:color w:val="000000"/>
          <w:szCs w:val="26"/>
          <w:shd w:val="clear" w:color="auto" w:fill="FFFFFF"/>
        </w:rPr>
        <w:t xml:space="preserve"> (</w:t>
      </w:r>
      <w:r>
        <w:rPr>
          <w:rStyle w:val="eop"/>
          <w:rFonts w:cs="Times New Roman"/>
          <w:color w:val="000000"/>
          <w:szCs w:val="26"/>
          <w:u w:val="single"/>
          <w:shd w:val="clear" w:color="auto" w:fill="FFFFFF"/>
        </w:rPr>
        <w:t>MaHang</w:t>
      </w:r>
      <w:r w:rsidR="004B1A94">
        <w:rPr>
          <w:rStyle w:val="eop"/>
          <w:rFonts w:cs="Times New Roman"/>
          <w:color w:val="000000"/>
          <w:szCs w:val="26"/>
          <w:shd w:val="clear" w:color="auto" w:fill="FFFFFF"/>
        </w:rPr>
        <w:t>,</w:t>
      </w:r>
      <w:r>
        <w:rPr>
          <w:rStyle w:val="eop"/>
          <w:rFonts w:cs="Times New Roman"/>
          <w:color w:val="000000"/>
          <w:szCs w:val="26"/>
          <w:shd w:val="clear" w:color="auto" w:fill="FFFFFF"/>
        </w:rPr>
        <w:t xml:space="preserve"> TenHang</w:t>
      </w:r>
      <w:r w:rsidR="00F5137A">
        <w:rPr>
          <w:rStyle w:val="eop"/>
          <w:rFonts w:cs="Times New Roman"/>
          <w:color w:val="000000"/>
          <w:szCs w:val="26"/>
          <w:shd w:val="clear" w:color="auto" w:fill="FFFFFF"/>
        </w:rPr>
        <w:t xml:space="preserve">, </w:t>
      </w:r>
      <w:r>
        <w:rPr>
          <w:rStyle w:val="eop"/>
          <w:rFonts w:cs="Times New Roman"/>
          <w:color w:val="000000"/>
          <w:szCs w:val="26"/>
          <w:shd w:val="clear" w:color="auto" w:fill="FFFFFF"/>
        </w:rPr>
        <w:t>MaChatLieu</w:t>
      </w:r>
      <w:r w:rsidR="005550EB">
        <w:rPr>
          <w:rStyle w:val="eop"/>
          <w:rFonts w:cs="Times New Roman"/>
          <w:color w:val="000000"/>
          <w:szCs w:val="26"/>
          <w:shd w:val="clear" w:color="auto" w:fill="FFFFFF"/>
        </w:rPr>
        <w:t xml:space="preserve">, SoLuong, </w:t>
      </w:r>
      <w:r>
        <w:rPr>
          <w:rStyle w:val="eop"/>
          <w:rFonts w:cs="Times New Roman"/>
          <w:color w:val="000000"/>
          <w:szCs w:val="26"/>
          <w:shd w:val="clear" w:color="auto" w:fill="FFFFFF"/>
        </w:rPr>
        <w:t>Don</w:t>
      </w:r>
      <w:r w:rsidR="005550EB">
        <w:rPr>
          <w:rStyle w:val="eop"/>
          <w:rFonts w:cs="Times New Roman"/>
          <w:color w:val="000000"/>
          <w:szCs w:val="26"/>
          <w:shd w:val="clear" w:color="auto" w:fill="FFFFFF"/>
        </w:rPr>
        <w:t xml:space="preserve">GiaNhap, </w:t>
      </w:r>
      <w:r>
        <w:rPr>
          <w:rStyle w:val="eop"/>
          <w:rFonts w:cs="Times New Roman"/>
          <w:color w:val="000000"/>
          <w:szCs w:val="26"/>
          <w:shd w:val="clear" w:color="auto" w:fill="FFFFFF"/>
        </w:rPr>
        <w:t>Don</w:t>
      </w:r>
      <w:r w:rsidR="005550EB">
        <w:rPr>
          <w:rStyle w:val="eop"/>
          <w:rFonts w:cs="Times New Roman"/>
          <w:color w:val="000000"/>
          <w:szCs w:val="26"/>
          <w:shd w:val="clear" w:color="auto" w:fill="FFFFFF"/>
        </w:rPr>
        <w:t>GiaBan, ThongSo</w:t>
      </w:r>
      <w:r w:rsidR="004B1A94">
        <w:rPr>
          <w:rStyle w:val="eop"/>
          <w:rFonts w:cs="Times New Roman"/>
          <w:color w:val="000000"/>
          <w:szCs w:val="26"/>
          <w:shd w:val="clear" w:color="auto" w:fill="FFFFFF"/>
        </w:rPr>
        <w:t>)</w:t>
      </w:r>
    </w:p>
    <w:p w14:paraId="25500C9A" w14:textId="0F0CB356" w:rsidR="004B1A94" w:rsidRPr="00103738" w:rsidRDefault="004B1A94"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Hóa đơn (</w:t>
      </w:r>
      <w:r w:rsidRPr="00720F64">
        <w:rPr>
          <w:rStyle w:val="eop"/>
          <w:rFonts w:cs="Times New Roman"/>
          <w:color w:val="000000"/>
          <w:szCs w:val="26"/>
          <w:u w:val="single"/>
          <w:shd w:val="clear" w:color="auto" w:fill="FFFFFF"/>
        </w:rPr>
        <w:t>MaHD</w:t>
      </w:r>
      <w:r w:rsidR="00103738">
        <w:rPr>
          <w:rStyle w:val="eop"/>
          <w:rFonts w:cs="Times New Roman"/>
          <w:color w:val="000000"/>
          <w:szCs w:val="26"/>
          <w:u w:val="single"/>
          <w:shd w:val="clear" w:color="auto" w:fill="FFFFFF"/>
        </w:rPr>
        <w:t>Ban</w:t>
      </w:r>
      <w:r>
        <w:rPr>
          <w:rStyle w:val="eop"/>
          <w:rFonts w:cs="Times New Roman"/>
          <w:color w:val="000000"/>
          <w:szCs w:val="26"/>
          <w:shd w:val="clear" w:color="auto" w:fill="FFFFFF"/>
        </w:rPr>
        <w:t>,</w:t>
      </w:r>
      <w:r w:rsidR="00103738">
        <w:rPr>
          <w:rStyle w:val="eop"/>
          <w:rFonts w:cs="Times New Roman"/>
          <w:color w:val="000000"/>
          <w:szCs w:val="26"/>
          <w:shd w:val="clear" w:color="auto" w:fill="FFFFFF"/>
        </w:rPr>
        <w:t xml:space="preserve"> MaKhach</w:t>
      </w:r>
      <w:r w:rsidR="009612AC">
        <w:rPr>
          <w:rStyle w:val="eop"/>
          <w:rFonts w:cs="Times New Roman"/>
          <w:color w:val="000000"/>
          <w:szCs w:val="26"/>
          <w:shd w:val="clear" w:color="auto" w:fill="FFFFFF"/>
        </w:rPr>
        <w:t>, NgayBan, TongTien</w:t>
      </w:r>
      <w:r>
        <w:rPr>
          <w:rStyle w:val="eop"/>
          <w:rFonts w:cs="Times New Roman"/>
          <w:color w:val="000000"/>
          <w:szCs w:val="26"/>
          <w:shd w:val="clear" w:color="auto" w:fill="FFFFFF"/>
        </w:rPr>
        <w:t>)</w:t>
      </w:r>
    </w:p>
    <w:p w14:paraId="7548AC1A" w14:textId="7FFF54AE" w:rsidR="00103738" w:rsidRPr="004B1A94" w:rsidRDefault="00103738"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Hãng điện thoại (MaChatLieu, TenChatLieu)</w:t>
      </w:r>
    </w:p>
    <w:p w14:paraId="4A86B77B" w14:textId="7262D93E" w:rsidR="004B1A94" w:rsidRPr="004B1A94" w:rsidRDefault="004B1A94"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Phiếu nhập (</w:t>
      </w:r>
      <w:r w:rsidRPr="00720F64">
        <w:rPr>
          <w:rStyle w:val="eop"/>
          <w:rFonts w:cs="Times New Roman"/>
          <w:color w:val="000000"/>
          <w:szCs w:val="26"/>
          <w:u w:val="single"/>
          <w:shd w:val="clear" w:color="auto" w:fill="FFFFFF"/>
        </w:rPr>
        <w:t>MaPN</w:t>
      </w:r>
      <w:r>
        <w:rPr>
          <w:rStyle w:val="eop"/>
          <w:rFonts w:cs="Times New Roman"/>
          <w:color w:val="000000"/>
          <w:szCs w:val="26"/>
          <w:shd w:val="clear" w:color="auto" w:fill="FFFFFF"/>
        </w:rPr>
        <w:t>,</w:t>
      </w:r>
      <w:r w:rsidR="009612AC">
        <w:rPr>
          <w:rStyle w:val="eop"/>
          <w:rFonts w:cs="Times New Roman"/>
          <w:color w:val="000000"/>
          <w:szCs w:val="26"/>
          <w:shd w:val="clear" w:color="auto" w:fill="FFFFFF"/>
        </w:rPr>
        <w:t xml:space="preserve"> </w:t>
      </w:r>
      <w:r w:rsidR="00CF2D3A">
        <w:rPr>
          <w:rStyle w:val="eop"/>
          <w:rFonts w:cs="Times New Roman"/>
          <w:color w:val="000000"/>
          <w:szCs w:val="26"/>
          <w:shd w:val="clear" w:color="auto" w:fill="FFFFFF"/>
        </w:rPr>
        <w:t>NgayNhap, CongTyPP, TongTien</w:t>
      </w:r>
      <w:r>
        <w:rPr>
          <w:rStyle w:val="eop"/>
          <w:rFonts w:cs="Times New Roman"/>
          <w:color w:val="000000"/>
          <w:szCs w:val="26"/>
          <w:shd w:val="clear" w:color="auto" w:fill="FFFFFF"/>
        </w:rPr>
        <w:t>)</w:t>
      </w:r>
    </w:p>
    <w:p w14:paraId="2F30D15C" w14:textId="5699A84E" w:rsidR="004B1A94" w:rsidRPr="00720F64" w:rsidRDefault="004B1A94" w:rsidP="006666CA">
      <w:pPr>
        <w:pStyle w:val="ListParagraph"/>
        <w:numPr>
          <w:ilvl w:val="0"/>
          <w:numId w:val="9"/>
        </w:numPr>
        <w:rPr>
          <w:rStyle w:val="eop"/>
          <w:rFonts w:cs="Times New Roman"/>
          <w:szCs w:val="26"/>
        </w:rPr>
      </w:pPr>
      <w:r>
        <w:rPr>
          <w:rStyle w:val="eop"/>
          <w:rFonts w:cs="Times New Roman"/>
          <w:color w:val="000000"/>
          <w:szCs w:val="26"/>
          <w:shd w:val="clear" w:color="auto" w:fill="FFFFFF"/>
        </w:rPr>
        <w:t>Chi tiết phiếu nhập (</w:t>
      </w:r>
      <w:r w:rsidR="00720F64" w:rsidRPr="00720F64">
        <w:rPr>
          <w:rStyle w:val="eop"/>
          <w:rFonts w:cs="Times New Roman"/>
          <w:color w:val="000000"/>
          <w:szCs w:val="26"/>
          <w:u w:val="single"/>
          <w:shd w:val="clear" w:color="auto" w:fill="FFFFFF"/>
        </w:rPr>
        <w:t>MaPN, MaSP</w:t>
      </w:r>
      <w:r w:rsidR="00D73EA1">
        <w:rPr>
          <w:rStyle w:val="eop"/>
          <w:rFonts w:cs="Times New Roman"/>
          <w:color w:val="000000"/>
          <w:szCs w:val="26"/>
          <w:u w:val="single"/>
          <w:shd w:val="clear" w:color="auto" w:fill="FFFFFF"/>
        </w:rPr>
        <w:t>,</w:t>
      </w:r>
      <w:r w:rsidR="00CF2D3A">
        <w:rPr>
          <w:rStyle w:val="eop"/>
          <w:rFonts w:cs="Times New Roman"/>
          <w:color w:val="000000"/>
          <w:szCs w:val="26"/>
          <w:shd w:val="clear" w:color="auto" w:fill="FFFFFF"/>
        </w:rPr>
        <w:t xml:space="preserve"> SoLuong, ThanhTien)</w:t>
      </w:r>
    </w:p>
    <w:p w14:paraId="558AB17F" w14:textId="4EB61634" w:rsidR="00720F64" w:rsidRPr="00535227" w:rsidRDefault="00720F64" w:rsidP="006666CA">
      <w:pPr>
        <w:pStyle w:val="ListParagraph"/>
        <w:numPr>
          <w:ilvl w:val="0"/>
          <w:numId w:val="9"/>
        </w:numPr>
        <w:rPr>
          <w:rFonts w:cs="Times New Roman"/>
          <w:szCs w:val="26"/>
        </w:rPr>
      </w:pPr>
      <w:r>
        <w:rPr>
          <w:rStyle w:val="eop"/>
          <w:rFonts w:cs="Times New Roman"/>
          <w:color w:val="000000"/>
          <w:szCs w:val="26"/>
          <w:shd w:val="clear" w:color="auto" w:fill="FFFFFF"/>
        </w:rPr>
        <w:t>Chỉ tiết hóa đơn (</w:t>
      </w:r>
      <w:r w:rsidR="001900F2">
        <w:rPr>
          <w:rStyle w:val="eop"/>
          <w:rFonts w:cs="Times New Roman"/>
          <w:color w:val="000000"/>
          <w:szCs w:val="26"/>
          <w:u w:val="single"/>
          <w:shd w:val="clear" w:color="auto" w:fill="FFFFFF"/>
        </w:rPr>
        <w:t>MaHDBan, MaHang</w:t>
      </w:r>
      <w:r w:rsidR="00CF2D3A">
        <w:rPr>
          <w:rStyle w:val="eop"/>
          <w:rFonts w:cs="Times New Roman"/>
          <w:color w:val="000000"/>
          <w:szCs w:val="26"/>
          <w:shd w:val="clear" w:color="auto" w:fill="FFFFFF"/>
        </w:rPr>
        <w:t xml:space="preserve">, </w:t>
      </w:r>
      <w:r w:rsidR="00A13EFA">
        <w:rPr>
          <w:rStyle w:val="eop"/>
          <w:rFonts w:cs="Times New Roman"/>
          <w:color w:val="000000"/>
          <w:szCs w:val="26"/>
          <w:shd w:val="clear" w:color="auto" w:fill="FFFFFF"/>
        </w:rPr>
        <w:t xml:space="preserve">ChietKhau, </w:t>
      </w:r>
      <w:r w:rsidR="00CF2D3A">
        <w:rPr>
          <w:rStyle w:val="eop"/>
          <w:rFonts w:cs="Times New Roman"/>
          <w:color w:val="000000"/>
          <w:szCs w:val="26"/>
          <w:shd w:val="clear" w:color="auto" w:fill="FFFFFF"/>
        </w:rPr>
        <w:t>SoLuong, ThanhTien</w:t>
      </w:r>
      <w:r>
        <w:rPr>
          <w:rStyle w:val="eop"/>
          <w:rFonts w:cs="Times New Roman"/>
          <w:color w:val="000000"/>
          <w:szCs w:val="26"/>
          <w:shd w:val="clear" w:color="auto" w:fill="FFFFFF"/>
        </w:rPr>
        <w:t>)</w:t>
      </w:r>
    </w:p>
    <w:p w14:paraId="16FD3E99" w14:textId="3236EB38" w:rsidR="00FC10E5" w:rsidRPr="008A4E7C" w:rsidRDefault="00FC10E5" w:rsidP="00461FFE">
      <w:pPr>
        <w:ind w:firstLine="0"/>
      </w:pPr>
    </w:p>
    <w:p w14:paraId="355653F8" w14:textId="77777777" w:rsidR="00375D12" w:rsidRPr="00375D12" w:rsidRDefault="00375D12" w:rsidP="00375D12">
      <w:pPr>
        <w:pStyle w:val="ListParagraph"/>
        <w:ind w:firstLine="0"/>
      </w:pPr>
    </w:p>
    <w:p w14:paraId="09CBE93C" w14:textId="55ADBDF8" w:rsidR="00B1571B" w:rsidRDefault="00B1571B" w:rsidP="006666CA">
      <w:pPr>
        <w:pStyle w:val="Heading2"/>
        <w:numPr>
          <w:ilvl w:val="1"/>
          <w:numId w:val="7"/>
        </w:numPr>
      </w:pPr>
      <w:bookmarkStart w:id="29" w:name="_Toc74778300"/>
      <w:r>
        <w:lastRenderedPageBreak/>
        <w:t xml:space="preserve">Sơ đồ  </w:t>
      </w:r>
      <w:bookmarkEnd w:id="29"/>
      <w:r w:rsidR="00BD603E">
        <w:t>quan hệ</w:t>
      </w:r>
    </w:p>
    <w:p w14:paraId="7E32BC78" w14:textId="47A74466" w:rsidR="003E13B4" w:rsidRPr="003E13B4" w:rsidRDefault="005614AC" w:rsidP="003E13B4">
      <w:r w:rsidRPr="005614AC">
        <w:rPr>
          <w:noProof/>
        </w:rPr>
        <w:drawing>
          <wp:inline distT="0" distB="0" distL="0" distR="0" wp14:anchorId="792001F5" wp14:editId="54F6B052">
            <wp:extent cx="5760085" cy="3332966"/>
            <wp:effectExtent l="0" t="0" r="0" b="1270"/>
            <wp:docPr id="91" name="Picture 91" descr="C:\Users\Admin-Thính\OneDrive - Hanoi University of Science and Technology\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Thính\OneDrive - Hanoi University of Science and Technology\Pictures\Screenshots\Screenshot (1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332966"/>
                    </a:xfrm>
                    <a:prstGeom prst="rect">
                      <a:avLst/>
                    </a:prstGeom>
                    <a:noFill/>
                    <a:ln>
                      <a:noFill/>
                    </a:ln>
                  </pic:spPr>
                </pic:pic>
              </a:graphicData>
            </a:graphic>
          </wp:inline>
        </w:drawing>
      </w:r>
    </w:p>
    <w:p w14:paraId="09CBE93F" w14:textId="500E1CF4" w:rsidR="00530098" w:rsidRPr="00203C00" w:rsidRDefault="00B1571B" w:rsidP="0013555A">
      <w:pPr>
        <w:pStyle w:val="ListParagraph"/>
        <w:numPr>
          <w:ilvl w:val="1"/>
          <w:numId w:val="7"/>
        </w:numPr>
        <w:outlineLvl w:val="1"/>
        <w:rPr>
          <w:rFonts w:eastAsiaTheme="majorEastAsia" w:cstheme="majorBidi"/>
          <w:b/>
          <w:szCs w:val="26"/>
        </w:rPr>
      </w:pPr>
      <w:bookmarkStart w:id="30" w:name="_Toc74778301"/>
      <w:r w:rsidRPr="000A5288">
        <w:rPr>
          <w:rFonts w:eastAsiaTheme="majorEastAsia" w:cstheme="majorBidi"/>
          <w:b/>
          <w:szCs w:val="26"/>
        </w:rPr>
        <w:t>Từ điển dữ liệu pha thiết kế</w:t>
      </w:r>
      <w:bookmarkEnd w:id="30"/>
    </w:p>
    <w:tbl>
      <w:tblPr>
        <w:tblStyle w:val="TableGrid"/>
        <w:tblW w:w="0" w:type="auto"/>
        <w:tblLook w:val="04A0" w:firstRow="1" w:lastRow="0" w:firstColumn="1" w:lastColumn="0" w:noHBand="0" w:noVBand="1"/>
      </w:tblPr>
      <w:tblGrid>
        <w:gridCol w:w="1488"/>
        <w:gridCol w:w="1676"/>
        <w:gridCol w:w="1451"/>
        <w:gridCol w:w="1617"/>
        <w:gridCol w:w="1374"/>
        <w:gridCol w:w="1455"/>
      </w:tblGrid>
      <w:tr w:rsidR="008B4BEE" w14:paraId="09CBE946" w14:textId="77777777" w:rsidTr="008979A7">
        <w:tc>
          <w:tcPr>
            <w:tcW w:w="1488" w:type="dxa"/>
          </w:tcPr>
          <w:p w14:paraId="09CBE940" w14:textId="77777777" w:rsidR="00901296" w:rsidRPr="008B4BEE" w:rsidRDefault="00901296" w:rsidP="008B4BEE">
            <w:pPr>
              <w:ind w:firstLine="0"/>
              <w:jc w:val="center"/>
              <w:rPr>
                <w:b/>
              </w:rPr>
            </w:pPr>
            <w:r w:rsidRPr="008B4BEE">
              <w:rPr>
                <w:b/>
              </w:rPr>
              <w:t>Tên thuộc tính</w:t>
            </w:r>
          </w:p>
        </w:tc>
        <w:tc>
          <w:tcPr>
            <w:tcW w:w="1676" w:type="dxa"/>
          </w:tcPr>
          <w:p w14:paraId="09CBE941" w14:textId="77777777" w:rsidR="00901296" w:rsidRPr="008B4BEE" w:rsidRDefault="00901296" w:rsidP="008B4BEE">
            <w:pPr>
              <w:ind w:firstLine="0"/>
              <w:jc w:val="center"/>
              <w:rPr>
                <w:b/>
              </w:rPr>
            </w:pPr>
            <w:r w:rsidRPr="008B4BEE">
              <w:rPr>
                <w:b/>
              </w:rPr>
              <w:t>Kiểu dữ liệu</w:t>
            </w:r>
          </w:p>
        </w:tc>
        <w:tc>
          <w:tcPr>
            <w:tcW w:w="1451" w:type="dxa"/>
          </w:tcPr>
          <w:p w14:paraId="09CBE942" w14:textId="77777777" w:rsidR="00901296" w:rsidRPr="008B4BEE" w:rsidRDefault="00901296" w:rsidP="008B4BEE">
            <w:pPr>
              <w:ind w:firstLine="0"/>
              <w:jc w:val="center"/>
              <w:rPr>
                <w:b/>
              </w:rPr>
            </w:pPr>
            <w:r w:rsidRPr="008B4BEE">
              <w:rPr>
                <w:b/>
              </w:rPr>
              <w:t>Chiều dài</w:t>
            </w:r>
          </w:p>
        </w:tc>
        <w:tc>
          <w:tcPr>
            <w:tcW w:w="1617" w:type="dxa"/>
          </w:tcPr>
          <w:p w14:paraId="09CBE943" w14:textId="77777777" w:rsidR="00901296" w:rsidRPr="008B4BEE" w:rsidRDefault="00901296" w:rsidP="008B4BEE">
            <w:pPr>
              <w:ind w:firstLine="0"/>
              <w:jc w:val="center"/>
              <w:rPr>
                <w:b/>
              </w:rPr>
            </w:pPr>
            <w:r w:rsidRPr="008B4BEE">
              <w:rPr>
                <w:b/>
              </w:rPr>
              <w:t>Giá trị mẫu</w:t>
            </w:r>
          </w:p>
        </w:tc>
        <w:tc>
          <w:tcPr>
            <w:tcW w:w="1374" w:type="dxa"/>
          </w:tcPr>
          <w:p w14:paraId="09CBE944" w14:textId="77777777" w:rsidR="00901296" w:rsidRPr="008B4BEE" w:rsidRDefault="00901296" w:rsidP="008B4BEE">
            <w:pPr>
              <w:ind w:firstLine="0"/>
              <w:jc w:val="center"/>
              <w:rPr>
                <w:b/>
              </w:rPr>
            </w:pPr>
            <w:r w:rsidRPr="008B4BEE">
              <w:rPr>
                <w:b/>
              </w:rPr>
              <w:t>Mô tả</w:t>
            </w:r>
          </w:p>
        </w:tc>
        <w:tc>
          <w:tcPr>
            <w:tcW w:w="1455" w:type="dxa"/>
          </w:tcPr>
          <w:p w14:paraId="09CBE945" w14:textId="77777777" w:rsidR="00901296" w:rsidRPr="008B4BEE" w:rsidRDefault="00901296" w:rsidP="008B4BEE">
            <w:pPr>
              <w:ind w:firstLine="0"/>
              <w:jc w:val="center"/>
              <w:rPr>
                <w:b/>
              </w:rPr>
            </w:pPr>
            <w:r w:rsidRPr="008B4BEE">
              <w:rPr>
                <w:b/>
              </w:rPr>
              <w:t>Ghi chú</w:t>
            </w:r>
          </w:p>
        </w:tc>
      </w:tr>
      <w:tr w:rsidR="008B4BEE" w14:paraId="09CBE94D" w14:textId="77777777" w:rsidTr="008979A7">
        <w:tc>
          <w:tcPr>
            <w:tcW w:w="1488" w:type="dxa"/>
          </w:tcPr>
          <w:p w14:paraId="09CBE947" w14:textId="347060DB" w:rsidR="00901296" w:rsidRDefault="008B4BEE" w:rsidP="009D6AB6">
            <w:pPr>
              <w:ind w:firstLine="0"/>
            </w:pPr>
            <w:r>
              <w:t>Ma</w:t>
            </w:r>
            <w:r w:rsidR="001900F2">
              <w:t>Khach</w:t>
            </w:r>
          </w:p>
        </w:tc>
        <w:tc>
          <w:tcPr>
            <w:tcW w:w="1676" w:type="dxa"/>
          </w:tcPr>
          <w:p w14:paraId="09CBE948" w14:textId="7586F073" w:rsidR="00901296" w:rsidRDefault="006A5C69" w:rsidP="009D6AB6">
            <w:pPr>
              <w:ind w:firstLine="0"/>
            </w:pPr>
            <w:r>
              <w:t>VARCHAR</w:t>
            </w:r>
          </w:p>
        </w:tc>
        <w:tc>
          <w:tcPr>
            <w:tcW w:w="1451" w:type="dxa"/>
          </w:tcPr>
          <w:p w14:paraId="09CBE949" w14:textId="67C7914A" w:rsidR="00901296" w:rsidRDefault="00D62D2B" w:rsidP="009D6AB6">
            <w:pPr>
              <w:ind w:firstLine="0"/>
            </w:pPr>
            <w:r>
              <w:t>20</w:t>
            </w:r>
          </w:p>
        </w:tc>
        <w:tc>
          <w:tcPr>
            <w:tcW w:w="1617" w:type="dxa"/>
          </w:tcPr>
          <w:p w14:paraId="09CBE94A" w14:textId="08DC18BB" w:rsidR="00901296" w:rsidRDefault="006A5C69" w:rsidP="009D6AB6">
            <w:pPr>
              <w:ind w:firstLine="0"/>
            </w:pPr>
            <w:r>
              <w:t>KH1</w:t>
            </w:r>
          </w:p>
        </w:tc>
        <w:tc>
          <w:tcPr>
            <w:tcW w:w="1374" w:type="dxa"/>
          </w:tcPr>
          <w:p w14:paraId="09CBE94B" w14:textId="1020D340" w:rsidR="00901296" w:rsidRDefault="008B4BEE" w:rsidP="00F81F1A">
            <w:pPr>
              <w:ind w:firstLine="0"/>
              <w:jc w:val="center"/>
            </w:pPr>
            <w:r>
              <w:t xml:space="preserve">Mã </w:t>
            </w:r>
            <w:r w:rsidR="009233A2">
              <w:t>khách hàng</w:t>
            </w:r>
          </w:p>
        </w:tc>
        <w:tc>
          <w:tcPr>
            <w:tcW w:w="1455" w:type="dxa"/>
          </w:tcPr>
          <w:p w14:paraId="09CBE94C" w14:textId="77777777" w:rsidR="00901296" w:rsidRDefault="008B4BEE" w:rsidP="009D6AB6">
            <w:pPr>
              <w:ind w:firstLine="0"/>
            </w:pPr>
            <w:r>
              <w:t>NOT NULL</w:t>
            </w:r>
          </w:p>
        </w:tc>
      </w:tr>
      <w:tr w:rsidR="008B4BEE" w14:paraId="09CBE954" w14:textId="77777777" w:rsidTr="008979A7">
        <w:tc>
          <w:tcPr>
            <w:tcW w:w="1488" w:type="dxa"/>
          </w:tcPr>
          <w:p w14:paraId="09CBE94E" w14:textId="00FAAA3A" w:rsidR="00901296" w:rsidRDefault="008B4BEE" w:rsidP="009D6AB6">
            <w:pPr>
              <w:ind w:firstLine="0"/>
            </w:pPr>
            <w:r>
              <w:t>Ten</w:t>
            </w:r>
            <w:r w:rsidR="001900F2">
              <w:t>Khach</w:t>
            </w:r>
          </w:p>
        </w:tc>
        <w:tc>
          <w:tcPr>
            <w:tcW w:w="1676" w:type="dxa"/>
          </w:tcPr>
          <w:p w14:paraId="09CBE94F" w14:textId="624FC988" w:rsidR="00901296" w:rsidRDefault="006A5C69" w:rsidP="009D6AB6">
            <w:pPr>
              <w:ind w:firstLine="0"/>
            </w:pPr>
            <w:r>
              <w:t>VARCHAR</w:t>
            </w:r>
          </w:p>
        </w:tc>
        <w:tc>
          <w:tcPr>
            <w:tcW w:w="1451" w:type="dxa"/>
          </w:tcPr>
          <w:p w14:paraId="09CBE950" w14:textId="06C1B420" w:rsidR="00901296" w:rsidRDefault="00D62D2B" w:rsidP="009D6AB6">
            <w:pPr>
              <w:ind w:firstLine="0"/>
            </w:pPr>
            <w:r>
              <w:t>50</w:t>
            </w:r>
          </w:p>
        </w:tc>
        <w:tc>
          <w:tcPr>
            <w:tcW w:w="1617" w:type="dxa"/>
          </w:tcPr>
          <w:p w14:paraId="09CBE951" w14:textId="7FEEDFE4" w:rsidR="00901296" w:rsidRDefault="00E066A5" w:rsidP="00E17ADB">
            <w:pPr>
              <w:ind w:firstLine="0"/>
              <w:jc w:val="left"/>
            </w:pPr>
            <w:r>
              <w:t>Nguyễn Xuân Đạt</w:t>
            </w:r>
          </w:p>
        </w:tc>
        <w:tc>
          <w:tcPr>
            <w:tcW w:w="1374" w:type="dxa"/>
          </w:tcPr>
          <w:p w14:paraId="09CBE952" w14:textId="40FBB264" w:rsidR="00901296" w:rsidRDefault="008B4BEE" w:rsidP="00F81F1A">
            <w:pPr>
              <w:ind w:firstLine="0"/>
              <w:jc w:val="center"/>
            </w:pPr>
            <w:r>
              <w:t xml:space="preserve">Tên </w:t>
            </w:r>
            <w:r w:rsidR="009233A2">
              <w:t>khách hàng</w:t>
            </w:r>
          </w:p>
        </w:tc>
        <w:tc>
          <w:tcPr>
            <w:tcW w:w="1455" w:type="dxa"/>
          </w:tcPr>
          <w:p w14:paraId="09CBE953" w14:textId="77777777" w:rsidR="00901296" w:rsidRDefault="008B4BEE" w:rsidP="009D6AB6">
            <w:pPr>
              <w:ind w:firstLine="0"/>
            </w:pPr>
            <w:r>
              <w:t>NOT NULL</w:t>
            </w:r>
          </w:p>
        </w:tc>
      </w:tr>
      <w:tr w:rsidR="008B4BEE" w14:paraId="09CBE95B" w14:textId="77777777" w:rsidTr="008979A7">
        <w:tc>
          <w:tcPr>
            <w:tcW w:w="1488" w:type="dxa"/>
          </w:tcPr>
          <w:p w14:paraId="09CBE955" w14:textId="1BB569A3" w:rsidR="008B4BEE" w:rsidRDefault="00847D70" w:rsidP="009D6AB6">
            <w:pPr>
              <w:ind w:firstLine="0"/>
            </w:pPr>
            <w:r>
              <w:t>SDT</w:t>
            </w:r>
          </w:p>
        </w:tc>
        <w:tc>
          <w:tcPr>
            <w:tcW w:w="1676" w:type="dxa"/>
          </w:tcPr>
          <w:p w14:paraId="09CBE956" w14:textId="699019D5" w:rsidR="008B4BEE" w:rsidRDefault="00D62D2B" w:rsidP="009D6AB6">
            <w:pPr>
              <w:ind w:firstLine="0"/>
            </w:pPr>
            <w:r>
              <w:t>VARCHAR</w:t>
            </w:r>
          </w:p>
        </w:tc>
        <w:tc>
          <w:tcPr>
            <w:tcW w:w="1451" w:type="dxa"/>
          </w:tcPr>
          <w:p w14:paraId="09CBE957" w14:textId="205B271E" w:rsidR="008B4BEE" w:rsidRDefault="00587D52" w:rsidP="009D6AB6">
            <w:pPr>
              <w:ind w:firstLine="0"/>
            </w:pPr>
            <w:r>
              <w:t>2</w:t>
            </w:r>
            <w:r w:rsidR="00190EF6">
              <w:t>0</w:t>
            </w:r>
          </w:p>
        </w:tc>
        <w:tc>
          <w:tcPr>
            <w:tcW w:w="1617" w:type="dxa"/>
          </w:tcPr>
          <w:p w14:paraId="09CBE958" w14:textId="04F5613D" w:rsidR="008B4BEE" w:rsidRDefault="00587D52" w:rsidP="009D6AB6">
            <w:pPr>
              <w:ind w:firstLine="0"/>
            </w:pPr>
            <w:r>
              <w:t>0365147951</w:t>
            </w:r>
          </w:p>
        </w:tc>
        <w:tc>
          <w:tcPr>
            <w:tcW w:w="1374" w:type="dxa"/>
          </w:tcPr>
          <w:p w14:paraId="09CBE959" w14:textId="0FD985E5" w:rsidR="008B4BEE" w:rsidRDefault="009233A2" w:rsidP="00F81F1A">
            <w:pPr>
              <w:ind w:firstLine="0"/>
              <w:jc w:val="center"/>
            </w:pPr>
            <w:r>
              <w:t>Số điện thoại khách hàng</w:t>
            </w:r>
          </w:p>
        </w:tc>
        <w:tc>
          <w:tcPr>
            <w:tcW w:w="1455" w:type="dxa"/>
          </w:tcPr>
          <w:p w14:paraId="09CBE95A" w14:textId="77777777" w:rsidR="008B4BEE" w:rsidRDefault="008B4BEE" w:rsidP="009D6AB6">
            <w:pPr>
              <w:ind w:firstLine="0"/>
            </w:pPr>
            <w:r>
              <w:t>NOT NULL</w:t>
            </w:r>
          </w:p>
        </w:tc>
      </w:tr>
      <w:tr w:rsidR="008B4BEE" w14:paraId="09CBE962" w14:textId="77777777" w:rsidTr="008979A7">
        <w:tc>
          <w:tcPr>
            <w:tcW w:w="1488" w:type="dxa"/>
          </w:tcPr>
          <w:p w14:paraId="09CBE95C" w14:textId="5A3D9BCB" w:rsidR="008B4BEE" w:rsidRDefault="00847D70" w:rsidP="009D6AB6">
            <w:pPr>
              <w:ind w:firstLine="0"/>
            </w:pPr>
            <w:r>
              <w:t>DiaChi</w:t>
            </w:r>
          </w:p>
        </w:tc>
        <w:tc>
          <w:tcPr>
            <w:tcW w:w="1676" w:type="dxa"/>
          </w:tcPr>
          <w:p w14:paraId="09CBE95D" w14:textId="22E33A8B" w:rsidR="008B4BEE" w:rsidRDefault="006A5C69" w:rsidP="009D6AB6">
            <w:pPr>
              <w:ind w:firstLine="0"/>
            </w:pPr>
            <w:r w:rsidRPr="00D07C89">
              <w:t>VARCHAR</w:t>
            </w:r>
          </w:p>
        </w:tc>
        <w:tc>
          <w:tcPr>
            <w:tcW w:w="1451" w:type="dxa"/>
          </w:tcPr>
          <w:p w14:paraId="09CBE95E" w14:textId="14D62EB0" w:rsidR="008B4BEE" w:rsidRDefault="00190EF6" w:rsidP="009D6AB6">
            <w:pPr>
              <w:ind w:firstLine="0"/>
            </w:pPr>
            <w:r>
              <w:t>MAX</w:t>
            </w:r>
          </w:p>
        </w:tc>
        <w:tc>
          <w:tcPr>
            <w:tcW w:w="1617" w:type="dxa"/>
          </w:tcPr>
          <w:p w14:paraId="09CBE95F" w14:textId="2A4CB472" w:rsidR="008B4BEE" w:rsidRDefault="00E066A5" w:rsidP="009D6AB6">
            <w:pPr>
              <w:ind w:firstLine="0"/>
            </w:pPr>
            <w:r>
              <w:t>Phú Thọ</w:t>
            </w:r>
            <w:r w:rsidR="00357548">
              <w:t>, Hà Nội</w:t>
            </w:r>
          </w:p>
        </w:tc>
        <w:tc>
          <w:tcPr>
            <w:tcW w:w="1374" w:type="dxa"/>
          </w:tcPr>
          <w:p w14:paraId="09CBE960" w14:textId="1F773384" w:rsidR="008B4BEE" w:rsidRDefault="009233A2" w:rsidP="00F81F1A">
            <w:pPr>
              <w:ind w:firstLine="0"/>
              <w:jc w:val="center"/>
            </w:pPr>
            <w:r>
              <w:t>Địa chỉ khách hàng</w:t>
            </w:r>
          </w:p>
        </w:tc>
        <w:tc>
          <w:tcPr>
            <w:tcW w:w="1455" w:type="dxa"/>
          </w:tcPr>
          <w:p w14:paraId="09CBE961" w14:textId="77777777" w:rsidR="008B4BEE" w:rsidRDefault="008B4BEE" w:rsidP="009D6AB6">
            <w:pPr>
              <w:ind w:firstLine="0"/>
            </w:pPr>
            <w:r>
              <w:t>NOT NULL</w:t>
            </w:r>
          </w:p>
        </w:tc>
      </w:tr>
    </w:tbl>
    <w:p w14:paraId="60F2EC48" w14:textId="77777777" w:rsidR="00203C00" w:rsidRDefault="00203C00" w:rsidP="00203C00">
      <w:pPr>
        <w:jc w:val="center"/>
        <w:rPr>
          <w:i/>
          <w:iCs/>
        </w:rPr>
      </w:pPr>
    </w:p>
    <w:p w14:paraId="09CBE96A" w14:textId="6AC83C32" w:rsidR="00270E05" w:rsidRPr="00203C00" w:rsidRDefault="00203C00" w:rsidP="00203C00">
      <w:pPr>
        <w:jc w:val="center"/>
        <w:rPr>
          <w:i/>
        </w:rPr>
      </w:pPr>
      <w:r w:rsidRPr="00203C00">
        <w:rPr>
          <w:i/>
          <w:iCs/>
        </w:rPr>
        <w:t xml:space="preserve">Bảng 4. </w:t>
      </w:r>
      <w:r w:rsidRPr="00203C00">
        <w:rPr>
          <w:i/>
          <w:iCs/>
          <w:noProof/>
        </w:rPr>
        <w:fldChar w:fldCharType="begin"/>
      </w:r>
      <w:r w:rsidRPr="00203C00">
        <w:rPr>
          <w:i/>
          <w:iCs/>
          <w:noProof/>
        </w:rPr>
        <w:instrText xml:space="preserve"> SEQ Bảng_4. \* ARABIC </w:instrText>
      </w:r>
      <w:r w:rsidRPr="00203C00">
        <w:rPr>
          <w:i/>
          <w:iCs/>
          <w:noProof/>
        </w:rPr>
        <w:fldChar w:fldCharType="separate"/>
      </w:r>
      <w:r w:rsidRPr="00203C00">
        <w:rPr>
          <w:i/>
          <w:iCs/>
          <w:noProof/>
        </w:rPr>
        <w:t>2</w:t>
      </w:r>
      <w:r w:rsidRPr="00203C00">
        <w:rPr>
          <w:i/>
          <w:iCs/>
          <w:noProof/>
        </w:rPr>
        <w:fldChar w:fldCharType="end"/>
      </w:r>
      <w:r w:rsidRPr="00203C00">
        <w:rPr>
          <w:i/>
          <w:iCs/>
        </w:rPr>
        <w:t xml:space="preserve"> Các thuộc tính bảng </w:t>
      </w:r>
      <w:r w:rsidR="00D02AA1">
        <w:rPr>
          <w:i/>
          <w:iCs/>
        </w:rPr>
        <w:t xml:space="preserve">Khách </w:t>
      </w:r>
      <w:r w:rsidR="00E910AE">
        <w:rPr>
          <w:i/>
          <w:iCs/>
        </w:rPr>
        <w:t>h</w:t>
      </w:r>
      <w:r w:rsidR="00D02AA1">
        <w:rPr>
          <w:i/>
          <w:iCs/>
        </w:rPr>
        <w:t>àng</w:t>
      </w:r>
    </w:p>
    <w:p w14:paraId="09CBE96C" w14:textId="03602CCD" w:rsidR="00530098" w:rsidRPr="00203C00" w:rsidRDefault="00B63069" w:rsidP="00203C00">
      <w:pPr>
        <w:rPr>
          <w:i/>
          <w:sz w:val="24"/>
        </w:rPr>
      </w:pPr>
      <w:r>
        <w:br w:type="page"/>
      </w:r>
    </w:p>
    <w:tbl>
      <w:tblPr>
        <w:tblStyle w:val="TableGrid"/>
        <w:tblW w:w="0" w:type="auto"/>
        <w:tblLook w:val="04A0" w:firstRow="1" w:lastRow="0" w:firstColumn="1" w:lastColumn="0" w:noHBand="0" w:noVBand="1"/>
      </w:tblPr>
      <w:tblGrid>
        <w:gridCol w:w="1531"/>
        <w:gridCol w:w="1676"/>
        <w:gridCol w:w="1264"/>
        <w:gridCol w:w="2046"/>
        <w:gridCol w:w="1268"/>
        <w:gridCol w:w="1276"/>
      </w:tblGrid>
      <w:tr w:rsidR="00F81F1A" w14:paraId="09CBE973" w14:textId="77777777" w:rsidTr="00F81F1A">
        <w:tc>
          <w:tcPr>
            <w:tcW w:w="1453" w:type="dxa"/>
          </w:tcPr>
          <w:p w14:paraId="09CBE96D" w14:textId="77777777" w:rsidR="00F81F1A" w:rsidRPr="008B4BEE" w:rsidRDefault="00F81F1A" w:rsidP="00F81F1A">
            <w:pPr>
              <w:ind w:firstLine="0"/>
              <w:jc w:val="center"/>
              <w:rPr>
                <w:b/>
              </w:rPr>
            </w:pPr>
            <w:r w:rsidRPr="008B4BEE">
              <w:rPr>
                <w:b/>
              </w:rPr>
              <w:lastRenderedPageBreak/>
              <w:t>Tên thuộc tính</w:t>
            </w:r>
          </w:p>
        </w:tc>
        <w:tc>
          <w:tcPr>
            <w:tcW w:w="1676" w:type="dxa"/>
          </w:tcPr>
          <w:p w14:paraId="09CBE96E" w14:textId="77777777" w:rsidR="00F81F1A" w:rsidRPr="008B4BEE" w:rsidRDefault="00F81F1A" w:rsidP="00F81F1A">
            <w:pPr>
              <w:ind w:firstLine="0"/>
              <w:jc w:val="center"/>
              <w:rPr>
                <w:b/>
              </w:rPr>
            </w:pPr>
            <w:r w:rsidRPr="008B4BEE">
              <w:rPr>
                <w:b/>
              </w:rPr>
              <w:t>Kiểu dữ liệu</w:t>
            </w:r>
          </w:p>
        </w:tc>
        <w:tc>
          <w:tcPr>
            <w:tcW w:w="1279" w:type="dxa"/>
          </w:tcPr>
          <w:p w14:paraId="09CBE96F" w14:textId="77777777" w:rsidR="00F81F1A" w:rsidRPr="008B4BEE" w:rsidRDefault="00F81F1A" w:rsidP="00F81F1A">
            <w:pPr>
              <w:ind w:firstLine="0"/>
              <w:jc w:val="center"/>
              <w:rPr>
                <w:b/>
              </w:rPr>
            </w:pPr>
            <w:r w:rsidRPr="008B4BEE">
              <w:rPr>
                <w:b/>
              </w:rPr>
              <w:t>Chiều dài</w:t>
            </w:r>
          </w:p>
        </w:tc>
        <w:tc>
          <w:tcPr>
            <w:tcW w:w="2081" w:type="dxa"/>
          </w:tcPr>
          <w:p w14:paraId="09CBE970" w14:textId="77777777" w:rsidR="00F81F1A" w:rsidRPr="008B4BEE" w:rsidRDefault="00F81F1A" w:rsidP="00F81F1A">
            <w:pPr>
              <w:ind w:firstLine="0"/>
              <w:jc w:val="center"/>
              <w:rPr>
                <w:b/>
              </w:rPr>
            </w:pPr>
            <w:r w:rsidRPr="008B4BEE">
              <w:rPr>
                <w:b/>
              </w:rPr>
              <w:t>Giá trị mẫu</w:t>
            </w:r>
          </w:p>
        </w:tc>
        <w:tc>
          <w:tcPr>
            <w:tcW w:w="1282" w:type="dxa"/>
          </w:tcPr>
          <w:p w14:paraId="09CBE971" w14:textId="77777777" w:rsidR="00F81F1A" w:rsidRPr="008B4BEE" w:rsidRDefault="00F81F1A" w:rsidP="00F81F1A">
            <w:pPr>
              <w:ind w:firstLine="0"/>
              <w:jc w:val="center"/>
              <w:rPr>
                <w:b/>
              </w:rPr>
            </w:pPr>
            <w:r w:rsidRPr="008B4BEE">
              <w:rPr>
                <w:b/>
              </w:rPr>
              <w:t>Mô tả</w:t>
            </w:r>
          </w:p>
        </w:tc>
        <w:tc>
          <w:tcPr>
            <w:tcW w:w="1290" w:type="dxa"/>
          </w:tcPr>
          <w:p w14:paraId="09CBE972" w14:textId="77777777" w:rsidR="00F81F1A" w:rsidRPr="008B4BEE" w:rsidRDefault="00F81F1A" w:rsidP="00F81F1A">
            <w:pPr>
              <w:ind w:firstLine="0"/>
              <w:jc w:val="center"/>
              <w:rPr>
                <w:b/>
              </w:rPr>
            </w:pPr>
            <w:r w:rsidRPr="008B4BEE">
              <w:rPr>
                <w:b/>
              </w:rPr>
              <w:t>Ghi chú</w:t>
            </w:r>
          </w:p>
        </w:tc>
      </w:tr>
      <w:tr w:rsidR="00F81F1A" w14:paraId="09CBE97A" w14:textId="77777777" w:rsidTr="00F81F1A">
        <w:tc>
          <w:tcPr>
            <w:tcW w:w="1453" w:type="dxa"/>
          </w:tcPr>
          <w:p w14:paraId="09CBE974" w14:textId="09A1D562" w:rsidR="00F81F1A" w:rsidRDefault="00F81F1A" w:rsidP="00F81F1A">
            <w:pPr>
              <w:ind w:firstLine="0"/>
            </w:pPr>
            <w:r>
              <w:t>Ma</w:t>
            </w:r>
            <w:r w:rsidR="00E066A5">
              <w:t>Hang</w:t>
            </w:r>
          </w:p>
        </w:tc>
        <w:tc>
          <w:tcPr>
            <w:tcW w:w="1676" w:type="dxa"/>
          </w:tcPr>
          <w:p w14:paraId="09CBE975" w14:textId="773829AE" w:rsidR="00F81F1A" w:rsidRDefault="00E066A5" w:rsidP="00F81F1A">
            <w:pPr>
              <w:ind w:firstLine="0"/>
            </w:pPr>
            <w:r>
              <w:t>N</w:t>
            </w:r>
            <w:r w:rsidR="000E47C4">
              <w:t>VARCHAR</w:t>
            </w:r>
          </w:p>
        </w:tc>
        <w:tc>
          <w:tcPr>
            <w:tcW w:w="1279" w:type="dxa"/>
          </w:tcPr>
          <w:p w14:paraId="09CBE976" w14:textId="0F9FF4AC" w:rsidR="00F81F1A" w:rsidRDefault="000E47C4" w:rsidP="00F81F1A">
            <w:pPr>
              <w:ind w:firstLine="0"/>
            </w:pPr>
            <w:r>
              <w:t>20</w:t>
            </w:r>
          </w:p>
        </w:tc>
        <w:tc>
          <w:tcPr>
            <w:tcW w:w="2081" w:type="dxa"/>
          </w:tcPr>
          <w:p w14:paraId="09CBE977" w14:textId="13D53C61" w:rsidR="00F81F1A" w:rsidRDefault="00E066A5" w:rsidP="00F81F1A">
            <w:pPr>
              <w:ind w:firstLine="0"/>
            </w:pPr>
            <w:r>
              <w:t>ĐT01</w:t>
            </w:r>
          </w:p>
        </w:tc>
        <w:tc>
          <w:tcPr>
            <w:tcW w:w="1282" w:type="dxa"/>
          </w:tcPr>
          <w:p w14:paraId="09CBE978" w14:textId="467B1CEF" w:rsidR="00F81F1A" w:rsidRDefault="00F81F1A" w:rsidP="00F81F1A">
            <w:pPr>
              <w:ind w:firstLine="0"/>
              <w:jc w:val="center"/>
            </w:pPr>
            <w:r>
              <w:t xml:space="preserve">Mã </w:t>
            </w:r>
            <w:r w:rsidR="000E47C4">
              <w:t>sản phẩm</w:t>
            </w:r>
          </w:p>
        </w:tc>
        <w:tc>
          <w:tcPr>
            <w:tcW w:w="1290" w:type="dxa"/>
          </w:tcPr>
          <w:p w14:paraId="09CBE979" w14:textId="77777777" w:rsidR="00F81F1A" w:rsidRDefault="00F81F1A" w:rsidP="00F81F1A">
            <w:pPr>
              <w:ind w:firstLine="0"/>
            </w:pPr>
            <w:r>
              <w:t>NOT NULL</w:t>
            </w:r>
          </w:p>
        </w:tc>
      </w:tr>
      <w:tr w:rsidR="00F81F1A" w14:paraId="09CBE981" w14:textId="77777777" w:rsidTr="00F81F1A">
        <w:tc>
          <w:tcPr>
            <w:tcW w:w="1453" w:type="dxa"/>
          </w:tcPr>
          <w:p w14:paraId="09CBE97B" w14:textId="3E56FA7E" w:rsidR="00F81F1A" w:rsidRDefault="00E066A5" w:rsidP="00F81F1A">
            <w:pPr>
              <w:ind w:firstLine="0"/>
            </w:pPr>
            <w:r>
              <w:t>MaChatLieu</w:t>
            </w:r>
          </w:p>
        </w:tc>
        <w:tc>
          <w:tcPr>
            <w:tcW w:w="1676" w:type="dxa"/>
          </w:tcPr>
          <w:p w14:paraId="09CBE97C" w14:textId="40A3EFB9" w:rsidR="00F81F1A" w:rsidRDefault="00E066A5" w:rsidP="00F81F1A">
            <w:pPr>
              <w:ind w:firstLine="0"/>
            </w:pPr>
            <w:r>
              <w:t>N</w:t>
            </w:r>
            <w:r w:rsidR="00F81F1A">
              <w:t>VARCHAR</w:t>
            </w:r>
          </w:p>
        </w:tc>
        <w:tc>
          <w:tcPr>
            <w:tcW w:w="1279" w:type="dxa"/>
          </w:tcPr>
          <w:p w14:paraId="09CBE97D" w14:textId="77777777" w:rsidR="00F81F1A" w:rsidRDefault="00F81F1A" w:rsidP="00F81F1A">
            <w:pPr>
              <w:ind w:firstLine="0"/>
            </w:pPr>
            <w:r>
              <w:t>50</w:t>
            </w:r>
          </w:p>
        </w:tc>
        <w:tc>
          <w:tcPr>
            <w:tcW w:w="2081" w:type="dxa"/>
          </w:tcPr>
          <w:p w14:paraId="09CBE97E" w14:textId="46563BFE" w:rsidR="00F81F1A" w:rsidRDefault="00E066A5" w:rsidP="00F81F1A">
            <w:pPr>
              <w:ind w:firstLine="0"/>
            </w:pPr>
            <w:r>
              <w:t>Iphone</w:t>
            </w:r>
          </w:p>
        </w:tc>
        <w:tc>
          <w:tcPr>
            <w:tcW w:w="1282" w:type="dxa"/>
          </w:tcPr>
          <w:p w14:paraId="09CBE97F" w14:textId="103F88F7" w:rsidR="00F81F1A" w:rsidRDefault="009B6DDC" w:rsidP="00F81F1A">
            <w:pPr>
              <w:ind w:firstLine="0"/>
              <w:jc w:val="center"/>
            </w:pPr>
            <w:r>
              <w:t>Loại</w:t>
            </w:r>
            <w:r w:rsidR="00F81F1A">
              <w:t xml:space="preserve"> </w:t>
            </w:r>
            <w:r w:rsidR="000E47C4">
              <w:t>sản phẩm</w:t>
            </w:r>
          </w:p>
        </w:tc>
        <w:tc>
          <w:tcPr>
            <w:tcW w:w="1290" w:type="dxa"/>
          </w:tcPr>
          <w:p w14:paraId="09CBE980" w14:textId="77777777" w:rsidR="00F81F1A" w:rsidRDefault="00F81F1A" w:rsidP="00F81F1A">
            <w:pPr>
              <w:ind w:firstLine="0"/>
            </w:pPr>
            <w:r>
              <w:t>NOT NULL</w:t>
            </w:r>
          </w:p>
        </w:tc>
      </w:tr>
      <w:tr w:rsidR="00F81F1A" w14:paraId="09CBE988" w14:textId="77777777" w:rsidTr="00F81F1A">
        <w:tc>
          <w:tcPr>
            <w:tcW w:w="1453" w:type="dxa"/>
          </w:tcPr>
          <w:p w14:paraId="09CBE982" w14:textId="7B61D549" w:rsidR="00F81F1A" w:rsidRDefault="009B6DDC" w:rsidP="00F81F1A">
            <w:pPr>
              <w:ind w:firstLine="0"/>
            </w:pPr>
            <w:r>
              <w:t>Ten</w:t>
            </w:r>
            <w:r w:rsidR="00E066A5">
              <w:t>Hang</w:t>
            </w:r>
          </w:p>
        </w:tc>
        <w:tc>
          <w:tcPr>
            <w:tcW w:w="1676" w:type="dxa"/>
          </w:tcPr>
          <w:p w14:paraId="09CBE983" w14:textId="6C305B41" w:rsidR="00F81F1A" w:rsidRDefault="00E066A5" w:rsidP="00F81F1A">
            <w:pPr>
              <w:ind w:firstLine="0"/>
            </w:pPr>
            <w:r>
              <w:t>N</w:t>
            </w:r>
            <w:r w:rsidR="00F81F1A">
              <w:t>VARCHAR</w:t>
            </w:r>
          </w:p>
        </w:tc>
        <w:tc>
          <w:tcPr>
            <w:tcW w:w="1279" w:type="dxa"/>
          </w:tcPr>
          <w:p w14:paraId="09CBE984" w14:textId="02E83FEA" w:rsidR="00F81F1A" w:rsidRDefault="000E47C4" w:rsidP="00F81F1A">
            <w:pPr>
              <w:ind w:firstLine="0"/>
            </w:pPr>
            <w:r>
              <w:t>50</w:t>
            </w:r>
          </w:p>
        </w:tc>
        <w:tc>
          <w:tcPr>
            <w:tcW w:w="2081" w:type="dxa"/>
          </w:tcPr>
          <w:p w14:paraId="09CBE985" w14:textId="73618146" w:rsidR="00F81F1A" w:rsidRDefault="00E066A5" w:rsidP="00F81F1A">
            <w:pPr>
              <w:ind w:firstLine="0"/>
            </w:pPr>
            <w:r>
              <w:t>Iphone X</w:t>
            </w:r>
          </w:p>
        </w:tc>
        <w:tc>
          <w:tcPr>
            <w:tcW w:w="1282" w:type="dxa"/>
          </w:tcPr>
          <w:p w14:paraId="09CBE986" w14:textId="6CE43F6E" w:rsidR="00F81F1A" w:rsidRDefault="009B6DDC" w:rsidP="00F81F1A">
            <w:pPr>
              <w:ind w:firstLine="0"/>
              <w:jc w:val="center"/>
            </w:pPr>
            <w:r>
              <w:t>Tên</w:t>
            </w:r>
            <w:r w:rsidR="000E47C4">
              <w:t xml:space="preserve"> Sản phẩm</w:t>
            </w:r>
          </w:p>
        </w:tc>
        <w:tc>
          <w:tcPr>
            <w:tcW w:w="1290" w:type="dxa"/>
          </w:tcPr>
          <w:p w14:paraId="09CBE987" w14:textId="77777777" w:rsidR="00F81F1A" w:rsidRDefault="00F81F1A" w:rsidP="00F81F1A">
            <w:pPr>
              <w:ind w:firstLine="0"/>
            </w:pPr>
            <w:r>
              <w:t>NOT NULL</w:t>
            </w:r>
          </w:p>
        </w:tc>
      </w:tr>
      <w:tr w:rsidR="00F81F1A" w14:paraId="09CBE98F" w14:textId="77777777" w:rsidTr="00F81F1A">
        <w:tc>
          <w:tcPr>
            <w:tcW w:w="1453" w:type="dxa"/>
          </w:tcPr>
          <w:p w14:paraId="09CBE989" w14:textId="1D77F67B" w:rsidR="00F81F1A" w:rsidRDefault="00673291" w:rsidP="00F81F1A">
            <w:pPr>
              <w:ind w:firstLine="0"/>
            </w:pPr>
            <w:r>
              <w:t>SoLuong</w:t>
            </w:r>
          </w:p>
        </w:tc>
        <w:tc>
          <w:tcPr>
            <w:tcW w:w="1676" w:type="dxa"/>
          </w:tcPr>
          <w:p w14:paraId="09CBE98A" w14:textId="77777777" w:rsidR="00F81F1A" w:rsidRDefault="00D82A90" w:rsidP="00F81F1A">
            <w:pPr>
              <w:ind w:firstLine="0"/>
            </w:pPr>
            <w:r>
              <w:t>IN</w:t>
            </w:r>
            <w:r w:rsidR="00F510B3">
              <w:t>T</w:t>
            </w:r>
          </w:p>
        </w:tc>
        <w:tc>
          <w:tcPr>
            <w:tcW w:w="1279" w:type="dxa"/>
          </w:tcPr>
          <w:p w14:paraId="09CBE98B" w14:textId="77777777" w:rsidR="00F81F1A" w:rsidRDefault="00F81F1A" w:rsidP="00F81F1A">
            <w:pPr>
              <w:ind w:firstLine="0"/>
            </w:pPr>
          </w:p>
        </w:tc>
        <w:tc>
          <w:tcPr>
            <w:tcW w:w="2081" w:type="dxa"/>
          </w:tcPr>
          <w:p w14:paraId="09CBE98C" w14:textId="2402EA46" w:rsidR="00F81F1A" w:rsidRDefault="00C91593" w:rsidP="00F81F1A">
            <w:pPr>
              <w:ind w:firstLine="0"/>
            </w:pPr>
            <w:r>
              <w:t>100</w:t>
            </w:r>
          </w:p>
        </w:tc>
        <w:tc>
          <w:tcPr>
            <w:tcW w:w="1282" w:type="dxa"/>
          </w:tcPr>
          <w:p w14:paraId="09CBE98D" w14:textId="4280C3A9" w:rsidR="00F81F1A" w:rsidRDefault="00F81F1A" w:rsidP="00F81F1A">
            <w:pPr>
              <w:ind w:firstLine="0"/>
              <w:jc w:val="center"/>
            </w:pPr>
            <w:r>
              <w:t xml:space="preserve">Số </w:t>
            </w:r>
            <w:r w:rsidR="000E47C4">
              <w:t>lượng</w:t>
            </w:r>
            <w:r w:rsidR="005E2DF8">
              <w:t xml:space="preserve"> còn trong kho</w:t>
            </w:r>
          </w:p>
        </w:tc>
        <w:tc>
          <w:tcPr>
            <w:tcW w:w="1290" w:type="dxa"/>
          </w:tcPr>
          <w:p w14:paraId="09CBE98E" w14:textId="77777777" w:rsidR="00F81F1A" w:rsidRDefault="00F81F1A" w:rsidP="00F81F1A">
            <w:pPr>
              <w:ind w:firstLine="0"/>
            </w:pPr>
            <w:r>
              <w:t>NOT NULL</w:t>
            </w:r>
          </w:p>
        </w:tc>
      </w:tr>
      <w:tr w:rsidR="00F81F1A" w14:paraId="09CBE996" w14:textId="77777777" w:rsidTr="00F81F1A">
        <w:tc>
          <w:tcPr>
            <w:tcW w:w="1453" w:type="dxa"/>
          </w:tcPr>
          <w:p w14:paraId="09CBE990" w14:textId="6BC06FFC" w:rsidR="00F81F1A" w:rsidRDefault="00503AB7" w:rsidP="00F81F1A">
            <w:pPr>
              <w:ind w:firstLine="0"/>
            </w:pPr>
            <w:r>
              <w:t>GiaNhap</w:t>
            </w:r>
          </w:p>
        </w:tc>
        <w:tc>
          <w:tcPr>
            <w:tcW w:w="1676" w:type="dxa"/>
          </w:tcPr>
          <w:p w14:paraId="09CBE991" w14:textId="043F8BDE" w:rsidR="00F81F1A" w:rsidRDefault="00503AB7" w:rsidP="00F81F1A">
            <w:pPr>
              <w:ind w:firstLine="0"/>
            </w:pPr>
            <w:r>
              <w:t>INT</w:t>
            </w:r>
          </w:p>
        </w:tc>
        <w:tc>
          <w:tcPr>
            <w:tcW w:w="1279" w:type="dxa"/>
          </w:tcPr>
          <w:p w14:paraId="09CBE992" w14:textId="7AF9D56D" w:rsidR="00F81F1A" w:rsidRDefault="00F81F1A" w:rsidP="00F81F1A">
            <w:pPr>
              <w:ind w:firstLine="0"/>
            </w:pPr>
          </w:p>
        </w:tc>
        <w:tc>
          <w:tcPr>
            <w:tcW w:w="2081" w:type="dxa"/>
          </w:tcPr>
          <w:p w14:paraId="09CBE993" w14:textId="28017D59" w:rsidR="00F81F1A" w:rsidRDefault="00EF1FBA" w:rsidP="00E066A5">
            <w:pPr>
              <w:ind w:firstLine="0"/>
            </w:pPr>
            <w:r>
              <w:t>6</w:t>
            </w:r>
            <w:r w:rsidR="00E066A5">
              <w:t>0</w:t>
            </w:r>
            <w:r w:rsidR="00203C00">
              <w:t>00000</w:t>
            </w:r>
          </w:p>
        </w:tc>
        <w:tc>
          <w:tcPr>
            <w:tcW w:w="1282" w:type="dxa"/>
          </w:tcPr>
          <w:p w14:paraId="09CBE994" w14:textId="1253BC16" w:rsidR="00F81F1A" w:rsidRDefault="005E2DF8" w:rsidP="005E2DF8">
            <w:pPr>
              <w:ind w:firstLine="0"/>
            </w:pPr>
            <w:r>
              <w:t>Đơn giá lúc nhập</w:t>
            </w:r>
          </w:p>
        </w:tc>
        <w:tc>
          <w:tcPr>
            <w:tcW w:w="1290" w:type="dxa"/>
          </w:tcPr>
          <w:p w14:paraId="09CBE995" w14:textId="77777777" w:rsidR="00F81F1A" w:rsidRDefault="00F81F1A" w:rsidP="00F81F1A">
            <w:pPr>
              <w:ind w:firstLine="0"/>
            </w:pPr>
            <w:r>
              <w:t>NOT NULL</w:t>
            </w:r>
          </w:p>
        </w:tc>
      </w:tr>
      <w:tr w:rsidR="00F81F1A" w14:paraId="09CBE99D" w14:textId="77777777" w:rsidTr="00F81F1A">
        <w:tc>
          <w:tcPr>
            <w:tcW w:w="1453" w:type="dxa"/>
          </w:tcPr>
          <w:p w14:paraId="09CBE997" w14:textId="68106539" w:rsidR="00F81F1A" w:rsidRDefault="00503AB7" w:rsidP="00F81F1A">
            <w:pPr>
              <w:ind w:firstLine="0"/>
            </w:pPr>
            <w:r>
              <w:t>GiaBan</w:t>
            </w:r>
          </w:p>
        </w:tc>
        <w:tc>
          <w:tcPr>
            <w:tcW w:w="1676" w:type="dxa"/>
          </w:tcPr>
          <w:p w14:paraId="09CBE998" w14:textId="77777777" w:rsidR="00F81F1A" w:rsidRDefault="00F81F1A" w:rsidP="00F81F1A">
            <w:pPr>
              <w:ind w:firstLine="0"/>
            </w:pPr>
            <w:r>
              <w:t>INT</w:t>
            </w:r>
          </w:p>
        </w:tc>
        <w:tc>
          <w:tcPr>
            <w:tcW w:w="1279" w:type="dxa"/>
          </w:tcPr>
          <w:p w14:paraId="09CBE999" w14:textId="77777777" w:rsidR="00F81F1A" w:rsidRDefault="00F81F1A" w:rsidP="00F81F1A">
            <w:pPr>
              <w:ind w:firstLine="0"/>
            </w:pPr>
          </w:p>
        </w:tc>
        <w:tc>
          <w:tcPr>
            <w:tcW w:w="2081" w:type="dxa"/>
          </w:tcPr>
          <w:p w14:paraId="09CBE99A" w14:textId="1811CDDD" w:rsidR="00F81F1A" w:rsidRDefault="00EF1FBA" w:rsidP="00F81F1A">
            <w:pPr>
              <w:ind w:firstLine="0"/>
            </w:pPr>
            <w:r>
              <w:t>6</w:t>
            </w:r>
            <w:r w:rsidR="00E066A5">
              <w:t>5</w:t>
            </w:r>
            <w:r w:rsidR="00203C00">
              <w:t>00000</w:t>
            </w:r>
          </w:p>
        </w:tc>
        <w:tc>
          <w:tcPr>
            <w:tcW w:w="1282" w:type="dxa"/>
          </w:tcPr>
          <w:p w14:paraId="09CBE99B" w14:textId="25E5F131" w:rsidR="00F81F1A" w:rsidRDefault="005E2DF8" w:rsidP="00F81F1A">
            <w:pPr>
              <w:ind w:firstLine="0"/>
              <w:jc w:val="center"/>
            </w:pPr>
            <w:r>
              <w:t>Giá bán ra</w:t>
            </w:r>
          </w:p>
        </w:tc>
        <w:tc>
          <w:tcPr>
            <w:tcW w:w="1290" w:type="dxa"/>
          </w:tcPr>
          <w:p w14:paraId="09CBE99C" w14:textId="77777777" w:rsidR="00F81F1A" w:rsidRDefault="00F81F1A" w:rsidP="00F81F1A">
            <w:pPr>
              <w:ind w:firstLine="0"/>
            </w:pPr>
            <w:r>
              <w:t>NOT NULL</w:t>
            </w:r>
          </w:p>
        </w:tc>
      </w:tr>
      <w:tr w:rsidR="00503AB7" w14:paraId="17766854" w14:textId="77777777" w:rsidTr="00F81F1A">
        <w:tc>
          <w:tcPr>
            <w:tcW w:w="1453" w:type="dxa"/>
          </w:tcPr>
          <w:p w14:paraId="31183A3E" w14:textId="58134B2F" w:rsidR="00503AB7" w:rsidRDefault="00E066A5" w:rsidP="00F81F1A">
            <w:pPr>
              <w:ind w:firstLine="0"/>
            </w:pPr>
            <w:r>
              <w:t>Ghi chú</w:t>
            </w:r>
          </w:p>
        </w:tc>
        <w:tc>
          <w:tcPr>
            <w:tcW w:w="1676" w:type="dxa"/>
          </w:tcPr>
          <w:p w14:paraId="097F2548" w14:textId="1629BEA8" w:rsidR="00503AB7" w:rsidRDefault="00E066A5" w:rsidP="00F81F1A">
            <w:pPr>
              <w:ind w:firstLine="0"/>
            </w:pPr>
            <w:r>
              <w:t>N</w:t>
            </w:r>
            <w:r w:rsidR="00503AB7" w:rsidRPr="00C91593">
              <w:t>VARCHAR</w:t>
            </w:r>
          </w:p>
        </w:tc>
        <w:tc>
          <w:tcPr>
            <w:tcW w:w="1279" w:type="dxa"/>
          </w:tcPr>
          <w:p w14:paraId="6DC5FCF1" w14:textId="31ADB9A7" w:rsidR="00503AB7" w:rsidRDefault="00C91593" w:rsidP="00F81F1A">
            <w:pPr>
              <w:ind w:firstLine="0"/>
            </w:pPr>
            <w:r>
              <w:t>MAX</w:t>
            </w:r>
          </w:p>
        </w:tc>
        <w:tc>
          <w:tcPr>
            <w:tcW w:w="2081" w:type="dxa"/>
          </w:tcPr>
          <w:p w14:paraId="5F8595D2" w14:textId="4F135795" w:rsidR="00503AB7" w:rsidRDefault="00E066A5" w:rsidP="00F81F1A">
            <w:pPr>
              <w:ind w:firstLine="0"/>
            </w:pPr>
            <w:r>
              <w:t>Hàng new like 99%</w:t>
            </w:r>
          </w:p>
        </w:tc>
        <w:tc>
          <w:tcPr>
            <w:tcW w:w="1282" w:type="dxa"/>
          </w:tcPr>
          <w:p w14:paraId="22D18543" w14:textId="62522DF0" w:rsidR="00503AB7" w:rsidRDefault="005E2DF8" w:rsidP="00F81F1A">
            <w:pPr>
              <w:ind w:firstLine="0"/>
              <w:jc w:val="center"/>
            </w:pPr>
            <w:r>
              <w:t>Thông số của sản phẩm</w:t>
            </w:r>
          </w:p>
        </w:tc>
        <w:tc>
          <w:tcPr>
            <w:tcW w:w="1290" w:type="dxa"/>
          </w:tcPr>
          <w:p w14:paraId="5AF22B5D" w14:textId="3773A429" w:rsidR="00503AB7" w:rsidRDefault="005E2DF8" w:rsidP="00F81F1A">
            <w:pPr>
              <w:ind w:firstLine="0"/>
            </w:pPr>
            <w:r>
              <w:t>NOT NULL</w:t>
            </w:r>
          </w:p>
        </w:tc>
      </w:tr>
    </w:tbl>
    <w:p w14:paraId="34D8E6EA" w14:textId="658967B0" w:rsidR="0046734B" w:rsidRDefault="0098248C" w:rsidP="0046734B">
      <w:pPr>
        <w:pStyle w:val="NoSpacing"/>
      </w:pPr>
      <w:bookmarkStart w:id="31" w:name="_Toc532136928"/>
      <w:r>
        <w:t xml:space="preserve">Bảng 4. </w:t>
      </w:r>
      <w:r w:rsidR="00203C00">
        <w:rPr>
          <w:noProof/>
        </w:rPr>
        <w:t>3</w:t>
      </w:r>
      <w:r>
        <w:t xml:space="preserve"> Các thuộc tính bảng </w:t>
      </w:r>
      <w:r w:rsidR="00203C00">
        <w:t>Sản phẩm</w:t>
      </w:r>
    </w:p>
    <w:p w14:paraId="635BB136" w14:textId="77777777" w:rsidR="00D02AA1" w:rsidRPr="0046734B" w:rsidRDefault="00D02AA1" w:rsidP="0046734B">
      <w:pPr>
        <w:pStyle w:val="NoSpacing"/>
      </w:pPr>
    </w:p>
    <w:tbl>
      <w:tblPr>
        <w:tblStyle w:val="TableGrid"/>
        <w:tblW w:w="0" w:type="auto"/>
        <w:tblLook w:val="04A0" w:firstRow="1" w:lastRow="0" w:firstColumn="1" w:lastColumn="0" w:noHBand="0" w:noVBand="1"/>
      </w:tblPr>
      <w:tblGrid>
        <w:gridCol w:w="1689"/>
        <w:gridCol w:w="1676"/>
        <w:gridCol w:w="1202"/>
        <w:gridCol w:w="2081"/>
        <w:gridCol w:w="1196"/>
        <w:gridCol w:w="1217"/>
      </w:tblGrid>
      <w:tr w:rsidR="001428EB" w14:paraId="09CBE9E1" w14:textId="77777777" w:rsidTr="001428EB">
        <w:tc>
          <w:tcPr>
            <w:tcW w:w="1689" w:type="dxa"/>
          </w:tcPr>
          <w:bookmarkEnd w:id="31"/>
          <w:p w14:paraId="09CBE9DB" w14:textId="77777777" w:rsidR="001428EB" w:rsidRPr="008B4BEE" w:rsidRDefault="001428EB" w:rsidP="004617D2">
            <w:pPr>
              <w:ind w:firstLine="0"/>
              <w:jc w:val="center"/>
              <w:rPr>
                <w:b/>
              </w:rPr>
            </w:pPr>
            <w:r w:rsidRPr="008B4BEE">
              <w:rPr>
                <w:b/>
              </w:rPr>
              <w:t>Tên thuộc tính</w:t>
            </w:r>
          </w:p>
        </w:tc>
        <w:tc>
          <w:tcPr>
            <w:tcW w:w="1676" w:type="dxa"/>
          </w:tcPr>
          <w:p w14:paraId="09CBE9DC" w14:textId="77777777" w:rsidR="001428EB" w:rsidRPr="008B4BEE" w:rsidRDefault="001428EB" w:rsidP="004617D2">
            <w:pPr>
              <w:ind w:firstLine="0"/>
              <w:jc w:val="center"/>
              <w:rPr>
                <w:b/>
              </w:rPr>
            </w:pPr>
            <w:r w:rsidRPr="008B4BEE">
              <w:rPr>
                <w:b/>
              </w:rPr>
              <w:t>Kiểu dữ liệu</w:t>
            </w:r>
          </w:p>
        </w:tc>
        <w:tc>
          <w:tcPr>
            <w:tcW w:w="1202" w:type="dxa"/>
          </w:tcPr>
          <w:p w14:paraId="09CBE9DD" w14:textId="77777777" w:rsidR="001428EB" w:rsidRPr="008B4BEE" w:rsidRDefault="001428EB" w:rsidP="004617D2">
            <w:pPr>
              <w:ind w:firstLine="0"/>
              <w:jc w:val="center"/>
              <w:rPr>
                <w:b/>
              </w:rPr>
            </w:pPr>
            <w:r w:rsidRPr="008B4BEE">
              <w:rPr>
                <w:b/>
              </w:rPr>
              <w:t>Chiều dài</w:t>
            </w:r>
          </w:p>
        </w:tc>
        <w:tc>
          <w:tcPr>
            <w:tcW w:w="2081" w:type="dxa"/>
          </w:tcPr>
          <w:p w14:paraId="09CBE9DE" w14:textId="77777777" w:rsidR="001428EB" w:rsidRPr="008B4BEE" w:rsidRDefault="001428EB" w:rsidP="004617D2">
            <w:pPr>
              <w:ind w:firstLine="0"/>
              <w:jc w:val="center"/>
              <w:rPr>
                <w:b/>
              </w:rPr>
            </w:pPr>
            <w:r w:rsidRPr="008B4BEE">
              <w:rPr>
                <w:b/>
              </w:rPr>
              <w:t>Giá trị mẫu</w:t>
            </w:r>
          </w:p>
        </w:tc>
        <w:tc>
          <w:tcPr>
            <w:tcW w:w="1196" w:type="dxa"/>
          </w:tcPr>
          <w:p w14:paraId="09CBE9DF" w14:textId="77777777" w:rsidR="001428EB" w:rsidRPr="008B4BEE" w:rsidRDefault="001428EB" w:rsidP="004617D2">
            <w:pPr>
              <w:ind w:firstLine="0"/>
              <w:jc w:val="center"/>
              <w:rPr>
                <w:b/>
              </w:rPr>
            </w:pPr>
            <w:r w:rsidRPr="008B4BEE">
              <w:rPr>
                <w:b/>
              </w:rPr>
              <w:t>Mô tả</w:t>
            </w:r>
          </w:p>
        </w:tc>
        <w:tc>
          <w:tcPr>
            <w:tcW w:w="1217" w:type="dxa"/>
          </w:tcPr>
          <w:p w14:paraId="09CBE9E0" w14:textId="77777777" w:rsidR="001428EB" w:rsidRPr="008B4BEE" w:rsidRDefault="001428EB" w:rsidP="004617D2">
            <w:pPr>
              <w:ind w:firstLine="0"/>
              <w:jc w:val="center"/>
              <w:rPr>
                <w:b/>
              </w:rPr>
            </w:pPr>
            <w:r w:rsidRPr="008B4BEE">
              <w:rPr>
                <w:b/>
              </w:rPr>
              <w:t>Ghi chú</w:t>
            </w:r>
          </w:p>
        </w:tc>
      </w:tr>
      <w:tr w:rsidR="001428EB" w14:paraId="09CBE9E8" w14:textId="77777777" w:rsidTr="001428EB">
        <w:tc>
          <w:tcPr>
            <w:tcW w:w="1689" w:type="dxa"/>
          </w:tcPr>
          <w:p w14:paraId="09CBE9E2" w14:textId="2B6130F6" w:rsidR="001428EB" w:rsidRDefault="001428EB" w:rsidP="004617D2">
            <w:pPr>
              <w:ind w:firstLine="0"/>
            </w:pPr>
            <w:r>
              <w:t>MaHD</w:t>
            </w:r>
            <w:r w:rsidR="001900F2">
              <w:t>Ban</w:t>
            </w:r>
          </w:p>
        </w:tc>
        <w:tc>
          <w:tcPr>
            <w:tcW w:w="1676" w:type="dxa"/>
          </w:tcPr>
          <w:p w14:paraId="09CBE9E3" w14:textId="1185995C" w:rsidR="001428EB" w:rsidRDefault="00840F8E" w:rsidP="004617D2">
            <w:pPr>
              <w:ind w:firstLine="0"/>
            </w:pPr>
            <w:r>
              <w:t>VARCHAR</w:t>
            </w:r>
          </w:p>
        </w:tc>
        <w:tc>
          <w:tcPr>
            <w:tcW w:w="1202" w:type="dxa"/>
          </w:tcPr>
          <w:p w14:paraId="09CBE9E4" w14:textId="6F2FBDC8" w:rsidR="001428EB" w:rsidRDefault="00840F8E" w:rsidP="004617D2">
            <w:pPr>
              <w:ind w:firstLine="0"/>
            </w:pPr>
            <w:r>
              <w:t>20</w:t>
            </w:r>
          </w:p>
        </w:tc>
        <w:tc>
          <w:tcPr>
            <w:tcW w:w="2081" w:type="dxa"/>
          </w:tcPr>
          <w:p w14:paraId="09CBE9E5" w14:textId="2FA30776" w:rsidR="001428EB" w:rsidRDefault="00EF1F55" w:rsidP="004617D2">
            <w:pPr>
              <w:ind w:firstLine="0"/>
            </w:pPr>
            <w:r w:rsidRPr="00EF1F55">
              <w:t>HD</w:t>
            </w:r>
            <w:r w:rsidR="00EF1FBA">
              <w:t>B2232022-221613</w:t>
            </w:r>
          </w:p>
        </w:tc>
        <w:tc>
          <w:tcPr>
            <w:tcW w:w="1196" w:type="dxa"/>
          </w:tcPr>
          <w:p w14:paraId="09CBE9E6" w14:textId="77777777" w:rsidR="001428EB" w:rsidRDefault="001428EB" w:rsidP="004617D2">
            <w:pPr>
              <w:ind w:firstLine="0"/>
              <w:jc w:val="center"/>
            </w:pPr>
            <w:r>
              <w:t xml:space="preserve">Mã </w:t>
            </w:r>
            <w:r w:rsidR="00EC4604">
              <w:t>hóa đơn</w:t>
            </w:r>
          </w:p>
        </w:tc>
        <w:tc>
          <w:tcPr>
            <w:tcW w:w="1217" w:type="dxa"/>
          </w:tcPr>
          <w:p w14:paraId="09CBE9E7" w14:textId="77777777" w:rsidR="001428EB" w:rsidRDefault="001428EB" w:rsidP="004617D2">
            <w:pPr>
              <w:ind w:firstLine="0"/>
            </w:pPr>
            <w:r>
              <w:t>NOT NULL</w:t>
            </w:r>
          </w:p>
        </w:tc>
      </w:tr>
      <w:tr w:rsidR="001428EB" w14:paraId="09CBEA19" w14:textId="77777777" w:rsidTr="001428EB">
        <w:tc>
          <w:tcPr>
            <w:tcW w:w="1689" w:type="dxa"/>
          </w:tcPr>
          <w:p w14:paraId="09CBEA13" w14:textId="7D40B719" w:rsidR="001428EB" w:rsidRDefault="001900F2" w:rsidP="004617D2">
            <w:pPr>
              <w:ind w:firstLine="0"/>
            </w:pPr>
            <w:r>
              <w:t>MaKhach</w:t>
            </w:r>
          </w:p>
        </w:tc>
        <w:tc>
          <w:tcPr>
            <w:tcW w:w="1676" w:type="dxa"/>
          </w:tcPr>
          <w:p w14:paraId="09CBEA14" w14:textId="066D79BC" w:rsidR="001428EB" w:rsidRDefault="00840F8E" w:rsidP="004617D2">
            <w:pPr>
              <w:ind w:firstLine="0"/>
            </w:pPr>
            <w:r>
              <w:t>VARCHAR</w:t>
            </w:r>
          </w:p>
        </w:tc>
        <w:tc>
          <w:tcPr>
            <w:tcW w:w="1202" w:type="dxa"/>
          </w:tcPr>
          <w:p w14:paraId="09CBEA15" w14:textId="324380A0" w:rsidR="001428EB" w:rsidRDefault="00840F8E" w:rsidP="004617D2">
            <w:pPr>
              <w:ind w:firstLine="0"/>
            </w:pPr>
            <w:r>
              <w:t>20</w:t>
            </w:r>
          </w:p>
        </w:tc>
        <w:tc>
          <w:tcPr>
            <w:tcW w:w="2081" w:type="dxa"/>
          </w:tcPr>
          <w:p w14:paraId="09CBEA16" w14:textId="78394854" w:rsidR="001428EB" w:rsidRDefault="00EF1FBA" w:rsidP="004617D2">
            <w:pPr>
              <w:ind w:firstLine="0"/>
            </w:pPr>
            <w:r>
              <w:t>Nguyễn Xuân Đạt</w:t>
            </w:r>
          </w:p>
        </w:tc>
        <w:tc>
          <w:tcPr>
            <w:tcW w:w="1196" w:type="dxa"/>
          </w:tcPr>
          <w:p w14:paraId="09CBEA17" w14:textId="5E0771A9" w:rsidR="001428EB" w:rsidRDefault="00C52E14" w:rsidP="004617D2">
            <w:pPr>
              <w:ind w:firstLine="0"/>
              <w:jc w:val="center"/>
            </w:pPr>
            <w:r>
              <w:t>Mã khách hàng</w:t>
            </w:r>
          </w:p>
        </w:tc>
        <w:tc>
          <w:tcPr>
            <w:tcW w:w="1217" w:type="dxa"/>
          </w:tcPr>
          <w:p w14:paraId="09CBEA18" w14:textId="77777777" w:rsidR="001428EB" w:rsidRDefault="001428EB" w:rsidP="004617D2">
            <w:pPr>
              <w:ind w:firstLine="0"/>
            </w:pPr>
            <w:r>
              <w:t>NOT NULL</w:t>
            </w:r>
          </w:p>
        </w:tc>
      </w:tr>
      <w:tr w:rsidR="001428EB" w14:paraId="09CBEA20" w14:textId="77777777" w:rsidTr="001428EB">
        <w:tc>
          <w:tcPr>
            <w:tcW w:w="1689" w:type="dxa"/>
          </w:tcPr>
          <w:p w14:paraId="09CBEA1A" w14:textId="1CD2A126" w:rsidR="001428EB" w:rsidRDefault="009756BE" w:rsidP="004617D2">
            <w:pPr>
              <w:ind w:firstLine="0"/>
            </w:pPr>
            <w:r>
              <w:t>NgayBan</w:t>
            </w:r>
          </w:p>
        </w:tc>
        <w:tc>
          <w:tcPr>
            <w:tcW w:w="1676" w:type="dxa"/>
          </w:tcPr>
          <w:p w14:paraId="09CBEA1B" w14:textId="2839ED11" w:rsidR="001428EB" w:rsidRDefault="00AA71C5" w:rsidP="004617D2">
            <w:pPr>
              <w:ind w:firstLine="0"/>
            </w:pPr>
            <w:r>
              <w:t>DATETIME</w:t>
            </w:r>
          </w:p>
        </w:tc>
        <w:tc>
          <w:tcPr>
            <w:tcW w:w="1202" w:type="dxa"/>
          </w:tcPr>
          <w:p w14:paraId="09CBEA1C" w14:textId="77777777" w:rsidR="001428EB" w:rsidRDefault="001428EB" w:rsidP="004617D2">
            <w:pPr>
              <w:ind w:firstLine="0"/>
            </w:pPr>
          </w:p>
        </w:tc>
        <w:tc>
          <w:tcPr>
            <w:tcW w:w="2081" w:type="dxa"/>
          </w:tcPr>
          <w:p w14:paraId="09CBEA1D" w14:textId="274E155D" w:rsidR="001428EB" w:rsidRDefault="00EF1FBA" w:rsidP="004617D2">
            <w:pPr>
              <w:ind w:firstLine="0"/>
            </w:pPr>
            <w:r>
              <w:t>2/23/2022</w:t>
            </w:r>
          </w:p>
        </w:tc>
        <w:tc>
          <w:tcPr>
            <w:tcW w:w="1196" w:type="dxa"/>
          </w:tcPr>
          <w:p w14:paraId="09CBEA1E" w14:textId="21E736F3" w:rsidR="001428EB" w:rsidRDefault="00C52E14" w:rsidP="004617D2">
            <w:pPr>
              <w:ind w:firstLine="0"/>
              <w:jc w:val="center"/>
            </w:pPr>
            <w:r>
              <w:t>Ngày bán</w:t>
            </w:r>
          </w:p>
        </w:tc>
        <w:tc>
          <w:tcPr>
            <w:tcW w:w="1217" w:type="dxa"/>
          </w:tcPr>
          <w:p w14:paraId="09CBEA1F" w14:textId="77777777" w:rsidR="001428EB" w:rsidRDefault="001428EB" w:rsidP="004617D2">
            <w:pPr>
              <w:ind w:firstLine="0"/>
            </w:pPr>
            <w:r>
              <w:t>NOT NULL</w:t>
            </w:r>
          </w:p>
        </w:tc>
      </w:tr>
      <w:tr w:rsidR="001428EB" w14:paraId="09CBEA27" w14:textId="77777777" w:rsidTr="001428EB">
        <w:tc>
          <w:tcPr>
            <w:tcW w:w="1689" w:type="dxa"/>
          </w:tcPr>
          <w:p w14:paraId="09CBEA21" w14:textId="77777777" w:rsidR="001428EB" w:rsidRDefault="001428EB" w:rsidP="001428EB">
            <w:pPr>
              <w:ind w:firstLine="0"/>
            </w:pPr>
            <w:r>
              <w:t>Tongtien</w:t>
            </w:r>
          </w:p>
        </w:tc>
        <w:tc>
          <w:tcPr>
            <w:tcW w:w="1676" w:type="dxa"/>
          </w:tcPr>
          <w:p w14:paraId="09CBEA22" w14:textId="77777777" w:rsidR="001428EB" w:rsidRDefault="001428EB" w:rsidP="001428EB">
            <w:pPr>
              <w:ind w:firstLine="0"/>
            </w:pPr>
            <w:r>
              <w:t>INT</w:t>
            </w:r>
          </w:p>
        </w:tc>
        <w:tc>
          <w:tcPr>
            <w:tcW w:w="1202" w:type="dxa"/>
          </w:tcPr>
          <w:p w14:paraId="09CBEA23" w14:textId="77777777" w:rsidR="001428EB" w:rsidRDefault="001428EB" w:rsidP="001428EB">
            <w:pPr>
              <w:ind w:firstLine="0"/>
            </w:pPr>
          </w:p>
        </w:tc>
        <w:tc>
          <w:tcPr>
            <w:tcW w:w="2081" w:type="dxa"/>
          </w:tcPr>
          <w:p w14:paraId="09CBEA24" w14:textId="4F1F5C99" w:rsidR="001428EB" w:rsidRDefault="00EF1FBA" w:rsidP="001428EB">
            <w:pPr>
              <w:ind w:firstLine="0"/>
            </w:pPr>
            <w:r>
              <w:t>13000000</w:t>
            </w:r>
          </w:p>
        </w:tc>
        <w:tc>
          <w:tcPr>
            <w:tcW w:w="1196" w:type="dxa"/>
          </w:tcPr>
          <w:p w14:paraId="09CBEA25" w14:textId="77777777" w:rsidR="001428EB" w:rsidRDefault="00EC4604" w:rsidP="001428EB">
            <w:pPr>
              <w:ind w:firstLine="0"/>
              <w:jc w:val="center"/>
            </w:pPr>
            <w:r>
              <w:t>Tổng tiền</w:t>
            </w:r>
          </w:p>
        </w:tc>
        <w:tc>
          <w:tcPr>
            <w:tcW w:w="1217" w:type="dxa"/>
          </w:tcPr>
          <w:p w14:paraId="09CBEA26" w14:textId="77777777" w:rsidR="001428EB" w:rsidRDefault="001428EB" w:rsidP="001428EB">
            <w:pPr>
              <w:ind w:firstLine="0"/>
            </w:pPr>
            <w:r>
              <w:t>NOT NULL</w:t>
            </w:r>
          </w:p>
        </w:tc>
      </w:tr>
    </w:tbl>
    <w:p w14:paraId="09CBEA28" w14:textId="3D87FA77" w:rsidR="0098248C" w:rsidRDefault="0098248C" w:rsidP="0062284E">
      <w:pPr>
        <w:pStyle w:val="NoSpacing"/>
      </w:pPr>
      <w:bookmarkStart w:id="32" w:name="_Toc532136930"/>
      <w:r>
        <w:t xml:space="preserve">Bảng 4. </w:t>
      </w:r>
      <w:r w:rsidR="00914D41">
        <w:rPr>
          <w:noProof/>
        </w:rPr>
        <w:t>4</w:t>
      </w:r>
      <w:r>
        <w:t xml:space="preserve"> Các thuộc tính bảng </w:t>
      </w:r>
      <w:bookmarkEnd w:id="32"/>
      <w:r w:rsidR="0046734B">
        <w:t>Hóa đơn</w:t>
      </w:r>
    </w:p>
    <w:p w14:paraId="3D0B7B22" w14:textId="77777777" w:rsidR="00914D41" w:rsidRDefault="00914D41" w:rsidP="0062284E">
      <w:pPr>
        <w:pStyle w:val="NoSpacing"/>
      </w:pPr>
    </w:p>
    <w:p w14:paraId="46FE8A7B" w14:textId="77777777" w:rsidR="00914D41" w:rsidRDefault="00914D41" w:rsidP="0062284E">
      <w:pPr>
        <w:pStyle w:val="NoSpacing"/>
      </w:pPr>
    </w:p>
    <w:p w14:paraId="3BC1D325" w14:textId="77777777" w:rsidR="00914D41" w:rsidRDefault="00914D41" w:rsidP="0062284E">
      <w:pPr>
        <w:pStyle w:val="NoSpacing"/>
      </w:pPr>
    </w:p>
    <w:p w14:paraId="191C6179" w14:textId="77777777" w:rsidR="00914D41" w:rsidRDefault="00914D41" w:rsidP="0062284E">
      <w:pPr>
        <w:pStyle w:val="NoSpacing"/>
      </w:pPr>
    </w:p>
    <w:p w14:paraId="1626D7B8" w14:textId="77777777" w:rsidR="00914D41" w:rsidRDefault="00914D41" w:rsidP="0062284E">
      <w:pPr>
        <w:pStyle w:val="NoSpacing"/>
      </w:pPr>
    </w:p>
    <w:p w14:paraId="6E77CB87" w14:textId="77777777" w:rsidR="00914D41" w:rsidRDefault="00914D41" w:rsidP="0062284E">
      <w:pPr>
        <w:pStyle w:val="NoSpacing"/>
      </w:pPr>
    </w:p>
    <w:p w14:paraId="56CA2CF0" w14:textId="77777777" w:rsidR="009B6DDC" w:rsidRDefault="009B6DDC" w:rsidP="0062284E">
      <w:pPr>
        <w:pStyle w:val="NoSpacing"/>
      </w:pPr>
    </w:p>
    <w:p w14:paraId="09CBEA9D" w14:textId="77777777" w:rsidR="00347933" w:rsidRDefault="00347933" w:rsidP="00347933">
      <w:pPr>
        <w:ind w:firstLine="0"/>
      </w:pPr>
    </w:p>
    <w:p w14:paraId="09CBEA9E" w14:textId="77777777" w:rsidR="004426B6" w:rsidRDefault="004426B6" w:rsidP="00561C6F"/>
    <w:p w14:paraId="09CBEA9F" w14:textId="77777777" w:rsidR="00257DF5" w:rsidRDefault="00B1571B" w:rsidP="006666CA">
      <w:pPr>
        <w:pStyle w:val="Heading2"/>
        <w:numPr>
          <w:ilvl w:val="1"/>
          <w:numId w:val="7"/>
        </w:numPr>
      </w:pPr>
      <w:bookmarkStart w:id="33" w:name="_Toc74778302"/>
      <w:r>
        <w:t>Thiết kế m</w:t>
      </w:r>
      <w:r w:rsidR="00257DF5">
        <w:t xml:space="preserve">ột số form </w:t>
      </w:r>
      <w:r w:rsidR="00765D2F">
        <w:t>đầu ra</w:t>
      </w:r>
      <w:bookmarkEnd w:id="33"/>
    </w:p>
    <w:p w14:paraId="09CBEAA0" w14:textId="5F96AD0F" w:rsidR="00A92AAD" w:rsidRDefault="00765D2F" w:rsidP="006666CA">
      <w:pPr>
        <w:pStyle w:val="Heading3"/>
        <w:numPr>
          <w:ilvl w:val="2"/>
          <w:numId w:val="7"/>
        </w:numPr>
      </w:pPr>
      <w:bookmarkStart w:id="34" w:name="_Toc74778303"/>
      <w:r>
        <w:t>Hóa đơn</w:t>
      </w:r>
      <w:bookmarkEnd w:id="34"/>
    </w:p>
    <w:p w14:paraId="09CBEAA1" w14:textId="01E9DA09" w:rsidR="00D619A6" w:rsidRPr="00A92AAD" w:rsidRDefault="00497DB0" w:rsidP="008B7825">
      <w:pPr>
        <w:ind w:firstLine="0"/>
        <w:jc w:val="left"/>
        <w:rPr>
          <w:rFonts w:eastAsiaTheme="majorEastAsia" w:cstheme="majorBidi"/>
          <w:b/>
          <w:i/>
          <w:szCs w:val="24"/>
        </w:rPr>
      </w:pPr>
      <w:r>
        <w:br w:type="page"/>
      </w:r>
      <w:r w:rsidR="00776816">
        <w:rPr>
          <w:rFonts w:eastAsiaTheme="majorEastAsia" w:cstheme="majorBidi"/>
          <w:b/>
          <w:i/>
          <w:noProof/>
          <w:szCs w:val="24"/>
        </w:rPr>
        <w:lastRenderedPageBreak/>
        <w:drawing>
          <wp:inline distT="0" distB="0" distL="0" distR="0" wp14:anchorId="035E3B01" wp14:editId="10E73C4D">
            <wp:extent cx="5353797" cy="447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1).png"/>
                    <pic:cNvPicPr/>
                  </pic:nvPicPr>
                  <pic:blipFill>
                    <a:blip r:embed="rId23">
                      <a:extLst>
                        <a:ext uri="{28A0092B-C50C-407E-A947-70E740481C1C}">
                          <a14:useLocalDpi xmlns:a14="http://schemas.microsoft.com/office/drawing/2010/main" val="0"/>
                        </a:ext>
                      </a:extLst>
                    </a:blip>
                    <a:stretch>
                      <a:fillRect/>
                    </a:stretch>
                  </pic:blipFill>
                  <pic:spPr>
                    <a:xfrm>
                      <a:off x="0" y="0"/>
                      <a:ext cx="5353797" cy="4477375"/>
                    </a:xfrm>
                    <a:prstGeom prst="rect">
                      <a:avLst/>
                    </a:prstGeom>
                  </pic:spPr>
                </pic:pic>
              </a:graphicData>
            </a:graphic>
          </wp:inline>
        </w:drawing>
      </w:r>
    </w:p>
    <w:p w14:paraId="09CBEACD" w14:textId="77777777" w:rsidR="00AC7A47" w:rsidRDefault="00AC7A47" w:rsidP="00CC3A0B">
      <w:pPr>
        <w:ind w:firstLine="0"/>
      </w:pPr>
    </w:p>
    <w:p w14:paraId="09CBEB51" w14:textId="77777777" w:rsidR="007B77FE" w:rsidRDefault="007B77FE">
      <w:r>
        <w:br w:type="page"/>
      </w:r>
    </w:p>
    <w:p w14:paraId="09CBEB52" w14:textId="77777777" w:rsidR="00033B54" w:rsidRDefault="007B77FE" w:rsidP="007B77FE">
      <w:pPr>
        <w:pStyle w:val="Heading1"/>
      </w:pPr>
      <w:bookmarkStart w:id="35" w:name="_Toc74778307"/>
      <w:r>
        <w:lastRenderedPageBreak/>
        <w:t>KẾT LUẬN</w:t>
      </w:r>
      <w:bookmarkEnd w:id="35"/>
    </w:p>
    <w:p w14:paraId="1E955C50" w14:textId="2D497B06" w:rsidR="00C62B3C" w:rsidRDefault="00C62B3C" w:rsidP="00C62B3C">
      <w:r>
        <w:t>Sau một thời gian học tập và nghiên cứu, đề tài đã được hoàn thành đúng thời hạn. Tuy nhiên do hạn chế về kiến thức, thời gian và kỹ năng, phần mềm chưa hoàn thiện được các chức năng cần có. Một lần nữa xin cảm ơn cô</w:t>
      </w:r>
      <w:r w:rsidR="00776816">
        <w:t xml:space="preserve"> Lê Thị Lan</w:t>
      </w:r>
      <w:r>
        <w:t xml:space="preserve"> đã tận tình hướng dẫn trong suốt thời gian thực hiện đề tài này. </w:t>
      </w:r>
    </w:p>
    <w:p w14:paraId="26AB2ACC" w14:textId="6DEC5568" w:rsidR="00C62B3C" w:rsidRDefault="00C62B3C" w:rsidP="00C62B3C">
      <w:r>
        <w:t>Xin chân thành cảm ơn cô!</w:t>
      </w:r>
    </w:p>
    <w:p w14:paraId="54B55D2B" w14:textId="02601F4C" w:rsidR="00C16344" w:rsidRPr="002D0B5B" w:rsidRDefault="00EE0A0F" w:rsidP="005C62BE">
      <w:pPr>
        <w:jc w:val="center"/>
        <w:rPr>
          <w:b/>
          <w:sz w:val="28"/>
          <w:szCs w:val="28"/>
        </w:rPr>
      </w:pPr>
      <w:r>
        <w:br w:type="page"/>
      </w:r>
      <w:r w:rsidR="004110A0" w:rsidRPr="005C62BE">
        <w:rPr>
          <w:b/>
          <w:sz w:val="28"/>
          <w:szCs w:val="28"/>
        </w:rPr>
        <w:lastRenderedPageBreak/>
        <w:t>PHỤ LỤC</w:t>
      </w:r>
    </w:p>
    <w:p w14:paraId="11D79AAF" w14:textId="77777777" w:rsidR="005C62BE" w:rsidRDefault="005C62BE" w:rsidP="005C62BE">
      <w:r>
        <w:t xml:space="preserve">Database sử dụng Microsoft SQL Server Management Sudio 18 Code </w:t>
      </w:r>
    </w:p>
    <w:p w14:paraId="0EBB744F" w14:textId="377EADA0" w:rsidR="005C62BE" w:rsidRDefault="005C62BE" w:rsidP="005C62BE">
      <w:r>
        <w:t>C# sử dụng MicroSoft Visual Studio 2019</w:t>
      </w:r>
    </w:p>
    <w:p w14:paraId="250E642A" w14:textId="07A6193E" w:rsidR="00990C74" w:rsidRPr="00C25AFF" w:rsidRDefault="00990C74" w:rsidP="005C62BE">
      <w:pPr>
        <w:rPr>
          <w:b/>
        </w:rPr>
      </w:pPr>
      <w:r w:rsidRPr="00C25AFF">
        <w:rPr>
          <w:b/>
        </w:rPr>
        <w:t>5.1.</w:t>
      </w:r>
      <w:r w:rsidR="00C25AFF" w:rsidRPr="00C25AFF">
        <w:rPr>
          <w:b/>
          <w:bCs/>
        </w:rPr>
        <w:t xml:space="preserve"> </w:t>
      </w:r>
      <w:r w:rsidRPr="00C25AFF">
        <w:rPr>
          <w:b/>
        </w:rPr>
        <w:t xml:space="preserve">Tổ chức dữ liệu trong SQL </w:t>
      </w:r>
      <w:r w:rsidR="00745FFE">
        <w:rPr>
          <w:b/>
        </w:rPr>
        <w:t>Server</w:t>
      </w:r>
    </w:p>
    <w:p w14:paraId="4244B8AF" w14:textId="70CEBDDA" w:rsidR="00C25AFF" w:rsidRDefault="00C25AFF" w:rsidP="005C62BE">
      <w:pPr>
        <w:rPr>
          <w:b/>
          <w:i/>
        </w:rPr>
      </w:pPr>
      <w:r w:rsidRPr="0044799E">
        <w:rPr>
          <w:b/>
          <w:i/>
        </w:rPr>
        <w:t>5.1.1. K</w:t>
      </w:r>
      <w:r w:rsidR="00CB3F77" w:rsidRPr="0044799E">
        <w:rPr>
          <w:b/>
          <w:i/>
        </w:rPr>
        <w:t>hách Hàng (KhachHang)</w:t>
      </w:r>
    </w:p>
    <w:p w14:paraId="5127CFEE" w14:textId="71B2251D"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0000FF"/>
          <w:sz w:val="19"/>
          <w:szCs w:val="19"/>
        </w:rPr>
        <w:t xml:space="preserve"> </w:t>
      </w:r>
      <w:r>
        <w:rPr>
          <w:rFonts w:ascii="Consolas" w:hAnsi="Consolas" w:cs="Consolas"/>
          <w:color w:val="808080"/>
          <w:sz w:val="19"/>
          <w:szCs w:val="19"/>
        </w:rPr>
        <w:t>(</w:t>
      </w:r>
    </w:p>
    <w:p w14:paraId="7F60BE91" w14:textId="5A46C22B"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[MaKhach]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7BAA1A" w14:textId="6793D68B"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[TenKhach]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C3970CD" w14:textId="2D9A740E"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2A93BA4" w14:textId="19630399"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[DienThoai]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161F43F" w14:textId="068DB524"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[MaKhach] </w:t>
      </w:r>
      <w:r>
        <w:rPr>
          <w:rFonts w:ascii="Consolas" w:hAnsi="Consolas" w:cs="Consolas"/>
          <w:color w:val="0000FF"/>
          <w:sz w:val="19"/>
          <w:szCs w:val="19"/>
        </w:rPr>
        <w:t>ASC</w:t>
      </w:r>
      <w:r>
        <w:rPr>
          <w:rFonts w:ascii="Consolas" w:hAnsi="Consolas" w:cs="Consolas"/>
          <w:color w:val="808080"/>
          <w:sz w:val="19"/>
          <w:szCs w:val="19"/>
        </w:rPr>
        <w:t>)</w:t>
      </w:r>
    </w:p>
    <w:p w14:paraId="0FDCFF0B" w14:textId="056ACE2B" w:rsidR="00776816" w:rsidRPr="0044799E" w:rsidRDefault="00776816" w:rsidP="00776816">
      <w:pPr>
        <w:rPr>
          <w:b/>
          <w:i/>
        </w:rPr>
      </w:pPr>
      <w:r>
        <w:rPr>
          <w:rFonts w:ascii="Consolas" w:hAnsi="Consolas" w:cs="Consolas"/>
          <w:color w:val="808080"/>
          <w:sz w:val="19"/>
          <w:szCs w:val="19"/>
        </w:rPr>
        <w:t xml:space="preserve">  );</w:t>
      </w:r>
    </w:p>
    <w:p w14:paraId="70AD83EA" w14:textId="0A91A113" w:rsidR="00674E40" w:rsidRDefault="00674E40" w:rsidP="00674E40">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[PK_KhachHang]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BAA91BB" w14:textId="77777777" w:rsidR="00674E40" w:rsidRDefault="00674E40" w:rsidP="00674E40">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p>
    <w:p w14:paraId="69A59829" w14:textId="77777777" w:rsidR="00674E40" w:rsidRDefault="00674E40" w:rsidP="00674E40">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ASC</w:t>
      </w:r>
    </w:p>
    <w:p w14:paraId="10CB45F2" w14:textId="77777777" w:rsidR="00674E40" w:rsidRDefault="00674E40" w:rsidP="00674E40">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14721B7" w14:textId="77777777" w:rsidR="00674E40" w:rsidRDefault="00674E40" w:rsidP="00674E40">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14:paraId="6E2E3BE5" w14:textId="00E54A4B" w:rsidR="00034EAC" w:rsidRDefault="00674E40" w:rsidP="00674E40">
      <w:pPr>
        <w:rPr>
          <w:rFonts w:ascii="Consolas" w:hAnsi="Consolas" w:cs="Consolas"/>
          <w:color w:val="0000FF"/>
          <w:sz w:val="19"/>
          <w:szCs w:val="19"/>
        </w:rPr>
      </w:pPr>
      <w:r>
        <w:rPr>
          <w:rFonts w:ascii="Consolas" w:hAnsi="Consolas" w:cs="Consolas"/>
          <w:color w:val="0000FF"/>
          <w:sz w:val="19"/>
          <w:szCs w:val="19"/>
        </w:rPr>
        <w:t>GO</w:t>
      </w:r>
    </w:p>
    <w:p w14:paraId="65F185FB" w14:textId="6AA4E3D6" w:rsidR="00674E40" w:rsidRPr="0044799E" w:rsidRDefault="00684578" w:rsidP="00674E40">
      <w:pPr>
        <w:rPr>
          <w:b/>
          <w:i/>
        </w:rPr>
      </w:pPr>
      <w:r w:rsidRPr="0044799E">
        <w:rPr>
          <w:b/>
          <w:i/>
        </w:rPr>
        <w:t>5.1.2. Sản phẩm (SanPham)</w:t>
      </w:r>
    </w:p>
    <w:p w14:paraId="3F51D8A2" w14:textId="139CA72D"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[Hang]</w:t>
      </w:r>
      <w:r>
        <w:rPr>
          <w:rFonts w:ascii="Consolas" w:hAnsi="Consolas" w:cs="Consolas"/>
          <w:color w:val="0000FF"/>
          <w:sz w:val="19"/>
          <w:szCs w:val="19"/>
        </w:rPr>
        <w:t xml:space="preserve"> </w:t>
      </w:r>
      <w:r>
        <w:rPr>
          <w:rFonts w:ascii="Consolas" w:hAnsi="Consolas" w:cs="Consolas"/>
          <w:color w:val="808080"/>
          <w:sz w:val="19"/>
          <w:szCs w:val="19"/>
        </w:rPr>
        <w:t>(</w:t>
      </w:r>
    </w:p>
    <w:p w14:paraId="41F096D1" w14:textId="7BC61733"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[MaHang]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D6B335" w14:textId="79750605"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[TenHang]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8A5C594" w14:textId="1974EFD2"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[MaChatLieu]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A99A9FC" w14:textId="36210476"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241B25FB" w14:textId="2BB4ED0C"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[DonGiaNhap]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08CC435" w14:textId="56F6B874"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[DonGiaBan]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34FFDAB" w14:textId="520F24D6"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[Anh]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C36FD9" w14:textId="2A0518C2"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[GhiChu]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AA6B2E0" w14:textId="20939D59"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[MaHang] </w:t>
      </w:r>
      <w:r>
        <w:rPr>
          <w:rFonts w:ascii="Consolas" w:hAnsi="Consolas" w:cs="Consolas"/>
          <w:color w:val="0000FF"/>
          <w:sz w:val="19"/>
          <w:szCs w:val="19"/>
        </w:rPr>
        <w:t>ASC</w:t>
      </w:r>
      <w:r>
        <w:rPr>
          <w:rFonts w:ascii="Consolas" w:hAnsi="Consolas" w:cs="Consolas"/>
          <w:color w:val="808080"/>
          <w:sz w:val="19"/>
          <w:szCs w:val="19"/>
        </w:rPr>
        <w:t>)</w:t>
      </w:r>
    </w:p>
    <w:p w14:paraId="584D33EB" w14:textId="5A083520" w:rsidR="00B45BC2" w:rsidRDefault="00776816" w:rsidP="00776816">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 xml:space="preserve">  );</w:t>
      </w:r>
    </w:p>
    <w:p w14:paraId="24CD91D8" w14:textId="59789653"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sidR="00776816">
        <w:rPr>
          <w:rFonts w:ascii="Consolas" w:hAnsi="Consolas" w:cs="Consolas"/>
          <w:color w:val="000000"/>
          <w:sz w:val="19"/>
          <w:szCs w:val="19"/>
        </w:rPr>
        <w:t xml:space="preserve"> [PK_Hang</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D60CC47"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p>
    <w:p w14:paraId="0589C492" w14:textId="659E41B1" w:rsidR="00B45BC2" w:rsidRDefault="00776816"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00"/>
          <w:sz w:val="19"/>
          <w:szCs w:val="19"/>
        </w:rPr>
        <w:tab/>
        <w:t>[Hang</w:t>
      </w:r>
      <w:r w:rsidR="00B45BC2">
        <w:rPr>
          <w:rFonts w:ascii="Consolas" w:hAnsi="Consolas" w:cs="Consolas"/>
          <w:color w:val="000000"/>
          <w:sz w:val="19"/>
          <w:szCs w:val="19"/>
        </w:rPr>
        <w:t xml:space="preserve">] </w:t>
      </w:r>
      <w:r w:rsidR="00B45BC2">
        <w:rPr>
          <w:rFonts w:ascii="Consolas" w:hAnsi="Consolas" w:cs="Consolas"/>
          <w:color w:val="0000FF"/>
          <w:sz w:val="19"/>
          <w:szCs w:val="19"/>
        </w:rPr>
        <w:t>ASC</w:t>
      </w:r>
    </w:p>
    <w:p w14:paraId="1146C36C"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2C3CA6B"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14:paraId="0C394FF4"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GO</w:t>
      </w:r>
    </w:p>
    <w:p w14:paraId="68351D7C" w14:textId="77777777" w:rsidR="0082500E" w:rsidRDefault="0082500E" w:rsidP="00674E40"/>
    <w:p w14:paraId="1AF9376F" w14:textId="5052BB39" w:rsidR="00BD6A69" w:rsidRDefault="00BD6A69" w:rsidP="00674E40">
      <w:pPr>
        <w:rPr>
          <w:b/>
          <w:i/>
        </w:rPr>
      </w:pPr>
      <w:r w:rsidRPr="0044799E">
        <w:rPr>
          <w:b/>
          <w:i/>
        </w:rPr>
        <w:t>5.1.3. Hóa đơn (HoaDon)</w:t>
      </w:r>
    </w:p>
    <w:p w14:paraId="536E42F7" w14:textId="6AA8D1D8"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[HDBan]</w:t>
      </w:r>
      <w:r>
        <w:rPr>
          <w:rFonts w:ascii="Consolas" w:hAnsi="Consolas" w:cs="Consolas"/>
          <w:color w:val="0000FF"/>
          <w:sz w:val="19"/>
          <w:szCs w:val="19"/>
        </w:rPr>
        <w:t xml:space="preserve"> </w:t>
      </w:r>
      <w:r>
        <w:rPr>
          <w:rFonts w:ascii="Consolas" w:hAnsi="Consolas" w:cs="Consolas"/>
          <w:color w:val="808080"/>
          <w:sz w:val="19"/>
          <w:szCs w:val="19"/>
        </w:rPr>
        <w:t>(</w:t>
      </w:r>
    </w:p>
    <w:p w14:paraId="480BE7C1"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[MaHDBan]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C6B1C8"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[MaNhanVien]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09EF0E3"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[NgayBan]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
    <w:p w14:paraId="4C8C2D40"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[MaKhach]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8B0C299"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[TongTien]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02632F5" w14:textId="77777777"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[MaHDBan] </w:t>
      </w:r>
      <w:r>
        <w:rPr>
          <w:rFonts w:ascii="Consolas" w:hAnsi="Consolas" w:cs="Consolas"/>
          <w:color w:val="0000FF"/>
          <w:sz w:val="19"/>
          <w:szCs w:val="19"/>
        </w:rPr>
        <w:t>ASC</w:t>
      </w:r>
      <w:r>
        <w:rPr>
          <w:rFonts w:ascii="Consolas" w:hAnsi="Consolas" w:cs="Consolas"/>
          <w:color w:val="808080"/>
          <w:sz w:val="19"/>
          <w:szCs w:val="19"/>
        </w:rPr>
        <w:t>)</w:t>
      </w:r>
    </w:p>
    <w:p w14:paraId="728FEC34" w14:textId="047DD6DF" w:rsidR="00776816" w:rsidRPr="0044799E" w:rsidRDefault="00776816" w:rsidP="00776816">
      <w:pPr>
        <w:rPr>
          <w:b/>
          <w:i/>
        </w:rPr>
      </w:pPr>
      <w:r>
        <w:rPr>
          <w:rFonts w:ascii="Consolas" w:hAnsi="Consolas" w:cs="Consolas"/>
          <w:color w:val="808080"/>
          <w:sz w:val="19"/>
          <w:szCs w:val="19"/>
        </w:rPr>
        <w:t>);</w:t>
      </w:r>
    </w:p>
    <w:p w14:paraId="0EB955D7" w14:textId="0666378C"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w:t>
      </w:r>
      <w:r w:rsidR="00776816">
        <w:rPr>
          <w:rFonts w:ascii="Consolas" w:hAnsi="Consolas" w:cs="Consolas"/>
          <w:color w:val="000000"/>
          <w:sz w:val="19"/>
          <w:szCs w:val="19"/>
        </w:rPr>
        <w:t>MaHDBan</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71ED6EB"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p>
    <w:p w14:paraId="7527EFF3" w14:textId="1A6DB540"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00"/>
          <w:sz w:val="19"/>
          <w:szCs w:val="19"/>
        </w:rPr>
        <w:tab/>
        <w:t>[MaHD</w:t>
      </w:r>
      <w:r w:rsidR="00776816">
        <w:rPr>
          <w:rFonts w:ascii="Consolas" w:hAnsi="Consolas" w:cs="Consolas"/>
          <w:color w:val="000000"/>
          <w:sz w:val="19"/>
          <w:szCs w:val="19"/>
        </w:rPr>
        <w:t>Ban</w:t>
      </w:r>
      <w:r>
        <w:rPr>
          <w:rFonts w:ascii="Consolas" w:hAnsi="Consolas" w:cs="Consolas"/>
          <w:color w:val="000000"/>
          <w:sz w:val="19"/>
          <w:szCs w:val="19"/>
        </w:rPr>
        <w:t xml:space="preserve">] </w:t>
      </w:r>
      <w:r>
        <w:rPr>
          <w:rFonts w:ascii="Consolas" w:hAnsi="Consolas" w:cs="Consolas"/>
          <w:color w:val="0000FF"/>
          <w:sz w:val="19"/>
          <w:szCs w:val="19"/>
        </w:rPr>
        <w:t>ASC</w:t>
      </w:r>
    </w:p>
    <w:p w14:paraId="182D43C7"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1B8DDE92"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2CA04023"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GO</w:t>
      </w:r>
    </w:p>
    <w:p w14:paraId="1AC941EE"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p>
    <w:p w14:paraId="35F2F851" w14:textId="4DAFCA34"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sidR="00776816">
        <w:rPr>
          <w:rFonts w:ascii="Consolas" w:hAnsi="Consolas" w:cs="Consolas"/>
          <w:color w:val="000000"/>
          <w:sz w:val="19"/>
          <w:szCs w:val="19"/>
        </w:rPr>
        <w:t>[MaHDBan</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[FK_HoaDon_KhachHang]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00776816">
        <w:rPr>
          <w:rFonts w:ascii="Consolas" w:hAnsi="Consolas" w:cs="Consolas"/>
          <w:color w:val="000000"/>
          <w:sz w:val="19"/>
          <w:szCs w:val="19"/>
        </w:rPr>
        <w:t>[MaKhach</w:t>
      </w:r>
      <w:r>
        <w:rPr>
          <w:rFonts w:ascii="Consolas" w:hAnsi="Consolas" w:cs="Consolas"/>
          <w:color w:val="000000"/>
          <w:sz w:val="19"/>
          <w:szCs w:val="19"/>
        </w:rPr>
        <w:t>]</w:t>
      </w:r>
      <w:r>
        <w:rPr>
          <w:rFonts w:ascii="Consolas" w:hAnsi="Consolas" w:cs="Consolas"/>
          <w:color w:val="808080"/>
          <w:sz w:val="19"/>
          <w:szCs w:val="19"/>
        </w:rPr>
        <w:t>)</w:t>
      </w:r>
    </w:p>
    <w:p w14:paraId="452CFF63"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6A4E4923"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GO</w:t>
      </w:r>
    </w:p>
    <w:p w14:paraId="5858AB31" w14:textId="77777777"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p>
    <w:p w14:paraId="5CAC4AB8" w14:textId="56A2EB94" w:rsidR="00B45BC2" w:rsidRDefault="00B45BC2" w:rsidP="00B45BC2">
      <w:pPr>
        <w:autoSpaceDE w:val="0"/>
        <w:autoSpaceDN w:val="0"/>
        <w:adjustRightInd w:val="0"/>
        <w:spacing w:after="0" w:line="240" w:lineRule="auto"/>
        <w:ind w:left="720"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w:t>
      </w:r>
      <w:r w:rsidR="00776816">
        <w:rPr>
          <w:rFonts w:ascii="Consolas" w:hAnsi="Consolas" w:cs="Consolas"/>
          <w:color w:val="000000"/>
          <w:sz w:val="19"/>
          <w:szCs w:val="19"/>
        </w:rPr>
        <w:t>MaHDBan</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[FK_HoaDon_KhachHang]</w:t>
      </w:r>
    </w:p>
    <w:p w14:paraId="67CFB529" w14:textId="58BB5F77" w:rsidR="00B45BC2" w:rsidRDefault="00B45BC2" w:rsidP="00B45BC2">
      <w:r>
        <w:rPr>
          <w:rFonts w:ascii="Consolas" w:hAnsi="Consolas" w:cs="Consolas"/>
          <w:color w:val="0000FF"/>
          <w:sz w:val="19"/>
          <w:szCs w:val="19"/>
        </w:rPr>
        <w:t>GO</w:t>
      </w:r>
    </w:p>
    <w:p w14:paraId="6C128002" w14:textId="7ED30275" w:rsidR="00355DB5" w:rsidRDefault="00355DB5" w:rsidP="00674E40">
      <w:pPr>
        <w:rPr>
          <w:b/>
          <w:i/>
        </w:rPr>
      </w:pPr>
      <w:r w:rsidRPr="0044799E">
        <w:rPr>
          <w:b/>
          <w:i/>
        </w:rPr>
        <w:t>5.1.5. Chi tiết hóa đơn (CTHD)</w:t>
      </w:r>
    </w:p>
    <w:p w14:paraId="0D6BB6C0" w14:textId="24E30975"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[ChiTietHDBan]</w:t>
      </w:r>
      <w:r>
        <w:rPr>
          <w:rFonts w:ascii="Consolas" w:hAnsi="Consolas" w:cs="Consolas"/>
          <w:color w:val="0000FF"/>
          <w:sz w:val="19"/>
          <w:szCs w:val="19"/>
        </w:rPr>
        <w:t xml:space="preserve"> </w:t>
      </w:r>
      <w:r>
        <w:rPr>
          <w:rFonts w:ascii="Consolas" w:hAnsi="Consolas" w:cs="Consolas"/>
          <w:color w:val="808080"/>
          <w:sz w:val="19"/>
          <w:szCs w:val="19"/>
        </w:rPr>
        <w:t>(</w:t>
      </w:r>
    </w:p>
    <w:p w14:paraId="784E88D6" w14:textId="34EE9CDB"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[MaHDBan]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E47692" w14:textId="41043EBF"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[MaHang]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A5B08F" w14:textId="5AE80046"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7973189D" w14:textId="115F63EF"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[DonGia]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F8447DB" w14:textId="13898DE3"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[GiamGia]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C56A1D" w14:textId="1F14EA93"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[ThanhTien] </w:t>
      </w:r>
      <w:r>
        <w:rPr>
          <w:rFonts w:ascii="Consolas" w:hAnsi="Consolas" w:cs="Consolas"/>
          <w:color w:val="0000FF"/>
          <w:sz w:val="19"/>
          <w:szCs w:val="19"/>
        </w:rPr>
        <w:t xml:space="preserve">FLOAT </w:t>
      </w:r>
      <w:r>
        <w:rPr>
          <w:rFonts w:ascii="Consolas" w:hAnsi="Consolas" w:cs="Consolas"/>
          <w:color w:val="808080"/>
          <w:sz w:val="19"/>
          <w:szCs w:val="19"/>
        </w:rPr>
        <w:t>(</w:t>
      </w:r>
      <w:r>
        <w:rPr>
          <w:rFonts w:ascii="Consolas" w:hAnsi="Consolas" w:cs="Consolas"/>
          <w:color w:val="000000"/>
          <w:sz w:val="19"/>
          <w:szCs w:val="19"/>
        </w:rPr>
        <w:t>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0848DEF" w14:textId="0077CA38" w:rsidR="00776816" w:rsidRDefault="00776816" w:rsidP="00776816">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[MaHDBan] </w:t>
      </w:r>
      <w:r>
        <w:rPr>
          <w:rFonts w:ascii="Consolas" w:hAnsi="Consolas" w:cs="Consolas"/>
          <w:color w:val="0000FF"/>
          <w:sz w:val="19"/>
          <w:szCs w:val="19"/>
        </w:rPr>
        <w:t>ASC</w:t>
      </w:r>
      <w:r>
        <w:rPr>
          <w:rFonts w:ascii="Consolas" w:hAnsi="Consolas" w:cs="Consolas"/>
          <w:color w:val="808080"/>
          <w:sz w:val="19"/>
          <w:szCs w:val="19"/>
        </w:rPr>
        <w:t>)</w:t>
      </w:r>
    </w:p>
    <w:p w14:paraId="1C90E463" w14:textId="738F2929" w:rsidR="00827324" w:rsidRPr="007E4A79" w:rsidRDefault="00776816" w:rsidP="007E4A79">
      <w:pPr>
        <w:rPr>
          <w:b/>
          <w:i/>
        </w:rPr>
      </w:pPr>
      <w:r>
        <w:rPr>
          <w:rFonts w:ascii="Consolas" w:hAnsi="Consolas" w:cs="Consolas"/>
          <w:color w:val="808080"/>
          <w:sz w:val="19"/>
          <w:szCs w:val="19"/>
        </w:rPr>
        <w:t xml:space="preserve">  );</w:t>
      </w:r>
    </w:p>
    <w:p w14:paraId="23900059" w14:textId="643CB5F9" w:rsidR="006D18C8" w:rsidRDefault="006D18C8" w:rsidP="00674E40">
      <w:pPr>
        <w:rPr>
          <w:b/>
        </w:rPr>
      </w:pPr>
      <w:r w:rsidRPr="00DF1C78">
        <w:rPr>
          <w:b/>
        </w:rPr>
        <w:t xml:space="preserve">5.2. Lập trình </w:t>
      </w:r>
      <w:r w:rsidR="00681355">
        <w:rPr>
          <w:b/>
        </w:rPr>
        <w:t>cho hệ thống</w:t>
      </w:r>
    </w:p>
    <w:p w14:paraId="3F646F66" w14:textId="77777777" w:rsidR="00702921" w:rsidRDefault="00702921" w:rsidP="00674E40">
      <w:pPr>
        <w:rPr>
          <w:b/>
          <w:sz w:val="24"/>
          <w:szCs w:val="24"/>
        </w:rPr>
      </w:pPr>
      <w:r w:rsidRPr="00702921">
        <w:rPr>
          <w:b/>
          <w:sz w:val="24"/>
          <w:szCs w:val="24"/>
        </w:rPr>
        <w:t>5.2.1.</w:t>
      </w:r>
      <w:r>
        <w:rPr>
          <w:b/>
          <w:sz w:val="24"/>
          <w:szCs w:val="24"/>
        </w:rPr>
        <w:t>Connection</w:t>
      </w:r>
    </w:p>
    <w:p w14:paraId="3FC3C1FE" w14:textId="044B6D18"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b/>
          <w:sz w:val="24"/>
          <w:szCs w:val="24"/>
        </w:rPr>
        <w:t xml:space="preserve">           </w:t>
      </w:r>
      <w:r w:rsidRPr="00702921">
        <w:rPr>
          <w:b/>
          <w:sz w:val="24"/>
          <w:szCs w:val="24"/>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14:paraId="53F5F20F" w14:textId="5CA4E9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using</w:t>
      </w:r>
      <w:r>
        <w:rPr>
          <w:rFonts w:ascii="Consolas" w:hAnsi="Consolas" w:cs="Consolas"/>
          <w:color w:val="000000"/>
          <w:sz w:val="19"/>
          <w:szCs w:val="19"/>
        </w:rPr>
        <w:t xml:space="preserve"> System.Collections.Generic;</w:t>
      </w:r>
    </w:p>
    <w:p w14:paraId="1D53F98D" w14:textId="3D9D59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using</w:t>
      </w:r>
      <w:r>
        <w:rPr>
          <w:rFonts w:ascii="Consolas" w:hAnsi="Consolas" w:cs="Consolas"/>
          <w:color w:val="000000"/>
          <w:sz w:val="19"/>
          <w:szCs w:val="19"/>
        </w:rPr>
        <w:t xml:space="preserve"> System.Linq;</w:t>
      </w:r>
    </w:p>
    <w:p w14:paraId="3999505E" w14:textId="587DFEE6"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using</w:t>
      </w:r>
      <w:r>
        <w:rPr>
          <w:rFonts w:ascii="Consolas" w:hAnsi="Consolas" w:cs="Consolas"/>
          <w:color w:val="000000"/>
          <w:sz w:val="19"/>
          <w:szCs w:val="19"/>
        </w:rPr>
        <w:t xml:space="preserve"> System.Text;</w:t>
      </w:r>
    </w:p>
    <w:p w14:paraId="49ACFE30" w14:textId="74A8A122"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using</w:t>
      </w:r>
      <w:r>
        <w:rPr>
          <w:rFonts w:ascii="Consolas" w:hAnsi="Consolas" w:cs="Consolas"/>
          <w:color w:val="000000"/>
          <w:sz w:val="19"/>
          <w:szCs w:val="19"/>
        </w:rPr>
        <w:t xml:space="preserve"> System.Threading.Tasks;</w:t>
      </w:r>
    </w:p>
    <w:p w14:paraId="0CA061B0" w14:textId="043A7E8E"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using</w:t>
      </w:r>
      <w:r>
        <w:rPr>
          <w:rFonts w:ascii="Consolas" w:hAnsi="Consolas" w:cs="Consolas"/>
          <w:color w:val="000000"/>
          <w:sz w:val="19"/>
          <w:szCs w:val="19"/>
        </w:rPr>
        <w:t xml:space="preserve"> System.Data.SqlClient;</w:t>
      </w:r>
    </w:p>
    <w:p w14:paraId="7FD06624"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p>
    <w:p w14:paraId="78EB5EAC" w14:textId="5315C1F6"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 xml:space="preserve">       namespace</w:t>
      </w:r>
      <w:r>
        <w:rPr>
          <w:rFonts w:ascii="Consolas" w:hAnsi="Consolas" w:cs="Consolas"/>
          <w:color w:val="000000"/>
          <w:sz w:val="19"/>
          <w:szCs w:val="19"/>
        </w:rPr>
        <w:t xml:space="preserve"> QuanLyDT</w:t>
      </w:r>
    </w:p>
    <w:p w14:paraId="789BE664" w14:textId="04BED2F0"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E2788D" w14:textId="27AEE920"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Connection</w:t>
      </w:r>
    </w:p>
    <w:p w14:paraId="7E377430" w14:textId="7C324358"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7153C5" w14:textId="6C4F78D5"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stringConnection = </w:t>
      </w:r>
      <w:r>
        <w:rPr>
          <w:rFonts w:ascii="Consolas" w:hAnsi="Consolas" w:cs="Consolas"/>
          <w:color w:val="800000"/>
          <w:sz w:val="19"/>
          <w:szCs w:val="19"/>
        </w:rPr>
        <w:t>@"Data   Source=(LocalDB)\MSSQLLocalDB;AttachDbFilename=C:\Users\Admin- Thính\source\repos\QuanLyDT\QuanLyDT\QuanLyCuaHangDT.mdf;Integrated Security=True"</w:t>
      </w:r>
      <w:r>
        <w:rPr>
          <w:rFonts w:ascii="Consolas" w:hAnsi="Consolas" w:cs="Consolas"/>
          <w:color w:val="000000"/>
          <w:sz w:val="19"/>
          <w:szCs w:val="19"/>
        </w:rPr>
        <w:t>;</w:t>
      </w:r>
    </w:p>
    <w:p w14:paraId="06A769A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SqlConnection GetSqlConnection()</w:t>
      </w:r>
    </w:p>
    <w:p w14:paraId="5F8C471D"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910684"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SqlConnection(stringConnection);</w:t>
      </w:r>
    </w:p>
    <w:p w14:paraId="0DB3CDC6"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5E9D3E9"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736737"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017A259" w14:textId="0B127E5D" w:rsidR="00702921" w:rsidRPr="00702921" w:rsidRDefault="00702921" w:rsidP="00702921">
      <w:pPr>
        <w:jc w:val="left"/>
        <w:rPr>
          <w:b/>
          <w:sz w:val="24"/>
          <w:szCs w:val="24"/>
        </w:rPr>
      </w:pPr>
    </w:p>
    <w:p w14:paraId="7822C6B8" w14:textId="3DA9B11D" w:rsidR="006D18C8" w:rsidRPr="00776816" w:rsidRDefault="00702921" w:rsidP="00674E40">
      <w:pPr>
        <w:rPr>
          <w:rFonts w:cs="Times New Roman"/>
          <w:b/>
          <w:i/>
          <w:sz w:val="24"/>
          <w:szCs w:val="24"/>
        </w:rPr>
      </w:pPr>
      <w:r>
        <w:rPr>
          <w:rFonts w:cs="Times New Roman"/>
          <w:b/>
          <w:i/>
          <w:sz w:val="24"/>
          <w:szCs w:val="24"/>
        </w:rPr>
        <w:t>5.2.2</w:t>
      </w:r>
      <w:r w:rsidR="00215B3D" w:rsidRPr="00776816">
        <w:rPr>
          <w:rFonts w:cs="Times New Roman"/>
          <w:b/>
          <w:i/>
          <w:sz w:val="24"/>
          <w:szCs w:val="24"/>
        </w:rPr>
        <w:t>. Functions</w:t>
      </w:r>
    </w:p>
    <w:p w14:paraId="40921AC1" w14:textId="77777777" w:rsidR="00776816" w:rsidRPr="00776816" w:rsidRDefault="00776816" w:rsidP="00776816">
      <w:pPr>
        <w:rPr>
          <w:rFonts w:cs="Times New Roman"/>
          <w:b/>
          <w:i/>
          <w:sz w:val="24"/>
          <w:szCs w:val="24"/>
        </w:rPr>
      </w:pPr>
      <w:r w:rsidRPr="00776816">
        <w:rPr>
          <w:rFonts w:cs="Times New Roman"/>
          <w:b/>
          <w:i/>
          <w:sz w:val="24"/>
          <w:szCs w:val="24"/>
        </w:rPr>
        <w:t>using System;</w:t>
      </w:r>
    </w:p>
    <w:p w14:paraId="40192705" w14:textId="77777777" w:rsidR="00776816" w:rsidRPr="00776816" w:rsidRDefault="00776816" w:rsidP="00776816">
      <w:pPr>
        <w:rPr>
          <w:rFonts w:cs="Times New Roman"/>
          <w:b/>
          <w:i/>
          <w:sz w:val="24"/>
          <w:szCs w:val="24"/>
        </w:rPr>
      </w:pPr>
      <w:r w:rsidRPr="00776816">
        <w:rPr>
          <w:rFonts w:cs="Times New Roman"/>
          <w:b/>
          <w:i/>
          <w:sz w:val="24"/>
          <w:szCs w:val="24"/>
        </w:rPr>
        <w:t>using System.Collections.Generic;</w:t>
      </w:r>
    </w:p>
    <w:p w14:paraId="1FFABA8B" w14:textId="77777777" w:rsidR="00776816" w:rsidRPr="00776816" w:rsidRDefault="00776816" w:rsidP="00776816">
      <w:pPr>
        <w:rPr>
          <w:rFonts w:cs="Times New Roman"/>
          <w:b/>
          <w:i/>
          <w:sz w:val="24"/>
          <w:szCs w:val="24"/>
        </w:rPr>
      </w:pPr>
      <w:r w:rsidRPr="00776816">
        <w:rPr>
          <w:rFonts w:cs="Times New Roman"/>
          <w:b/>
          <w:i/>
          <w:sz w:val="24"/>
          <w:szCs w:val="24"/>
        </w:rPr>
        <w:t>using System.Linq;</w:t>
      </w:r>
    </w:p>
    <w:p w14:paraId="70D32429" w14:textId="77777777" w:rsidR="00776816" w:rsidRPr="00776816" w:rsidRDefault="00776816" w:rsidP="00776816">
      <w:pPr>
        <w:rPr>
          <w:rFonts w:cs="Times New Roman"/>
          <w:b/>
          <w:i/>
          <w:sz w:val="24"/>
          <w:szCs w:val="24"/>
        </w:rPr>
      </w:pPr>
      <w:r w:rsidRPr="00776816">
        <w:rPr>
          <w:rFonts w:cs="Times New Roman"/>
          <w:b/>
          <w:i/>
          <w:sz w:val="24"/>
          <w:szCs w:val="24"/>
        </w:rPr>
        <w:t>using System.Text;</w:t>
      </w:r>
    </w:p>
    <w:p w14:paraId="6F1F258A" w14:textId="77777777" w:rsidR="00776816" w:rsidRPr="00776816" w:rsidRDefault="00776816" w:rsidP="00776816">
      <w:pPr>
        <w:rPr>
          <w:rFonts w:cs="Times New Roman"/>
          <w:b/>
          <w:i/>
          <w:sz w:val="24"/>
          <w:szCs w:val="24"/>
        </w:rPr>
      </w:pPr>
      <w:r w:rsidRPr="00776816">
        <w:rPr>
          <w:rFonts w:cs="Times New Roman"/>
          <w:b/>
          <w:i/>
          <w:sz w:val="24"/>
          <w:szCs w:val="24"/>
        </w:rPr>
        <w:t>using System.Threading.Tasks;</w:t>
      </w:r>
    </w:p>
    <w:p w14:paraId="18F007A9" w14:textId="77777777" w:rsidR="00776816" w:rsidRPr="00776816" w:rsidRDefault="00776816" w:rsidP="00776816">
      <w:pPr>
        <w:rPr>
          <w:rFonts w:cs="Times New Roman"/>
          <w:b/>
          <w:i/>
          <w:sz w:val="24"/>
          <w:szCs w:val="24"/>
        </w:rPr>
      </w:pPr>
      <w:r w:rsidRPr="00776816">
        <w:rPr>
          <w:rFonts w:cs="Times New Roman"/>
          <w:b/>
          <w:i/>
          <w:sz w:val="24"/>
          <w:szCs w:val="24"/>
        </w:rPr>
        <w:t>using System.Data;</w:t>
      </w:r>
    </w:p>
    <w:p w14:paraId="4B62A0DB" w14:textId="77777777" w:rsidR="00776816" w:rsidRPr="00776816" w:rsidRDefault="00776816" w:rsidP="00776816">
      <w:pPr>
        <w:rPr>
          <w:rFonts w:cs="Times New Roman"/>
          <w:b/>
          <w:i/>
          <w:sz w:val="24"/>
          <w:szCs w:val="24"/>
        </w:rPr>
      </w:pPr>
      <w:r w:rsidRPr="00776816">
        <w:rPr>
          <w:rFonts w:cs="Times New Roman"/>
          <w:b/>
          <w:i/>
          <w:sz w:val="24"/>
          <w:szCs w:val="24"/>
        </w:rPr>
        <w:t>using System.Data.SqlClient;</w:t>
      </w:r>
    </w:p>
    <w:p w14:paraId="21C1CFD2" w14:textId="77777777" w:rsidR="00776816" w:rsidRPr="00776816" w:rsidRDefault="00776816" w:rsidP="00776816">
      <w:pPr>
        <w:rPr>
          <w:rFonts w:cs="Times New Roman"/>
          <w:b/>
          <w:i/>
          <w:sz w:val="24"/>
          <w:szCs w:val="24"/>
        </w:rPr>
      </w:pPr>
      <w:r w:rsidRPr="00776816">
        <w:rPr>
          <w:rFonts w:cs="Times New Roman"/>
          <w:b/>
          <w:i/>
          <w:sz w:val="24"/>
          <w:szCs w:val="24"/>
        </w:rPr>
        <w:t>using System.Windows.Forms;     // Sử dụng đối tượng MessageBox</w:t>
      </w:r>
    </w:p>
    <w:p w14:paraId="234E7219" w14:textId="77777777" w:rsidR="00776816" w:rsidRPr="00776816" w:rsidRDefault="00776816" w:rsidP="00776816">
      <w:pPr>
        <w:rPr>
          <w:rFonts w:cs="Times New Roman"/>
          <w:b/>
          <w:i/>
          <w:sz w:val="24"/>
          <w:szCs w:val="24"/>
        </w:rPr>
      </w:pPr>
    </w:p>
    <w:p w14:paraId="137BF583" w14:textId="77777777" w:rsidR="00776816" w:rsidRPr="00776816" w:rsidRDefault="00776816" w:rsidP="00776816">
      <w:pPr>
        <w:rPr>
          <w:rFonts w:cs="Times New Roman"/>
          <w:b/>
          <w:i/>
          <w:sz w:val="24"/>
          <w:szCs w:val="24"/>
        </w:rPr>
      </w:pPr>
    </w:p>
    <w:p w14:paraId="1586608F" w14:textId="77777777" w:rsidR="00776816" w:rsidRPr="00776816" w:rsidRDefault="00776816" w:rsidP="00776816">
      <w:pPr>
        <w:rPr>
          <w:rFonts w:cs="Times New Roman"/>
          <w:b/>
          <w:i/>
          <w:sz w:val="24"/>
          <w:szCs w:val="24"/>
        </w:rPr>
      </w:pPr>
      <w:r w:rsidRPr="00776816">
        <w:rPr>
          <w:rFonts w:cs="Times New Roman"/>
          <w:b/>
          <w:i/>
          <w:sz w:val="24"/>
          <w:szCs w:val="24"/>
        </w:rPr>
        <w:t>namespace QuanLyDT.Class</w:t>
      </w:r>
    </w:p>
    <w:p w14:paraId="5F3309BE" w14:textId="77777777" w:rsidR="00776816" w:rsidRPr="00776816" w:rsidRDefault="00776816" w:rsidP="00776816">
      <w:pPr>
        <w:rPr>
          <w:rFonts w:cs="Times New Roman"/>
          <w:b/>
          <w:i/>
          <w:sz w:val="24"/>
          <w:szCs w:val="24"/>
        </w:rPr>
      </w:pPr>
      <w:r w:rsidRPr="00776816">
        <w:rPr>
          <w:rFonts w:cs="Times New Roman"/>
          <w:b/>
          <w:i/>
          <w:sz w:val="24"/>
          <w:szCs w:val="24"/>
        </w:rPr>
        <w:t>{</w:t>
      </w:r>
    </w:p>
    <w:p w14:paraId="440995EA" w14:textId="77777777" w:rsidR="00776816" w:rsidRPr="00776816" w:rsidRDefault="00776816" w:rsidP="00776816">
      <w:pPr>
        <w:rPr>
          <w:rFonts w:cs="Times New Roman"/>
          <w:b/>
          <w:i/>
          <w:sz w:val="24"/>
          <w:szCs w:val="24"/>
        </w:rPr>
      </w:pPr>
      <w:r w:rsidRPr="00776816">
        <w:rPr>
          <w:rFonts w:cs="Times New Roman"/>
          <w:b/>
          <w:i/>
          <w:sz w:val="24"/>
          <w:szCs w:val="24"/>
        </w:rPr>
        <w:t xml:space="preserve">    class Functions</w:t>
      </w:r>
    </w:p>
    <w:p w14:paraId="3EC90E5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4237313C"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SqlConnection Con;  //Khai báo đối tượng kết nối        </w:t>
      </w:r>
    </w:p>
    <w:p w14:paraId="5A68B5A5" w14:textId="77777777" w:rsidR="00776816" w:rsidRPr="00776816" w:rsidRDefault="00776816" w:rsidP="00776816">
      <w:pPr>
        <w:rPr>
          <w:rFonts w:cs="Times New Roman"/>
          <w:b/>
          <w:i/>
          <w:sz w:val="24"/>
          <w:szCs w:val="24"/>
        </w:rPr>
      </w:pPr>
    </w:p>
    <w:p w14:paraId="7E0D5587"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void Connect()</w:t>
      </w:r>
    </w:p>
    <w:p w14:paraId="60970D08"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DDBE8D0" w14:textId="77777777" w:rsidR="00776816" w:rsidRPr="00776816" w:rsidRDefault="00776816" w:rsidP="00776816">
      <w:pPr>
        <w:rPr>
          <w:rFonts w:cs="Times New Roman"/>
          <w:b/>
          <w:i/>
          <w:sz w:val="24"/>
          <w:szCs w:val="24"/>
        </w:rPr>
      </w:pPr>
      <w:r w:rsidRPr="00776816">
        <w:rPr>
          <w:rFonts w:cs="Times New Roman"/>
          <w:b/>
          <w:i/>
          <w:sz w:val="24"/>
          <w:szCs w:val="24"/>
        </w:rPr>
        <w:t xml:space="preserve">            Con = new SqlConnection();   //Khởi tạo đối tượng</w:t>
      </w:r>
    </w:p>
    <w:p w14:paraId="187F4589"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Con.ConnectionString = @"Data Source=(LocalDB)\MSSQLLocalDB;AttachDbFilename=C:\Users\Admin-Thính\source\repos\QuanLyDT\QuanLyDT\QuanLyCuaHangDT.mdf;Integrated Security=True";</w:t>
      </w:r>
    </w:p>
    <w:p w14:paraId="659B67AB" w14:textId="77777777" w:rsidR="00776816" w:rsidRPr="00776816" w:rsidRDefault="00776816" w:rsidP="00776816">
      <w:pPr>
        <w:rPr>
          <w:rFonts w:cs="Times New Roman"/>
          <w:b/>
          <w:i/>
          <w:sz w:val="24"/>
          <w:szCs w:val="24"/>
        </w:rPr>
      </w:pPr>
      <w:r w:rsidRPr="00776816">
        <w:rPr>
          <w:rFonts w:cs="Times New Roman"/>
          <w:b/>
          <w:i/>
          <w:sz w:val="24"/>
          <w:szCs w:val="24"/>
        </w:rPr>
        <w:t xml:space="preserve">            Con.Open();                  //Mở kết nối</w:t>
      </w:r>
    </w:p>
    <w:p w14:paraId="15E4EF3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ABA5153" w14:textId="77777777" w:rsidR="00776816" w:rsidRPr="00776816" w:rsidRDefault="00776816" w:rsidP="00776816">
      <w:pPr>
        <w:rPr>
          <w:rFonts w:cs="Times New Roman"/>
          <w:b/>
          <w:i/>
          <w:sz w:val="24"/>
          <w:szCs w:val="24"/>
        </w:rPr>
      </w:pPr>
      <w:r w:rsidRPr="00776816">
        <w:rPr>
          <w:rFonts w:cs="Times New Roman"/>
          <w:b/>
          <w:i/>
          <w:sz w:val="24"/>
          <w:szCs w:val="24"/>
        </w:rPr>
        <w:t xml:space="preserve">        //Lấy dữ liệu vào bảng</w:t>
      </w:r>
    </w:p>
    <w:p w14:paraId="28CE9B0B"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DataTable GetDataToTable(string sql)</w:t>
      </w:r>
    </w:p>
    <w:p w14:paraId="191ED03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4E257716" w14:textId="77777777" w:rsidR="00776816" w:rsidRPr="00776816" w:rsidRDefault="00776816" w:rsidP="00776816">
      <w:pPr>
        <w:rPr>
          <w:rFonts w:cs="Times New Roman"/>
          <w:b/>
          <w:i/>
          <w:sz w:val="24"/>
          <w:szCs w:val="24"/>
        </w:rPr>
      </w:pPr>
      <w:r w:rsidRPr="00776816">
        <w:rPr>
          <w:rFonts w:cs="Times New Roman"/>
          <w:b/>
          <w:i/>
          <w:sz w:val="24"/>
          <w:szCs w:val="24"/>
        </w:rPr>
        <w:t xml:space="preserve">            SqlDataAdapter dap = new SqlDataAdapter(); //Định nghĩa đối tượng thuộc lớp SqlDataAdapter</w:t>
      </w:r>
    </w:p>
    <w:p w14:paraId="0E5662EF" w14:textId="77777777" w:rsidR="00776816" w:rsidRPr="00776816" w:rsidRDefault="00776816" w:rsidP="00776816">
      <w:pPr>
        <w:rPr>
          <w:rFonts w:cs="Times New Roman"/>
          <w:b/>
          <w:i/>
          <w:sz w:val="24"/>
          <w:szCs w:val="24"/>
        </w:rPr>
      </w:pPr>
      <w:r w:rsidRPr="00776816">
        <w:rPr>
          <w:rFonts w:cs="Times New Roman"/>
          <w:b/>
          <w:i/>
          <w:sz w:val="24"/>
          <w:szCs w:val="24"/>
        </w:rPr>
        <w:t xml:space="preserve">            //Tạo đối tượng thuộc lớp SqlCommand</w:t>
      </w:r>
    </w:p>
    <w:p w14:paraId="231E196F" w14:textId="77777777" w:rsidR="00776816" w:rsidRPr="00776816" w:rsidRDefault="00776816" w:rsidP="00776816">
      <w:pPr>
        <w:rPr>
          <w:rFonts w:cs="Times New Roman"/>
          <w:b/>
          <w:i/>
          <w:sz w:val="24"/>
          <w:szCs w:val="24"/>
        </w:rPr>
      </w:pPr>
      <w:r w:rsidRPr="00776816">
        <w:rPr>
          <w:rFonts w:cs="Times New Roman"/>
          <w:b/>
          <w:i/>
          <w:sz w:val="24"/>
          <w:szCs w:val="24"/>
        </w:rPr>
        <w:t xml:space="preserve">            dap.SelectCommand = new SqlCommand();</w:t>
      </w:r>
    </w:p>
    <w:p w14:paraId="54C26A0D" w14:textId="77777777" w:rsidR="00776816" w:rsidRPr="00776816" w:rsidRDefault="00776816" w:rsidP="00776816">
      <w:pPr>
        <w:rPr>
          <w:rFonts w:cs="Times New Roman"/>
          <w:b/>
          <w:i/>
          <w:sz w:val="24"/>
          <w:szCs w:val="24"/>
        </w:rPr>
      </w:pPr>
      <w:r w:rsidRPr="00776816">
        <w:rPr>
          <w:rFonts w:cs="Times New Roman"/>
          <w:b/>
          <w:i/>
          <w:sz w:val="24"/>
          <w:szCs w:val="24"/>
        </w:rPr>
        <w:t xml:space="preserve">            dap.SelectCommand.Connection = Functions.Con; //Kết nối cơ sở dữ liệu</w:t>
      </w:r>
    </w:p>
    <w:p w14:paraId="416B4D70" w14:textId="77777777" w:rsidR="00776816" w:rsidRPr="00776816" w:rsidRDefault="00776816" w:rsidP="00776816">
      <w:pPr>
        <w:rPr>
          <w:rFonts w:cs="Times New Roman"/>
          <w:b/>
          <w:i/>
          <w:sz w:val="24"/>
          <w:szCs w:val="24"/>
        </w:rPr>
      </w:pPr>
      <w:r w:rsidRPr="00776816">
        <w:rPr>
          <w:rFonts w:cs="Times New Roman"/>
          <w:b/>
          <w:i/>
          <w:sz w:val="24"/>
          <w:szCs w:val="24"/>
        </w:rPr>
        <w:t xml:space="preserve">            dap.SelectCommand.CommandText = sql; //Lệnh SQL</w:t>
      </w:r>
    </w:p>
    <w:p w14:paraId="4C869DEC" w14:textId="77777777" w:rsidR="00776816" w:rsidRPr="00776816" w:rsidRDefault="00776816" w:rsidP="00776816">
      <w:pPr>
        <w:rPr>
          <w:rFonts w:cs="Times New Roman"/>
          <w:b/>
          <w:i/>
          <w:sz w:val="24"/>
          <w:szCs w:val="24"/>
        </w:rPr>
      </w:pPr>
      <w:r w:rsidRPr="00776816">
        <w:rPr>
          <w:rFonts w:cs="Times New Roman"/>
          <w:b/>
          <w:i/>
          <w:sz w:val="24"/>
          <w:szCs w:val="24"/>
        </w:rPr>
        <w:t xml:space="preserve">            //Khai báo đối tượng table thuộc lớp DataTable</w:t>
      </w:r>
    </w:p>
    <w:p w14:paraId="63655793" w14:textId="77777777" w:rsidR="00776816" w:rsidRPr="00776816" w:rsidRDefault="00776816" w:rsidP="00776816">
      <w:pPr>
        <w:rPr>
          <w:rFonts w:cs="Times New Roman"/>
          <w:b/>
          <w:i/>
          <w:sz w:val="24"/>
          <w:szCs w:val="24"/>
        </w:rPr>
      </w:pPr>
      <w:r w:rsidRPr="00776816">
        <w:rPr>
          <w:rFonts w:cs="Times New Roman"/>
          <w:b/>
          <w:i/>
          <w:sz w:val="24"/>
          <w:szCs w:val="24"/>
        </w:rPr>
        <w:t xml:space="preserve">            DataTable table = new DataTable();</w:t>
      </w:r>
    </w:p>
    <w:p w14:paraId="41DD915F" w14:textId="77777777" w:rsidR="00776816" w:rsidRPr="00776816" w:rsidRDefault="00776816" w:rsidP="00776816">
      <w:pPr>
        <w:rPr>
          <w:rFonts w:cs="Times New Roman"/>
          <w:b/>
          <w:i/>
          <w:sz w:val="24"/>
          <w:szCs w:val="24"/>
        </w:rPr>
      </w:pPr>
      <w:r w:rsidRPr="00776816">
        <w:rPr>
          <w:rFonts w:cs="Times New Roman"/>
          <w:b/>
          <w:i/>
          <w:sz w:val="24"/>
          <w:szCs w:val="24"/>
        </w:rPr>
        <w:t xml:space="preserve">            dap.Fill(table);</w:t>
      </w:r>
    </w:p>
    <w:p w14:paraId="6C1EC3B9" w14:textId="77777777" w:rsidR="00776816" w:rsidRPr="00776816" w:rsidRDefault="00776816" w:rsidP="00776816">
      <w:pPr>
        <w:rPr>
          <w:rFonts w:cs="Times New Roman"/>
          <w:b/>
          <w:i/>
          <w:sz w:val="24"/>
          <w:szCs w:val="24"/>
        </w:rPr>
      </w:pPr>
      <w:r w:rsidRPr="00776816">
        <w:rPr>
          <w:rFonts w:cs="Times New Roman"/>
          <w:b/>
          <w:i/>
          <w:sz w:val="24"/>
          <w:szCs w:val="24"/>
        </w:rPr>
        <w:t xml:space="preserve">            return table;</w:t>
      </w:r>
    </w:p>
    <w:p w14:paraId="734784B8"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9BB7212" w14:textId="77777777" w:rsidR="00776816" w:rsidRPr="00776816" w:rsidRDefault="00776816" w:rsidP="00776816">
      <w:pPr>
        <w:rPr>
          <w:rFonts w:cs="Times New Roman"/>
          <w:b/>
          <w:i/>
          <w:sz w:val="24"/>
          <w:szCs w:val="24"/>
        </w:rPr>
      </w:pPr>
      <w:r w:rsidRPr="00776816">
        <w:rPr>
          <w:rFonts w:cs="Times New Roman"/>
          <w:b/>
          <w:i/>
          <w:sz w:val="24"/>
          <w:szCs w:val="24"/>
        </w:rPr>
        <w:t xml:space="preserve">        //Hàm kiểm tra khoá trùng</w:t>
      </w:r>
    </w:p>
    <w:p w14:paraId="4713CD51"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bool CheckKey(string sql)</w:t>
      </w:r>
    </w:p>
    <w:p w14:paraId="5DB87FC7"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A0AEFF4" w14:textId="77777777" w:rsidR="00776816" w:rsidRPr="00776816" w:rsidRDefault="00776816" w:rsidP="00776816">
      <w:pPr>
        <w:rPr>
          <w:rFonts w:cs="Times New Roman"/>
          <w:b/>
          <w:i/>
          <w:sz w:val="24"/>
          <w:szCs w:val="24"/>
        </w:rPr>
      </w:pPr>
      <w:r w:rsidRPr="00776816">
        <w:rPr>
          <w:rFonts w:cs="Times New Roman"/>
          <w:b/>
          <w:i/>
          <w:sz w:val="24"/>
          <w:szCs w:val="24"/>
        </w:rPr>
        <w:t xml:space="preserve">            SqlDataAdapter dap = new SqlDataAdapter(sql, Con);</w:t>
      </w:r>
    </w:p>
    <w:p w14:paraId="60A42461"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DataTable table = new DataTable();</w:t>
      </w:r>
    </w:p>
    <w:p w14:paraId="141474AF" w14:textId="77777777" w:rsidR="00776816" w:rsidRPr="00776816" w:rsidRDefault="00776816" w:rsidP="00776816">
      <w:pPr>
        <w:rPr>
          <w:rFonts w:cs="Times New Roman"/>
          <w:b/>
          <w:i/>
          <w:sz w:val="24"/>
          <w:szCs w:val="24"/>
        </w:rPr>
      </w:pPr>
      <w:r w:rsidRPr="00776816">
        <w:rPr>
          <w:rFonts w:cs="Times New Roman"/>
          <w:b/>
          <w:i/>
          <w:sz w:val="24"/>
          <w:szCs w:val="24"/>
        </w:rPr>
        <w:t xml:space="preserve">            dap.Fill(table);</w:t>
      </w:r>
    </w:p>
    <w:p w14:paraId="6FCD1013" w14:textId="77777777" w:rsidR="00776816" w:rsidRPr="00776816" w:rsidRDefault="00776816" w:rsidP="00776816">
      <w:pPr>
        <w:rPr>
          <w:rFonts w:cs="Times New Roman"/>
          <w:b/>
          <w:i/>
          <w:sz w:val="24"/>
          <w:szCs w:val="24"/>
        </w:rPr>
      </w:pPr>
      <w:r w:rsidRPr="00776816">
        <w:rPr>
          <w:rFonts w:cs="Times New Roman"/>
          <w:b/>
          <w:i/>
          <w:sz w:val="24"/>
          <w:szCs w:val="24"/>
        </w:rPr>
        <w:t xml:space="preserve">            if (table.Rows.Count &gt; 0)</w:t>
      </w:r>
    </w:p>
    <w:p w14:paraId="28EE9314" w14:textId="77777777" w:rsidR="00776816" w:rsidRPr="00776816" w:rsidRDefault="00776816" w:rsidP="00776816">
      <w:pPr>
        <w:rPr>
          <w:rFonts w:cs="Times New Roman"/>
          <w:b/>
          <w:i/>
          <w:sz w:val="24"/>
          <w:szCs w:val="24"/>
        </w:rPr>
      </w:pPr>
      <w:r w:rsidRPr="00776816">
        <w:rPr>
          <w:rFonts w:cs="Times New Roman"/>
          <w:b/>
          <w:i/>
          <w:sz w:val="24"/>
          <w:szCs w:val="24"/>
        </w:rPr>
        <w:t xml:space="preserve">                return true;</w:t>
      </w:r>
    </w:p>
    <w:p w14:paraId="638D2893" w14:textId="77777777" w:rsidR="00776816" w:rsidRPr="00776816" w:rsidRDefault="00776816" w:rsidP="00776816">
      <w:pPr>
        <w:rPr>
          <w:rFonts w:cs="Times New Roman"/>
          <w:b/>
          <w:i/>
          <w:sz w:val="24"/>
          <w:szCs w:val="24"/>
        </w:rPr>
      </w:pPr>
      <w:r w:rsidRPr="00776816">
        <w:rPr>
          <w:rFonts w:cs="Times New Roman"/>
          <w:b/>
          <w:i/>
          <w:sz w:val="24"/>
          <w:szCs w:val="24"/>
        </w:rPr>
        <w:t xml:space="preserve">            else return false;</w:t>
      </w:r>
    </w:p>
    <w:p w14:paraId="395A8617"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0D6EF67" w14:textId="77777777" w:rsidR="00776816" w:rsidRPr="00776816" w:rsidRDefault="00776816" w:rsidP="00776816">
      <w:pPr>
        <w:rPr>
          <w:rFonts w:cs="Times New Roman"/>
          <w:b/>
          <w:i/>
          <w:sz w:val="24"/>
          <w:szCs w:val="24"/>
        </w:rPr>
      </w:pPr>
      <w:r w:rsidRPr="00776816">
        <w:rPr>
          <w:rFonts w:cs="Times New Roman"/>
          <w:b/>
          <w:i/>
          <w:sz w:val="24"/>
          <w:szCs w:val="24"/>
        </w:rPr>
        <w:t xml:space="preserve">        //Hàm thực hiện câu lệnh SQL</w:t>
      </w:r>
    </w:p>
    <w:p w14:paraId="30AB3476"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void RunSQL(string sql)</w:t>
      </w:r>
    </w:p>
    <w:p w14:paraId="330857E1"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2201160" w14:textId="77777777" w:rsidR="00776816" w:rsidRPr="00776816" w:rsidRDefault="00776816" w:rsidP="00776816">
      <w:pPr>
        <w:rPr>
          <w:rFonts w:cs="Times New Roman"/>
          <w:b/>
          <w:i/>
          <w:sz w:val="24"/>
          <w:szCs w:val="24"/>
        </w:rPr>
      </w:pPr>
      <w:r w:rsidRPr="00776816">
        <w:rPr>
          <w:rFonts w:cs="Times New Roman"/>
          <w:b/>
          <w:i/>
          <w:sz w:val="24"/>
          <w:szCs w:val="24"/>
        </w:rPr>
        <w:t xml:space="preserve">            SqlCommand cmd; //Đối tượng thuộc lớp SqlCommand</w:t>
      </w:r>
    </w:p>
    <w:p w14:paraId="03478A63" w14:textId="77777777" w:rsidR="00776816" w:rsidRPr="00776816" w:rsidRDefault="00776816" w:rsidP="00776816">
      <w:pPr>
        <w:rPr>
          <w:rFonts w:cs="Times New Roman"/>
          <w:b/>
          <w:i/>
          <w:sz w:val="24"/>
          <w:szCs w:val="24"/>
        </w:rPr>
      </w:pPr>
      <w:r w:rsidRPr="00776816">
        <w:rPr>
          <w:rFonts w:cs="Times New Roman"/>
          <w:b/>
          <w:i/>
          <w:sz w:val="24"/>
          <w:szCs w:val="24"/>
        </w:rPr>
        <w:t xml:space="preserve">            cmd = new SqlCommand();</w:t>
      </w:r>
    </w:p>
    <w:p w14:paraId="6A94AAC4" w14:textId="77777777" w:rsidR="00776816" w:rsidRPr="00776816" w:rsidRDefault="00776816" w:rsidP="00776816">
      <w:pPr>
        <w:rPr>
          <w:rFonts w:cs="Times New Roman"/>
          <w:b/>
          <w:i/>
          <w:sz w:val="24"/>
          <w:szCs w:val="24"/>
        </w:rPr>
      </w:pPr>
      <w:r w:rsidRPr="00776816">
        <w:rPr>
          <w:rFonts w:cs="Times New Roman"/>
          <w:b/>
          <w:i/>
          <w:sz w:val="24"/>
          <w:szCs w:val="24"/>
        </w:rPr>
        <w:t xml:space="preserve">            cmd.Connection = Con; //Gán kết nối</w:t>
      </w:r>
    </w:p>
    <w:p w14:paraId="646800E3" w14:textId="77777777" w:rsidR="00776816" w:rsidRPr="00776816" w:rsidRDefault="00776816" w:rsidP="00776816">
      <w:pPr>
        <w:rPr>
          <w:rFonts w:cs="Times New Roman"/>
          <w:b/>
          <w:i/>
          <w:sz w:val="24"/>
          <w:szCs w:val="24"/>
        </w:rPr>
      </w:pPr>
      <w:r w:rsidRPr="00776816">
        <w:rPr>
          <w:rFonts w:cs="Times New Roman"/>
          <w:b/>
          <w:i/>
          <w:sz w:val="24"/>
          <w:szCs w:val="24"/>
        </w:rPr>
        <w:t xml:space="preserve">            cmd.CommandText = sql; //Gán lệnh SQL</w:t>
      </w:r>
    </w:p>
    <w:p w14:paraId="04F6F396" w14:textId="77777777" w:rsidR="00776816" w:rsidRPr="00776816" w:rsidRDefault="00776816" w:rsidP="00776816">
      <w:pPr>
        <w:rPr>
          <w:rFonts w:cs="Times New Roman"/>
          <w:b/>
          <w:i/>
          <w:sz w:val="24"/>
          <w:szCs w:val="24"/>
        </w:rPr>
      </w:pPr>
      <w:r w:rsidRPr="00776816">
        <w:rPr>
          <w:rFonts w:cs="Times New Roman"/>
          <w:b/>
          <w:i/>
          <w:sz w:val="24"/>
          <w:szCs w:val="24"/>
        </w:rPr>
        <w:t xml:space="preserve">            try</w:t>
      </w:r>
    </w:p>
    <w:p w14:paraId="10EB8348"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6182711" w14:textId="77777777" w:rsidR="00776816" w:rsidRPr="00776816" w:rsidRDefault="00776816" w:rsidP="00776816">
      <w:pPr>
        <w:rPr>
          <w:rFonts w:cs="Times New Roman"/>
          <w:b/>
          <w:i/>
          <w:sz w:val="24"/>
          <w:szCs w:val="24"/>
        </w:rPr>
      </w:pPr>
      <w:r w:rsidRPr="00776816">
        <w:rPr>
          <w:rFonts w:cs="Times New Roman"/>
          <w:b/>
          <w:i/>
          <w:sz w:val="24"/>
          <w:szCs w:val="24"/>
        </w:rPr>
        <w:t xml:space="preserve">                cmd.ExecuteNonQuery(); //Thực hiện câu lệnh SQL</w:t>
      </w:r>
    </w:p>
    <w:p w14:paraId="579F7CB5"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C801B2D" w14:textId="77777777" w:rsidR="00776816" w:rsidRPr="00776816" w:rsidRDefault="00776816" w:rsidP="00776816">
      <w:pPr>
        <w:rPr>
          <w:rFonts w:cs="Times New Roman"/>
          <w:b/>
          <w:i/>
          <w:sz w:val="24"/>
          <w:szCs w:val="24"/>
        </w:rPr>
      </w:pPr>
      <w:r w:rsidRPr="00776816">
        <w:rPr>
          <w:rFonts w:cs="Times New Roman"/>
          <w:b/>
          <w:i/>
          <w:sz w:val="24"/>
          <w:szCs w:val="24"/>
        </w:rPr>
        <w:t xml:space="preserve">            catch (Exception ex)</w:t>
      </w:r>
    </w:p>
    <w:p w14:paraId="799F44A4"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E1949BA" w14:textId="77777777" w:rsidR="00776816" w:rsidRPr="00776816" w:rsidRDefault="00776816" w:rsidP="00776816">
      <w:pPr>
        <w:rPr>
          <w:rFonts w:cs="Times New Roman"/>
          <w:b/>
          <w:i/>
          <w:sz w:val="24"/>
          <w:szCs w:val="24"/>
        </w:rPr>
      </w:pPr>
      <w:r w:rsidRPr="00776816">
        <w:rPr>
          <w:rFonts w:cs="Times New Roman"/>
          <w:b/>
          <w:i/>
          <w:sz w:val="24"/>
          <w:szCs w:val="24"/>
        </w:rPr>
        <w:t xml:space="preserve">                MessageBox.Show(ex.ToString());</w:t>
      </w:r>
    </w:p>
    <w:p w14:paraId="5B2E520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B0E3203" w14:textId="77777777" w:rsidR="00776816" w:rsidRPr="00776816" w:rsidRDefault="00776816" w:rsidP="00776816">
      <w:pPr>
        <w:rPr>
          <w:rFonts w:cs="Times New Roman"/>
          <w:b/>
          <w:i/>
          <w:sz w:val="24"/>
          <w:szCs w:val="24"/>
        </w:rPr>
      </w:pPr>
      <w:r w:rsidRPr="00776816">
        <w:rPr>
          <w:rFonts w:cs="Times New Roman"/>
          <w:b/>
          <w:i/>
          <w:sz w:val="24"/>
          <w:szCs w:val="24"/>
        </w:rPr>
        <w:t xml:space="preserve">            cmd.Dispose();//Giải phóng bộ nhớ</w:t>
      </w:r>
    </w:p>
    <w:p w14:paraId="0AA1518B"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cmd = null;</w:t>
      </w:r>
    </w:p>
    <w:p w14:paraId="69C1FAA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51BA3C4D"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void RunSqlDel(string sql)</w:t>
      </w:r>
    </w:p>
    <w:p w14:paraId="70A82911"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E3C5BDF" w14:textId="77777777" w:rsidR="00776816" w:rsidRPr="00776816" w:rsidRDefault="00776816" w:rsidP="00776816">
      <w:pPr>
        <w:rPr>
          <w:rFonts w:cs="Times New Roman"/>
          <w:b/>
          <w:i/>
          <w:sz w:val="24"/>
          <w:szCs w:val="24"/>
        </w:rPr>
      </w:pPr>
      <w:r w:rsidRPr="00776816">
        <w:rPr>
          <w:rFonts w:cs="Times New Roman"/>
          <w:b/>
          <w:i/>
          <w:sz w:val="24"/>
          <w:szCs w:val="24"/>
        </w:rPr>
        <w:t xml:space="preserve">            SqlCommand cmd = new SqlCommand();</w:t>
      </w:r>
    </w:p>
    <w:p w14:paraId="6C9D6D06" w14:textId="77777777" w:rsidR="00776816" w:rsidRPr="00776816" w:rsidRDefault="00776816" w:rsidP="00776816">
      <w:pPr>
        <w:rPr>
          <w:rFonts w:cs="Times New Roman"/>
          <w:b/>
          <w:i/>
          <w:sz w:val="24"/>
          <w:szCs w:val="24"/>
        </w:rPr>
      </w:pPr>
      <w:r w:rsidRPr="00776816">
        <w:rPr>
          <w:rFonts w:cs="Times New Roman"/>
          <w:b/>
          <w:i/>
          <w:sz w:val="24"/>
          <w:szCs w:val="24"/>
        </w:rPr>
        <w:t xml:space="preserve">            cmd.Connection = Functions.Con;</w:t>
      </w:r>
    </w:p>
    <w:p w14:paraId="6E6C787C" w14:textId="77777777" w:rsidR="00776816" w:rsidRPr="00776816" w:rsidRDefault="00776816" w:rsidP="00776816">
      <w:pPr>
        <w:rPr>
          <w:rFonts w:cs="Times New Roman"/>
          <w:b/>
          <w:i/>
          <w:sz w:val="24"/>
          <w:szCs w:val="24"/>
        </w:rPr>
      </w:pPr>
      <w:r w:rsidRPr="00776816">
        <w:rPr>
          <w:rFonts w:cs="Times New Roman"/>
          <w:b/>
          <w:i/>
          <w:sz w:val="24"/>
          <w:szCs w:val="24"/>
        </w:rPr>
        <w:t xml:space="preserve">            cmd.CommandText = sql;</w:t>
      </w:r>
    </w:p>
    <w:p w14:paraId="5257303F" w14:textId="77777777" w:rsidR="00776816" w:rsidRPr="00776816" w:rsidRDefault="00776816" w:rsidP="00776816">
      <w:pPr>
        <w:rPr>
          <w:rFonts w:cs="Times New Roman"/>
          <w:b/>
          <w:i/>
          <w:sz w:val="24"/>
          <w:szCs w:val="24"/>
        </w:rPr>
      </w:pPr>
      <w:r w:rsidRPr="00776816">
        <w:rPr>
          <w:rFonts w:cs="Times New Roman"/>
          <w:b/>
          <w:i/>
          <w:sz w:val="24"/>
          <w:szCs w:val="24"/>
        </w:rPr>
        <w:t xml:space="preserve">            try</w:t>
      </w:r>
    </w:p>
    <w:p w14:paraId="75E2BCD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672BFA0" w14:textId="77777777" w:rsidR="00776816" w:rsidRPr="00776816" w:rsidRDefault="00776816" w:rsidP="00776816">
      <w:pPr>
        <w:rPr>
          <w:rFonts w:cs="Times New Roman"/>
          <w:b/>
          <w:i/>
          <w:sz w:val="24"/>
          <w:szCs w:val="24"/>
        </w:rPr>
      </w:pPr>
      <w:r w:rsidRPr="00776816">
        <w:rPr>
          <w:rFonts w:cs="Times New Roman"/>
          <w:b/>
          <w:i/>
          <w:sz w:val="24"/>
          <w:szCs w:val="24"/>
        </w:rPr>
        <w:t xml:space="preserve">                cmd.ExecuteNonQuery();</w:t>
      </w:r>
    </w:p>
    <w:p w14:paraId="4B2E100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4128B6A7" w14:textId="77777777" w:rsidR="00776816" w:rsidRPr="00776816" w:rsidRDefault="00776816" w:rsidP="00776816">
      <w:pPr>
        <w:rPr>
          <w:rFonts w:cs="Times New Roman"/>
          <w:b/>
          <w:i/>
          <w:sz w:val="24"/>
          <w:szCs w:val="24"/>
        </w:rPr>
      </w:pPr>
      <w:r w:rsidRPr="00776816">
        <w:rPr>
          <w:rFonts w:cs="Times New Roman"/>
          <w:b/>
          <w:i/>
          <w:sz w:val="24"/>
          <w:szCs w:val="24"/>
        </w:rPr>
        <w:t xml:space="preserve">            catch (Exception ex)</w:t>
      </w:r>
    </w:p>
    <w:p w14:paraId="51F3F8A9"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7975CFD" w14:textId="77777777" w:rsidR="00776816" w:rsidRPr="00776816" w:rsidRDefault="00776816" w:rsidP="00776816">
      <w:pPr>
        <w:rPr>
          <w:rFonts w:cs="Times New Roman"/>
          <w:b/>
          <w:i/>
          <w:sz w:val="24"/>
          <w:szCs w:val="24"/>
        </w:rPr>
      </w:pPr>
      <w:r w:rsidRPr="00776816">
        <w:rPr>
          <w:rFonts w:cs="Times New Roman"/>
          <w:b/>
          <w:i/>
          <w:sz w:val="24"/>
          <w:szCs w:val="24"/>
        </w:rPr>
        <w:t xml:space="preserve">                //MessageBox.Show("Dữ liệu đang được dùng, không thể xoá...", "Thông báo", MessageBoxButtons.OK, MessageBoxIcon.Stop);</w:t>
      </w:r>
    </w:p>
    <w:p w14:paraId="24D71779" w14:textId="77777777" w:rsidR="00776816" w:rsidRPr="00776816" w:rsidRDefault="00776816" w:rsidP="00776816">
      <w:pPr>
        <w:rPr>
          <w:rFonts w:cs="Times New Roman"/>
          <w:b/>
          <w:i/>
          <w:sz w:val="24"/>
          <w:szCs w:val="24"/>
        </w:rPr>
      </w:pPr>
      <w:r w:rsidRPr="00776816">
        <w:rPr>
          <w:rFonts w:cs="Times New Roman"/>
          <w:b/>
          <w:i/>
          <w:sz w:val="24"/>
          <w:szCs w:val="24"/>
        </w:rPr>
        <w:t xml:space="preserve">                MessageBox.Show(ex.ToString());</w:t>
      </w:r>
    </w:p>
    <w:p w14:paraId="6AAC545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02BC60C" w14:textId="77777777" w:rsidR="00776816" w:rsidRPr="00776816" w:rsidRDefault="00776816" w:rsidP="00776816">
      <w:pPr>
        <w:rPr>
          <w:rFonts w:cs="Times New Roman"/>
          <w:b/>
          <w:i/>
          <w:sz w:val="24"/>
          <w:szCs w:val="24"/>
        </w:rPr>
      </w:pPr>
      <w:r w:rsidRPr="00776816">
        <w:rPr>
          <w:rFonts w:cs="Times New Roman"/>
          <w:b/>
          <w:i/>
          <w:sz w:val="24"/>
          <w:szCs w:val="24"/>
        </w:rPr>
        <w:t xml:space="preserve">            cmd.Dispose();</w:t>
      </w:r>
    </w:p>
    <w:p w14:paraId="5A59A8A7" w14:textId="77777777" w:rsidR="00776816" w:rsidRPr="00776816" w:rsidRDefault="00776816" w:rsidP="00776816">
      <w:pPr>
        <w:rPr>
          <w:rFonts w:cs="Times New Roman"/>
          <w:b/>
          <w:i/>
          <w:sz w:val="24"/>
          <w:szCs w:val="24"/>
        </w:rPr>
      </w:pPr>
      <w:r w:rsidRPr="00776816">
        <w:rPr>
          <w:rFonts w:cs="Times New Roman"/>
          <w:b/>
          <w:i/>
          <w:sz w:val="24"/>
          <w:szCs w:val="24"/>
        </w:rPr>
        <w:t xml:space="preserve">            cmd = null;</w:t>
      </w:r>
    </w:p>
    <w:p w14:paraId="3CA7F6E5"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2B77C12"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void FillCombo(string sql, ComboBox cbo, string ma, string ten)</w:t>
      </w:r>
    </w:p>
    <w:p w14:paraId="241F7FF4"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77C7D11" w14:textId="77777777" w:rsidR="00776816" w:rsidRPr="00776816" w:rsidRDefault="00776816" w:rsidP="00776816">
      <w:pPr>
        <w:rPr>
          <w:rFonts w:cs="Times New Roman"/>
          <w:b/>
          <w:i/>
          <w:sz w:val="24"/>
          <w:szCs w:val="24"/>
        </w:rPr>
      </w:pPr>
      <w:r w:rsidRPr="00776816">
        <w:rPr>
          <w:rFonts w:cs="Times New Roman"/>
          <w:b/>
          <w:i/>
          <w:sz w:val="24"/>
          <w:szCs w:val="24"/>
        </w:rPr>
        <w:t xml:space="preserve">            SqlDataAdapter dap = new SqlDataAdapter(sql, Con);</w:t>
      </w:r>
    </w:p>
    <w:p w14:paraId="2DD6F5AE"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DataTable table = new DataTable();</w:t>
      </w:r>
    </w:p>
    <w:p w14:paraId="2A9BDB65" w14:textId="77777777" w:rsidR="00776816" w:rsidRPr="00776816" w:rsidRDefault="00776816" w:rsidP="00776816">
      <w:pPr>
        <w:rPr>
          <w:rFonts w:cs="Times New Roman"/>
          <w:b/>
          <w:i/>
          <w:sz w:val="24"/>
          <w:szCs w:val="24"/>
        </w:rPr>
      </w:pPr>
      <w:r w:rsidRPr="00776816">
        <w:rPr>
          <w:rFonts w:cs="Times New Roman"/>
          <w:b/>
          <w:i/>
          <w:sz w:val="24"/>
          <w:szCs w:val="24"/>
        </w:rPr>
        <w:t xml:space="preserve">            dap.Fill(table);</w:t>
      </w:r>
    </w:p>
    <w:p w14:paraId="383C7A99" w14:textId="77777777" w:rsidR="00776816" w:rsidRPr="00776816" w:rsidRDefault="00776816" w:rsidP="00776816">
      <w:pPr>
        <w:rPr>
          <w:rFonts w:cs="Times New Roman"/>
          <w:b/>
          <w:i/>
          <w:sz w:val="24"/>
          <w:szCs w:val="24"/>
        </w:rPr>
      </w:pPr>
      <w:r w:rsidRPr="00776816">
        <w:rPr>
          <w:rFonts w:cs="Times New Roman"/>
          <w:b/>
          <w:i/>
          <w:sz w:val="24"/>
          <w:szCs w:val="24"/>
        </w:rPr>
        <w:t xml:space="preserve">            cbo.DataSource = table;</w:t>
      </w:r>
    </w:p>
    <w:p w14:paraId="03380F4F" w14:textId="77777777" w:rsidR="00776816" w:rsidRPr="00776816" w:rsidRDefault="00776816" w:rsidP="00776816">
      <w:pPr>
        <w:rPr>
          <w:rFonts w:cs="Times New Roman"/>
          <w:b/>
          <w:i/>
          <w:sz w:val="24"/>
          <w:szCs w:val="24"/>
        </w:rPr>
      </w:pPr>
      <w:r w:rsidRPr="00776816">
        <w:rPr>
          <w:rFonts w:cs="Times New Roman"/>
          <w:b/>
          <w:i/>
          <w:sz w:val="24"/>
          <w:szCs w:val="24"/>
        </w:rPr>
        <w:t xml:space="preserve">            cbo.ValueMember = ma; //Trường giá trị</w:t>
      </w:r>
    </w:p>
    <w:p w14:paraId="18B0075E" w14:textId="77777777" w:rsidR="00776816" w:rsidRPr="00776816" w:rsidRDefault="00776816" w:rsidP="00776816">
      <w:pPr>
        <w:rPr>
          <w:rFonts w:cs="Times New Roman"/>
          <w:b/>
          <w:i/>
          <w:sz w:val="24"/>
          <w:szCs w:val="24"/>
        </w:rPr>
      </w:pPr>
      <w:r w:rsidRPr="00776816">
        <w:rPr>
          <w:rFonts w:cs="Times New Roman"/>
          <w:b/>
          <w:i/>
          <w:sz w:val="24"/>
          <w:szCs w:val="24"/>
        </w:rPr>
        <w:t xml:space="preserve">            cbo.DisplayMember = ten; //Trường hiển thị</w:t>
      </w:r>
    </w:p>
    <w:p w14:paraId="3417676F"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0E7E658"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string GetFieldValues(string sql)</w:t>
      </w:r>
    </w:p>
    <w:p w14:paraId="5B7C695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4EE2820E" w14:textId="77777777" w:rsidR="00776816" w:rsidRPr="00776816" w:rsidRDefault="00776816" w:rsidP="00776816">
      <w:pPr>
        <w:rPr>
          <w:rFonts w:cs="Times New Roman"/>
          <w:b/>
          <w:i/>
          <w:sz w:val="24"/>
          <w:szCs w:val="24"/>
        </w:rPr>
      </w:pPr>
      <w:r w:rsidRPr="00776816">
        <w:rPr>
          <w:rFonts w:cs="Times New Roman"/>
          <w:b/>
          <w:i/>
          <w:sz w:val="24"/>
          <w:szCs w:val="24"/>
        </w:rPr>
        <w:t xml:space="preserve">            string ma = "";</w:t>
      </w:r>
    </w:p>
    <w:p w14:paraId="62A428A7" w14:textId="77777777" w:rsidR="00776816" w:rsidRPr="00776816" w:rsidRDefault="00776816" w:rsidP="00776816">
      <w:pPr>
        <w:rPr>
          <w:rFonts w:cs="Times New Roman"/>
          <w:b/>
          <w:i/>
          <w:sz w:val="24"/>
          <w:szCs w:val="24"/>
        </w:rPr>
      </w:pPr>
      <w:r w:rsidRPr="00776816">
        <w:rPr>
          <w:rFonts w:cs="Times New Roman"/>
          <w:b/>
          <w:i/>
          <w:sz w:val="24"/>
          <w:szCs w:val="24"/>
        </w:rPr>
        <w:t xml:space="preserve">            SqlCommand cmd = new SqlCommand(sql, Con);</w:t>
      </w:r>
    </w:p>
    <w:p w14:paraId="4EB87924" w14:textId="77777777" w:rsidR="00776816" w:rsidRPr="00776816" w:rsidRDefault="00776816" w:rsidP="00776816">
      <w:pPr>
        <w:rPr>
          <w:rFonts w:cs="Times New Roman"/>
          <w:b/>
          <w:i/>
          <w:sz w:val="24"/>
          <w:szCs w:val="24"/>
        </w:rPr>
      </w:pPr>
      <w:r w:rsidRPr="00776816">
        <w:rPr>
          <w:rFonts w:cs="Times New Roman"/>
          <w:b/>
          <w:i/>
          <w:sz w:val="24"/>
          <w:szCs w:val="24"/>
        </w:rPr>
        <w:t xml:space="preserve">            SqlDataReader reader;</w:t>
      </w:r>
    </w:p>
    <w:p w14:paraId="160C3831" w14:textId="77777777" w:rsidR="00776816" w:rsidRPr="00776816" w:rsidRDefault="00776816" w:rsidP="00776816">
      <w:pPr>
        <w:rPr>
          <w:rFonts w:cs="Times New Roman"/>
          <w:b/>
          <w:i/>
          <w:sz w:val="24"/>
          <w:szCs w:val="24"/>
        </w:rPr>
      </w:pPr>
      <w:r w:rsidRPr="00776816">
        <w:rPr>
          <w:rFonts w:cs="Times New Roman"/>
          <w:b/>
          <w:i/>
          <w:sz w:val="24"/>
          <w:szCs w:val="24"/>
        </w:rPr>
        <w:t xml:space="preserve">            reader = cmd.ExecuteReader();</w:t>
      </w:r>
    </w:p>
    <w:p w14:paraId="6DD468AB" w14:textId="77777777" w:rsidR="00776816" w:rsidRPr="00776816" w:rsidRDefault="00776816" w:rsidP="00776816">
      <w:pPr>
        <w:rPr>
          <w:rFonts w:cs="Times New Roman"/>
          <w:b/>
          <w:i/>
          <w:sz w:val="24"/>
          <w:szCs w:val="24"/>
        </w:rPr>
      </w:pPr>
      <w:r w:rsidRPr="00776816">
        <w:rPr>
          <w:rFonts w:cs="Times New Roman"/>
          <w:b/>
          <w:i/>
          <w:sz w:val="24"/>
          <w:szCs w:val="24"/>
        </w:rPr>
        <w:t xml:space="preserve">            while (reader.Read())</w:t>
      </w:r>
    </w:p>
    <w:p w14:paraId="08C06328" w14:textId="77777777" w:rsidR="00776816" w:rsidRPr="00776816" w:rsidRDefault="00776816" w:rsidP="00776816">
      <w:pPr>
        <w:rPr>
          <w:rFonts w:cs="Times New Roman"/>
          <w:b/>
          <w:i/>
          <w:sz w:val="24"/>
          <w:szCs w:val="24"/>
        </w:rPr>
      </w:pPr>
      <w:r w:rsidRPr="00776816">
        <w:rPr>
          <w:rFonts w:cs="Times New Roman"/>
          <w:b/>
          <w:i/>
          <w:sz w:val="24"/>
          <w:szCs w:val="24"/>
        </w:rPr>
        <w:t xml:space="preserve">                ma = reader.GetValue(0).ToString();</w:t>
      </w:r>
    </w:p>
    <w:p w14:paraId="57A8B2E5" w14:textId="77777777" w:rsidR="00776816" w:rsidRPr="00776816" w:rsidRDefault="00776816" w:rsidP="00776816">
      <w:pPr>
        <w:rPr>
          <w:rFonts w:cs="Times New Roman"/>
          <w:b/>
          <w:i/>
          <w:sz w:val="24"/>
          <w:szCs w:val="24"/>
        </w:rPr>
      </w:pPr>
      <w:r w:rsidRPr="00776816">
        <w:rPr>
          <w:rFonts w:cs="Times New Roman"/>
          <w:b/>
          <w:i/>
          <w:sz w:val="24"/>
          <w:szCs w:val="24"/>
        </w:rPr>
        <w:t xml:space="preserve">            reader.Close();</w:t>
      </w:r>
    </w:p>
    <w:p w14:paraId="7DE3F253" w14:textId="77777777" w:rsidR="00776816" w:rsidRPr="00776816" w:rsidRDefault="00776816" w:rsidP="00776816">
      <w:pPr>
        <w:rPr>
          <w:rFonts w:cs="Times New Roman"/>
          <w:b/>
          <w:i/>
          <w:sz w:val="24"/>
          <w:szCs w:val="24"/>
        </w:rPr>
      </w:pPr>
      <w:r w:rsidRPr="00776816">
        <w:rPr>
          <w:rFonts w:cs="Times New Roman"/>
          <w:b/>
          <w:i/>
          <w:sz w:val="24"/>
          <w:szCs w:val="24"/>
        </w:rPr>
        <w:t xml:space="preserve">            return ma;</w:t>
      </w:r>
    </w:p>
    <w:p w14:paraId="2CD45303"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881737A" w14:textId="77777777" w:rsidR="00776816" w:rsidRPr="00776816" w:rsidRDefault="00776816" w:rsidP="00776816">
      <w:pPr>
        <w:rPr>
          <w:rFonts w:cs="Times New Roman"/>
          <w:b/>
          <w:i/>
          <w:sz w:val="24"/>
          <w:szCs w:val="24"/>
        </w:rPr>
      </w:pPr>
      <w:r w:rsidRPr="00776816">
        <w:rPr>
          <w:rFonts w:cs="Times New Roman"/>
          <w:b/>
          <w:i/>
          <w:sz w:val="24"/>
          <w:szCs w:val="24"/>
        </w:rPr>
        <w:t xml:space="preserve">        //123 =&gt; một trăm hai ba đồng</w:t>
      </w:r>
    </w:p>
    <w:p w14:paraId="493803E9" w14:textId="77777777" w:rsidR="00776816" w:rsidRPr="00776816" w:rsidRDefault="00776816" w:rsidP="00776816">
      <w:pPr>
        <w:rPr>
          <w:rFonts w:cs="Times New Roman"/>
          <w:b/>
          <w:i/>
          <w:sz w:val="24"/>
          <w:szCs w:val="24"/>
        </w:rPr>
      </w:pPr>
      <w:r w:rsidRPr="00776816">
        <w:rPr>
          <w:rFonts w:cs="Times New Roman"/>
          <w:b/>
          <w:i/>
          <w:sz w:val="24"/>
          <w:szCs w:val="24"/>
        </w:rPr>
        <w:t xml:space="preserve">        //1,123,000=&gt;một triệu một trăm hai ba nghìn đồng</w:t>
      </w:r>
    </w:p>
    <w:p w14:paraId="04FACD67" w14:textId="77777777" w:rsidR="00776816" w:rsidRPr="00776816" w:rsidRDefault="00776816" w:rsidP="00776816">
      <w:pPr>
        <w:rPr>
          <w:rFonts w:cs="Times New Roman"/>
          <w:b/>
          <w:i/>
          <w:sz w:val="24"/>
          <w:szCs w:val="24"/>
        </w:rPr>
      </w:pPr>
      <w:r w:rsidRPr="00776816">
        <w:rPr>
          <w:rFonts w:cs="Times New Roman"/>
          <w:b/>
          <w:i/>
          <w:sz w:val="24"/>
          <w:szCs w:val="24"/>
        </w:rPr>
        <w:t xml:space="preserve">        //1,123,345,000 =&gt; một tỉ một trăm hai ba triệu ba trăm bốn lăm ngàn đồng</w:t>
      </w:r>
    </w:p>
    <w:p w14:paraId="24A68E09" w14:textId="77777777" w:rsidR="00776816" w:rsidRPr="00776816" w:rsidRDefault="00776816" w:rsidP="00776816">
      <w:pPr>
        <w:rPr>
          <w:rFonts w:cs="Times New Roman"/>
          <w:b/>
          <w:i/>
          <w:sz w:val="24"/>
          <w:szCs w:val="24"/>
        </w:rPr>
      </w:pPr>
      <w:r w:rsidRPr="00776816">
        <w:rPr>
          <w:rFonts w:cs="Times New Roman"/>
          <w:b/>
          <w:i/>
          <w:sz w:val="24"/>
          <w:szCs w:val="24"/>
        </w:rPr>
        <w:t xml:space="preserve">        static string[] mNumText = "không;một;hai;ba;bốn;năm;sáu;bảy;tám;chín".Split(';');</w:t>
      </w:r>
    </w:p>
    <w:p w14:paraId="24A3A9CA"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//Viết hàm chuyển số hàng chục, giá trị truyền vào là số cần chuyển và một biến đọc phần lẻ hay không ví dụ 101 =&gt; một trăm lẻ một</w:t>
      </w:r>
    </w:p>
    <w:p w14:paraId="35B57EE7" w14:textId="77777777" w:rsidR="00776816" w:rsidRPr="00776816" w:rsidRDefault="00776816" w:rsidP="00776816">
      <w:pPr>
        <w:rPr>
          <w:rFonts w:cs="Times New Roman"/>
          <w:b/>
          <w:i/>
          <w:sz w:val="24"/>
          <w:szCs w:val="24"/>
        </w:rPr>
      </w:pPr>
      <w:r w:rsidRPr="00776816">
        <w:rPr>
          <w:rFonts w:cs="Times New Roman"/>
          <w:b/>
          <w:i/>
          <w:sz w:val="24"/>
          <w:szCs w:val="24"/>
        </w:rPr>
        <w:t xml:space="preserve">        private static string DocHangChuc(double so, bool daydu)</w:t>
      </w:r>
    </w:p>
    <w:p w14:paraId="0ED2399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1F71464" w14:textId="77777777" w:rsidR="00776816" w:rsidRPr="00776816" w:rsidRDefault="00776816" w:rsidP="00776816">
      <w:pPr>
        <w:rPr>
          <w:rFonts w:cs="Times New Roman"/>
          <w:b/>
          <w:i/>
          <w:sz w:val="24"/>
          <w:szCs w:val="24"/>
        </w:rPr>
      </w:pPr>
      <w:r w:rsidRPr="00776816">
        <w:rPr>
          <w:rFonts w:cs="Times New Roman"/>
          <w:b/>
          <w:i/>
          <w:sz w:val="24"/>
          <w:szCs w:val="24"/>
        </w:rPr>
        <w:t xml:space="preserve">            string chuoi = "";</w:t>
      </w:r>
    </w:p>
    <w:p w14:paraId="6ED61A51" w14:textId="77777777" w:rsidR="00776816" w:rsidRPr="00776816" w:rsidRDefault="00776816" w:rsidP="00776816">
      <w:pPr>
        <w:rPr>
          <w:rFonts w:cs="Times New Roman"/>
          <w:b/>
          <w:i/>
          <w:sz w:val="24"/>
          <w:szCs w:val="24"/>
        </w:rPr>
      </w:pPr>
      <w:r w:rsidRPr="00776816">
        <w:rPr>
          <w:rFonts w:cs="Times New Roman"/>
          <w:b/>
          <w:i/>
          <w:sz w:val="24"/>
          <w:szCs w:val="24"/>
        </w:rPr>
        <w:t xml:space="preserve">            //Hàm để lấy số hàng chục ví dụ 21/10 = 2</w:t>
      </w:r>
    </w:p>
    <w:p w14:paraId="26BC7509" w14:textId="77777777" w:rsidR="00776816" w:rsidRPr="00776816" w:rsidRDefault="00776816" w:rsidP="00776816">
      <w:pPr>
        <w:rPr>
          <w:rFonts w:cs="Times New Roman"/>
          <w:b/>
          <w:i/>
          <w:sz w:val="24"/>
          <w:szCs w:val="24"/>
        </w:rPr>
      </w:pPr>
      <w:r w:rsidRPr="00776816">
        <w:rPr>
          <w:rFonts w:cs="Times New Roman"/>
          <w:b/>
          <w:i/>
          <w:sz w:val="24"/>
          <w:szCs w:val="24"/>
        </w:rPr>
        <w:t xml:space="preserve">            Int64 chuc = Convert.ToInt64(Math.Floor((double)(so / 10)));</w:t>
      </w:r>
    </w:p>
    <w:p w14:paraId="26E2AB6B" w14:textId="77777777" w:rsidR="00776816" w:rsidRPr="00776816" w:rsidRDefault="00776816" w:rsidP="00776816">
      <w:pPr>
        <w:rPr>
          <w:rFonts w:cs="Times New Roman"/>
          <w:b/>
          <w:i/>
          <w:sz w:val="24"/>
          <w:szCs w:val="24"/>
        </w:rPr>
      </w:pPr>
      <w:r w:rsidRPr="00776816">
        <w:rPr>
          <w:rFonts w:cs="Times New Roman"/>
          <w:b/>
          <w:i/>
          <w:sz w:val="24"/>
          <w:szCs w:val="24"/>
        </w:rPr>
        <w:t xml:space="preserve">            //Lấy số hàng đơn vị bằng phép chia 21 % 10 = 1</w:t>
      </w:r>
    </w:p>
    <w:p w14:paraId="60D6F6D8" w14:textId="77777777" w:rsidR="00776816" w:rsidRPr="00776816" w:rsidRDefault="00776816" w:rsidP="00776816">
      <w:pPr>
        <w:rPr>
          <w:rFonts w:cs="Times New Roman"/>
          <w:b/>
          <w:i/>
          <w:sz w:val="24"/>
          <w:szCs w:val="24"/>
        </w:rPr>
      </w:pPr>
      <w:r w:rsidRPr="00776816">
        <w:rPr>
          <w:rFonts w:cs="Times New Roman"/>
          <w:b/>
          <w:i/>
          <w:sz w:val="24"/>
          <w:szCs w:val="24"/>
        </w:rPr>
        <w:t xml:space="preserve">            Int64 donvi = (Int64)so % 10;</w:t>
      </w:r>
    </w:p>
    <w:p w14:paraId="31C8A78B" w14:textId="77777777" w:rsidR="00776816" w:rsidRPr="00776816" w:rsidRDefault="00776816" w:rsidP="00776816">
      <w:pPr>
        <w:rPr>
          <w:rFonts w:cs="Times New Roman"/>
          <w:b/>
          <w:i/>
          <w:sz w:val="24"/>
          <w:szCs w:val="24"/>
        </w:rPr>
      </w:pPr>
      <w:r w:rsidRPr="00776816">
        <w:rPr>
          <w:rFonts w:cs="Times New Roman"/>
          <w:b/>
          <w:i/>
          <w:sz w:val="24"/>
          <w:szCs w:val="24"/>
        </w:rPr>
        <w:t xml:space="preserve">            //Nếu số hàng chục tồn tại tức &gt;=20</w:t>
      </w:r>
    </w:p>
    <w:p w14:paraId="79D0489F" w14:textId="77777777" w:rsidR="00776816" w:rsidRPr="00776816" w:rsidRDefault="00776816" w:rsidP="00776816">
      <w:pPr>
        <w:rPr>
          <w:rFonts w:cs="Times New Roman"/>
          <w:b/>
          <w:i/>
          <w:sz w:val="24"/>
          <w:szCs w:val="24"/>
        </w:rPr>
      </w:pPr>
      <w:r w:rsidRPr="00776816">
        <w:rPr>
          <w:rFonts w:cs="Times New Roman"/>
          <w:b/>
          <w:i/>
          <w:sz w:val="24"/>
          <w:szCs w:val="24"/>
        </w:rPr>
        <w:t xml:space="preserve">            if (chuc &gt; 1)</w:t>
      </w:r>
    </w:p>
    <w:p w14:paraId="467F06C1"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232F1DC"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 + mNumText[chuc] + " mươi";</w:t>
      </w:r>
    </w:p>
    <w:p w14:paraId="47752CEF" w14:textId="77777777" w:rsidR="00776816" w:rsidRPr="00776816" w:rsidRDefault="00776816" w:rsidP="00776816">
      <w:pPr>
        <w:rPr>
          <w:rFonts w:cs="Times New Roman"/>
          <w:b/>
          <w:i/>
          <w:sz w:val="24"/>
          <w:szCs w:val="24"/>
        </w:rPr>
      </w:pPr>
      <w:r w:rsidRPr="00776816">
        <w:rPr>
          <w:rFonts w:cs="Times New Roman"/>
          <w:b/>
          <w:i/>
          <w:sz w:val="24"/>
          <w:szCs w:val="24"/>
        </w:rPr>
        <w:t xml:space="preserve">                if (donvi == 1)</w:t>
      </w:r>
    </w:p>
    <w:p w14:paraId="7549A683"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585D9B1"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mốt";</w:t>
      </w:r>
    </w:p>
    <w:p w14:paraId="1AFD169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A57AC83"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08216C1" w14:textId="77777777" w:rsidR="00776816" w:rsidRPr="00776816" w:rsidRDefault="00776816" w:rsidP="00776816">
      <w:pPr>
        <w:rPr>
          <w:rFonts w:cs="Times New Roman"/>
          <w:b/>
          <w:i/>
          <w:sz w:val="24"/>
          <w:szCs w:val="24"/>
        </w:rPr>
      </w:pPr>
      <w:r w:rsidRPr="00776816">
        <w:rPr>
          <w:rFonts w:cs="Times New Roman"/>
          <w:b/>
          <w:i/>
          <w:sz w:val="24"/>
          <w:szCs w:val="24"/>
        </w:rPr>
        <w:t xml:space="preserve">            else if (chuc == 1)</w:t>
      </w:r>
    </w:p>
    <w:p w14:paraId="69AF92A6" w14:textId="77777777" w:rsidR="00776816" w:rsidRPr="00776816" w:rsidRDefault="00776816" w:rsidP="00776816">
      <w:pPr>
        <w:rPr>
          <w:rFonts w:cs="Times New Roman"/>
          <w:b/>
          <w:i/>
          <w:sz w:val="24"/>
          <w:szCs w:val="24"/>
        </w:rPr>
      </w:pPr>
      <w:r w:rsidRPr="00776816">
        <w:rPr>
          <w:rFonts w:cs="Times New Roman"/>
          <w:b/>
          <w:i/>
          <w:sz w:val="24"/>
          <w:szCs w:val="24"/>
        </w:rPr>
        <w:t xml:space="preserve">            {//Số hàng chục từ 10-19</w:t>
      </w:r>
    </w:p>
    <w:p w14:paraId="0F99CE6A"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mười";</w:t>
      </w:r>
    </w:p>
    <w:p w14:paraId="1A905F66" w14:textId="77777777" w:rsidR="00776816" w:rsidRPr="00776816" w:rsidRDefault="00776816" w:rsidP="00776816">
      <w:pPr>
        <w:rPr>
          <w:rFonts w:cs="Times New Roman"/>
          <w:b/>
          <w:i/>
          <w:sz w:val="24"/>
          <w:szCs w:val="24"/>
        </w:rPr>
      </w:pPr>
      <w:r w:rsidRPr="00776816">
        <w:rPr>
          <w:rFonts w:cs="Times New Roman"/>
          <w:b/>
          <w:i/>
          <w:sz w:val="24"/>
          <w:szCs w:val="24"/>
        </w:rPr>
        <w:t xml:space="preserve">                if (donvi == 1)</w:t>
      </w:r>
    </w:p>
    <w:p w14:paraId="2FA889F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FC0E419"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chuoi += " một";</w:t>
      </w:r>
    </w:p>
    <w:p w14:paraId="55FB9575"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FA18571"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2891505" w14:textId="77777777" w:rsidR="00776816" w:rsidRPr="00776816" w:rsidRDefault="00776816" w:rsidP="00776816">
      <w:pPr>
        <w:rPr>
          <w:rFonts w:cs="Times New Roman"/>
          <w:b/>
          <w:i/>
          <w:sz w:val="24"/>
          <w:szCs w:val="24"/>
        </w:rPr>
      </w:pPr>
      <w:r w:rsidRPr="00776816">
        <w:rPr>
          <w:rFonts w:cs="Times New Roman"/>
          <w:b/>
          <w:i/>
          <w:sz w:val="24"/>
          <w:szCs w:val="24"/>
        </w:rPr>
        <w:t xml:space="preserve">            else if (daydu &amp;&amp; donvi &gt; 0)</w:t>
      </w:r>
    </w:p>
    <w:p w14:paraId="3FF839E8" w14:textId="77777777" w:rsidR="00776816" w:rsidRPr="00776816" w:rsidRDefault="00776816" w:rsidP="00776816">
      <w:pPr>
        <w:rPr>
          <w:rFonts w:cs="Times New Roman"/>
          <w:b/>
          <w:i/>
          <w:sz w:val="24"/>
          <w:szCs w:val="24"/>
        </w:rPr>
      </w:pPr>
      <w:r w:rsidRPr="00776816">
        <w:rPr>
          <w:rFonts w:cs="Times New Roman"/>
          <w:b/>
          <w:i/>
          <w:sz w:val="24"/>
          <w:szCs w:val="24"/>
        </w:rPr>
        <w:t xml:space="preserve">            {//Nếu hàng đơn vị khác 0 và có các số hàng trăm ví dụ 101 =&gt; thì biến daydu = true =&gt; và sẽ đọc một trăm lẻ một</w:t>
      </w:r>
    </w:p>
    <w:p w14:paraId="30D251FF"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lẻ";</w:t>
      </w:r>
    </w:p>
    <w:p w14:paraId="0FA07FE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B567EDB" w14:textId="77777777" w:rsidR="00776816" w:rsidRPr="00776816" w:rsidRDefault="00776816" w:rsidP="00776816">
      <w:pPr>
        <w:rPr>
          <w:rFonts w:cs="Times New Roman"/>
          <w:b/>
          <w:i/>
          <w:sz w:val="24"/>
          <w:szCs w:val="24"/>
        </w:rPr>
      </w:pPr>
      <w:r w:rsidRPr="00776816">
        <w:rPr>
          <w:rFonts w:cs="Times New Roman"/>
          <w:b/>
          <w:i/>
          <w:sz w:val="24"/>
          <w:szCs w:val="24"/>
        </w:rPr>
        <w:t xml:space="preserve">            if (donvi == 5 &amp;&amp; chuc &gt;= 1)</w:t>
      </w:r>
    </w:p>
    <w:p w14:paraId="604D602A" w14:textId="77777777" w:rsidR="00776816" w:rsidRPr="00776816" w:rsidRDefault="00776816" w:rsidP="00776816">
      <w:pPr>
        <w:rPr>
          <w:rFonts w:cs="Times New Roman"/>
          <w:b/>
          <w:i/>
          <w:sz w:val="24"/>
          <w:szCs w:val="24"/>
        </w:rPr>
      </w:pPr>
      <w:r w:rsidRPr="00776816">
        <w:rPr>
          <w:rFonts w:cs="Times New Roman"/>
          <w:b/>
          <w:i/>
          <w:sz w:val="24"/>
          <w:szCs w:val="24"/>
        </w:rPr>
        <w:t xml:space="preserve">            {//Nếu đơn vị là số 5 và có hàng chục thì chuỗi sẽ là " lăm" chứ không phải là " năm"</w:t>
      </w:r>
    </w:p>
    <w:p w14:paraId="136F0579"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lăm";</w:t>
      </w:r>
    </w:p>
    <w:p w14:paraId="2531C11C"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0CA13F6" w14:textId="77777777" w:rsidR="00776816" w:rsidRPr="00776816" w:rsidRDefault="00776816" w:rsidP="00776816">
      <w:pPr>
        <w:rPr>
          <w:rFonts w:cs="Times New Roman"/>
          <w:b/>
          <w:i/>
          <w:sz w:val="24"/>
          <w:szCs w:val="24"/>
        </w:rPr>
      </w:pPr>
      <w:r w:rsidRPr="00776816">
        <w:rPr>
          <w:rFonts w:cs="Times New Roman"/>
          <w:b/>
          <w:i/>
          <w:sz w:val="24"/>
          <w:szCs w:val="24"/>
        </w:rPr>
        <w:t xml:space="preserve">            else if (donvi &gt; 1 || (donvi == 1 &amp;&amp; chuc == 0))</w:t>
      </w:r>
    </w:p>
    <w:p w14:paraId="636C6E1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51C8BBF4"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 + mNumText[donvi];</w:t>
      </w:r>
    </w:p>
    <w:p w14:paraId="1CDF6326"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40EB64AC" w14:textId="77777777" w:rsidR="00776816" w:rsidRPr="00776816" w:rsidRDefault="00776816" w:rsidP="00776816">
      <w:pPr>
        <w:rPr>
          <w:rFonts w:cs="Times New Roman"/>
          <w:b/>
          <w:i/>
          <w:sz w:val="24"/>
          <w:szCs w:val="24"/>
        </w:rPr>
      </w:pPr>
      <w:r w:rsidRPr="00776816">
        <w:rPr>
          <w:rFonts w:cs="Times New Roman"/>
          <w:b/>
          <w:i/>
          <w:sz w:val="24"/>
          <w:szCs w:val="24"/>
        </w:rPr>
        <w:t xml:space="preserve">            return chuoi;</w:t>
      </w:r>
    </w:p>
    <w:p w14:paraId="2181F959"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2477D2A" w14:textId="77777777" w:rsidR="00776816" w:rsidRPr="00776816" w:rsidRDefault="00776816" w:rsidP="00776816">
      <w:pPr>
        <w:rPr>
          <w:rFonts w:cs="Times New Roman"/>
          <w:b/>
          <w:i/>
          <w:sz w:val="24"/>
          <w:szCs w:val="24"/>
        </w:rPr>
      </w:pPr>
      <w:r w:rsidRPr="00776816">
        <w:rPr>
          <w:rFonts w:cs="Times New Roman"/>
          <w:b/>
          <w:i/>
          <w:sz w:val="24"/>
          <w:szCs w:val="24"/>
        </w:rPr>
        <w:t xml:space="preserve">        private static string DocHangTram(double so, bool daydu)</w:t>
      </w:r>
    </w:p>
    <w:p w14:paraId="5B995FB7"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5F9D6CF" w14:textId="77777777" w:rsidR="00776816" w:rsidRPr="00776816" w:rsidRDefault="00776816" w:rsidP="00776816">
      <w:pPr>
        <w:rPr>
          <w:rFonts w:cs="Times New Roman"/>
          <w:b/>
          <w:i/>
          <w:sz w:val="24"/>
          <w:szCs w:val="24"/>
        </w:rPr>
      </w:pPr>
      <w:r w:rsidRPr="00776816">
        <w:rPr>
          <w:rFonts w:cs="Times New Roman"/>
          <w:b/>
          <w:i/>
          <w:sz w:val="24"/>
          <w:szCs w:val="24"/>
        </w:rPr>
        <w:t xml:space="preserve">            string chuoi = "";</w:t>
      </w:r>
    </w:p>
    <w:p w14:paraId="7CB2892E"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//Lấy số hàng trăm ví du 434 / 100 = 4 (hàm Floor sẽ làm tròn số nguyên bé nhất)</w:t>
      </w:r>
    </w:p>
    <w:p w14:paraId="68459C93" w14:textId="77777777" w:rsidR="00776816" w:rsidRPr="00776816" w:rsidRDefault="00776816" w:rsidP="00776816">
      <w:pPr>
        <w:rPr>
          <w:rFonts w:cs="Times New Roman"/>
          <w:b/>
          <w:i/>
          <w:sz w:val="24"/>
          <w:szCs w:val="24"/>
        </w:rPr>
      </w:pPr>
      <w:r w:rsidRPr="00776816">
        <w:rPr>
          <w:rFonts w:cs="Times New Roman"/>
          <w:b/>
          <w:i/>
          <w:sz w:val="24"/>
          <w:szCs w:val="24"/>
        </w:rPr>
        <w:t xml:space="preserve">            Int64 tram = Convert.ToInt64(Math.Floor((double)so / 100));</w:t>
      </w:r>
    </w:p>
    <w:p w14:paraId="51949EC6" w14:textId="77777777" w:rsidR="00776816" w:rsidRPr="00776816" w:rsidRDefault="00776816" w:rsidP="00776816">
      <w:pPr>
        <w:rPr>
          <w:rFonts w:cs="Times New Roman"/>
          <w:b/>
          <w:i/>
          <w:sz w:val="24"/>
          <w:szCs w:val="24"/>
        </w:rPr>
      </w:pPr>
      <w:r w:rsidRPr="00776816">
        <w:rPr>
          <w:rFonts w:cs="Times New Roman"/>
          <w:b/>
          <w:i/>
          <w:sz w:val="24"/>
          <w:szCs w:val="24"/>
        </w:rPr>
        <w:t xml:space="preserve">            //Lấy phần còn lại của hàng trăm 434 % 100 = 34 (dư 34)</w:t>
      </w:r>
    </w:p>
    <w:p w14:paraId="4D9BF6EF" w14:textId="77777777" w:rsidR="00776816" w:rsidRPr="00776816" w:rsidRDefault="00776816" w:rsidP="00776816">
      <w:pPr>
        <w:rPr>
          <w:rFonts w:cs="Times New Roman"/>
          <w:b/>
          <w:i/>
          <w:sz w:val="24"/>
          <w:szCs w:val="24"/>
        </w:rPr>
      </w:pPr>
      <w:r w:rsidRPr="00776816">
        <w:rPr>
          <w:rFonts w:cs="Times New Roman"/>
          <w:b/>
          <w:i/>
          <w:sz w:val="24"/>
          <w:szCs w:val="24"/>
        </w:rPr>
        <w:t xml:space="preserve">            so = so % 100;</w:t>
      </w:r>
    </w:p>
    <w:p w14:paraId="735D02F7" w14:textId="77777777" w:rsidR="00776816" w:rsidRPr="00776816" w:rsidRDefault="00776816" w:rsidP="00776816">
      <w:pPr>
        <w:rPr>
          <w:rFonts w:cs="Times New Roman"/>
          <w:b/>
          <w:i/>
          <w:sz w:val="24"/>
          <w:szCs w:val="24"/>
        </w:rPr>
      </w:pPr>
      <w:r w:rsidRPr="00776816">
        <w:rPr>
          <w:rFonts w:cs="Times New Roman"/>
          <w:b/>
          <w:i/>
          <w:sz w:val="24"/>
          <w:szCs w:val="24"/>
        </w:rPr>
        <w:t xml:space="preserve">            if (daydu || tram &gt; 0)</w:t>
      </w:r>
    </w:p>
    <w:p w14:paraId="5247BD4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5346CD0" w14:textId="77777777" w:rsidR="00776816" w:rsidRPr="00776816" w:rsidRDefault="00776816" w:rsidP="00776816">
      <w:pPr>
        <w:rPr>
          <w:rFonts w:cs="Times New Roman"/>
          <w:b/>
          <w:i/>
          <w:sz w:val="24"/>
          <w:szCs w:val="24"/>
        </w:rPr>
      </w:pPr>
      <w:r w:rsidRPr="00776816">
        <w:rPr>
          <w:rFonts w:cs="Times New Roman"/>
          <w:b/>
          <w:i/>
          <w:sz w:val="24"/>
          <w:szCs w:val="24"/>
        </w:rPr>
        <w:t xml:space="preserve">                chuoi = " " + mNumText[tram] + " trăm";</w:t>
      </w:r>
    </w:p>
    <w:p w14:paraId="673F2740"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DocHangChuc(so, true);</w:t>
      </w:r>
    </w:p>
    <w:p w14:paraId="7CD1AB39"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2A295E8" w14:textId="77777777" w:rsidR="00776816" w:rsidRPr="00776816" w:rsidRDefault="00776816" w:rsidP="00776816">
      <w:pPr>
        <w:rPr>
          <w:rFonts w:cs="Times New Roman"/>
          <w:b/>
          <w:i/>
          <w:sz w:val="24"/>
          <w:szCs w:val="24"/>
        </w:rPr>
      </w:pPr>
      <w:r w:rsidRPr="00776816">
        <w:rPr>
          <w:rFonts w:cs="Times New Roman"/>
          <w:b/>
          <w:i/>
          <w:sz w:val="24"/>
          <w:szCs w:val="24"/>
        </w:rPr>
        <w:t xml:space="preserve">            else</w:t>
      </w:r>
    </w:p>
    <w:p w14:paraId="025DA3D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5D638902"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DocHangChuc(so, false);</w:t>
      </w:r>
    </w:p>
    <w:p w14:paraId="4E8BEF04"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95D3C66" w14:textId="77777777" w:rsidR="00776816" w:rsidRPr="00776816" w:rsidRDefault="00776816" w:rsidP="00776816">
      <w:pPr>
        <w:rPr>
          <w:rFonts w:cs="Times New Roman"/>
          <w:b/>
          <w:i/>
          <w:sz w:val="24"/>
          <w:szCs w:val="24"/>
        </w:rPr>
      </w:pPr>
      <w:r w:rsidRPr="00776816">
        <w:rPr>
          <w:rFonts w:cs="Times New Roman"/>
          <w:b/>
          <w:i/>
          <w:sz w:val="24"/>
          <w:szCs w:val="24"/>
        </w:rPr>
        <w:t xml:space="preserve">            return chuoi;</w:t>
      </w:r>
    </w:p>
    <w:p w14:paraId="38E30DFD"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99C8331" w14:textId="77777777" w:rsidR="00776816" w:rsidRPr="00776816" w:rsidRDefault="00776816" w:rsidP="00776816">
      <w:pPr>
        <w:rPr>
          <w:rFonts w:cs="Times New Roman"/>
          <w:b/>
          <w:i/>
          <w:sz w:val="24"/>
          <w:szCs w:val="24"/>
        </w:rPr>
      </w:pPr>
      <w:r w:rsidRPr="00776816">
        <w:rPr>
          <w:rFonts w:cs="Times New Roman"/>
          <w:b/>
          <w:i/>
          <w:sz w:val="24"/>
          <w:szCs w:val="24"/>
        </w:rPr>
        <w:t xml:space="preserve">        private static string DocHangTrieu(double so, bool daydu)</w:t>
      </w:r>
    </w:p>
    <w:p w14:paraId="0461D84E"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8B3D239" w14:textId="77777777" w:rsidR="00776816" w:rsidRPr="00776816" w:rsidRDefault="00776816" w:rsidP="00776816">
      <w:pPr>
        <w:rPr>
          <w:rFonts w:cs="Times New Roman"/>
          <w:b/>
          <w:i/>
          <w:sz w:val="24"/>
          <w:szCs w:val="24"/>
        </w:rPr>
      </w:pPr>
      <w:r w:rsidRPr="00776816">
        <w:rPr>
          <w:rFonts w:cs="Times New Roman"/>
          <w:b/>
          <w:i/>
          <w:sz w:val="24"/>
          <w:szCs w:val="24"/>
        </w:rPr>
        <w:t xml:space="preserve">            string chuoi = "";</w:t>
      </w:r>
    </w:p>
    <w:p w14:paraId="65949CC9" w14:textId="77777777" w:rsidR="00776816" w:rsidRPr="00776816" w:rsidRDefault="00776816" w:rsidP="00776816">
      <w:pPr>
        <w:rPr>
          <w:rFonts w:cs="Times New Roman"/>
          <w:b/>
          <w:i/>
          <w:sz w:val="24"/>
          <w:szCs w:val="24"/>
        </w:rPr>
      </w:pPr>
      <w:r w:rsidRPr="00776816">
        <w:rPr>
          <w:rFonts w:cs="Times New Roman"/>
          <w:b/>
          <w:i/>
          <w:sz w:val="24"/>
          <w:szCs w:val="24"/>
        </w:rPr>
        <w:t xml:space="preserve">            //Lấy số hàng triệu</w:t>
      </w:r>
    </w:p>
    <w:p w14:paraId="114FC12F" w14:textId="77777777" w:rsidR="00776816" w:rsidRPr="00776816" w:rsidRDefault="00776816" w:rsidP="00776816">
      <w:pPr>
        <w:rPr>
          <w:rFonts w:cs="Times New Roman"/>
          <w:b/>
          <w:i/>
          <w:sz w:val="24"/>
          <w:szCs w:val="24"/>
        </w:rPr>
      </w:pPr>
      <w:r w:rsidRPr="00776816">
        <w:rPr>
          <w:rFonts w:cs="Times New Roman"/>
          <w:b/>
          <w:i/>
          <w:sz w:val="24"/>
          <w:szCs w:val="24"/>
        </w:rPr>
        <w:t xml:space="preserve">            Int64 trieu = Convert.ToInt64(Math.Floor((double)so / 1000000));</w:t>
      </w:r>
    </w:p>
    <w:p w14:paraId="3BB2ECB6" w14:textId="77777777" w:rsidR="00776816" w:rsidRPr="00776816" w:rsidRDefault="00776816" w:rsidP="00776816">
      <w:pPr>
        <w:rPr>
          <w:rFonts w:cs="Times New Roman"/>
          <w:b/>
          <w:i/>
          <w:sz w:val="24"/>
          <w:szCs w:val="24"/>
        </w:rPr>
      </w:pPr>
      <w:r w:rsidRPr="00776816">
        <w:rPr>
          <w:rFonts w:cs="Times New Roman"/>
          <w:b/>
          <w:i/>
          <w:sz w:val="24"/>
          <w:szCs w:val="24"/>
        </w:rPr>
        <w:t xml:space="preserve">            //Lấy phần dư sau số hàng triệu ví dụ 2,123,000 =&gt; so = 123,000</w:t>
      </w:r>
    </w:p>
    <w:p w14:paraId="5A2FC447" w14:textId="77777777" w:rsidR="00776816" w:rsidRPr="00776816" w:rsidRDefault="00776816" w:rsidP="00776816">
      <w:pPr>
        <w:rPr>
          <w:rFonts w:cs="Times New Roman"/>
          <w:b/>
          <w:i/>
          <w:sz w:val="24"/>
          <w:szCs w:val="24"/>
        </w:rPr>
      </w:pPr>
      <w:r w:rsidRPr="00776816">
        <w:rPr>
          <w:rFonts w:cs="Times New Roman"/>
          <w:b/>
          <w:i/>
          <w:sz w:val="24"/>
          <w:szCs w:val="24"/>
        </w:rPr>
        <w:t xml:space="preserve">            so = so % 1000000;</w:t>
      </w:r>
    </w:p>
    <w:p w14:paraId="7589C08A"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if (trieu &gt; 0)</w:t>
      </w:r>
    </w:p>
    <w:p w14:paraId="40AC6BCA"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1AFEF63"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DocHangTram(trieu, daydu) + " triệu";</w:t>
      </w:r>
    </w:p>
    <w:p w14:paraId="457F7BFC" w14:textId="77777777" w:rsidR="00776816" w:rsidRPr="00776816" w:rsidRDefault="00776816" w:rsidP="00776816">
      <w:pPr>
        <w:rPr>
          <w:rFonts w:cs="Times New Roman"/>
          <w:b/>
          <w:i/>
          <w:sz w:val="24"/>
          <w:szCs w:val="24"/>
        </w:rPr>
      </w:pPr>
      <w:r w:rsidRPr="00776816">
        <w:rPr>
          <w:rFonts w:cs="Times New Roman"/>
          <w:b/>
          <w:i/>
          <w:sz w:val="24"/>
          <w:szCs w:val="24"/>
        </w:rPr>
        <w:t xml:space="preserve">                daydu = true;</w:t>
      </w:r>
    </w:p>
    <w:p w14:paraId="46C45647"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52EB290" w14:textId="77777777" w:rsidR="00776816" w:rsidRPr="00776816" w:rsidRDefault="00776816" w:rsidP="00776816">
      <w:pPr>
        <w:rPr>
          <w:rFonts w:cs="Times New Roman"/>
          <w:b/>
          <w:i/>
          <w:sz w:val="24"/>
          <w:szCs w:val="24"/>
        </w:rPr>
      </w:pPr>
      <w:r w:rsidRPr="00776816">
        <w:rPr>
          <w:rFonts w:cs="Times New Roman"/>
          <w:b/>
          <w:i/>
          <w:sz w:val="24"/>
          <w:szCs w:val="24"/>
        </w:rPr>
        <w:t xml:space="preserve">            //Lấy số hàng nghìn</w:t>
      </w:r>
    </w:p>
    <w:p w14:paraId="1B85372D" w14:textId="77777777" w:rsidR="00776816" w:rsidRPr="00776816" w:rsidRDefault="00776816" w:rsidP="00776816">
      <w:pPr>
        <w:rPr>
          <w:rFonts w:cs="Times New Roman"/>
          <w:b/>
          <w:i/>
          <w:sz w:val="24"/>
          <w:szCs w:val="24"/>
        </w:rPr>
      </w:pPr>
      <w:r w:rsidRPr="00776816">
        <w:rPr>
          <w:rFonts w:cs="Times New Roman"/>
          <w:b/>
          <w:i/>
          <w:sz w:val="24"/>
          <w:szCs w:val="24"/>
        </w:rPr>
        <w:t xml:space="preserve">            Int64 nghin = Convert.ToInt64(Math.Floor((double)so / 1000));</w:t>
      </w:r>
    </w:p>
    <w:p w14:paraId="60A26C5F" w14:textId="77777777" w:rsidR="00776816" w:rsidRPr="00776816" w:rsidRDefault="00776816" w:rsidP="00776816">
      <w:pPr>
        <w:rPr>
          <w:rFonts w:cs="Times New Roman"/>
          <w:b/>
          <w:i/>
          <w:sz w:val="24"/>
          <w:szCs w:val="24"/>
        </w:rPr>
      </w:pPr>
      <w:r w:rsidRPr="00776816">
        <w:rPr>
          <w:rFonts w:cs="Times New Roman"/>
          <w:b/>
          <w:i/>
          <w:sz w:val="24"/>
          <w:szCs w:val="24"/>
        </w:rPr>
        <w:t xml:space="preserve">            //Lấy phần dư sau số hàng nghin </w:t>
      </w:r>
    </w:p>
    <w:p w14:paraId="52246D19" w14:textId="77777777" w:rsidR="00776816" w:rsidRPr="00776816" w:rsidRDefault="00776816" w:rsidP="00776816">
      <w:pPr>
        <w:rPr>
          <w:rFonts w:cs="Times New Roman"/>
          <w:b/>
          <w:i/>
          <w:sz w:val="24"/>
          <w:szCs w:val="24"/>
        </w:rPr>
      </w:pPr>
      <w:r w:rsidRPr="00776816">
        <w:rPr>
          <w:rFonts w:cs="Times New Roman"/>
          <w:b/>
          <w:i/>
          <w:sz w:val="24"/>
          <w:szCs w:val="24"/>
        </w:rPr>
        <w:t xml:space="preserve">            so = so % 1000;</w:t>
      </w:r>
    </w:p>
    <w:p w14:paraId="5A7A4A32" w14:textId="77777777" w:rsidR="00776816" w:rsidRPr="00776816" w:rsidRDefault="00776816" w:rsidP="00776816">
      <w:pPr>
        <w:rPr>
          <w:rFonts w:cs="Times New Roman"/>
          <w:b/>
          <w:i/>
          <w:sz w:val="24"/>
          <w:szCs w:val="24"/>
        </w:rPr>
      </w:pPr>
      <w:r w:rsidRPr="00776816">
        <w:rPr>
          <w:rFonts w:cs="Times New Roman"/>
          <w:b/>
          <w:i/>
          <w:sz w:val="24"/>
          <w:szCs w:val="24"/>
        </w:rPr>
        <w:t xml:space="preserve">            if (nghin &gt; 0)</w:t>
      </w:r>
    </w:p>
    <w:p w14:paraId="207D528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2D2FFC0"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DocHangTram(nghin, daydu) + " nghìn";</w:t>
      </w:r>
    </w:p>
    <w:p w14:paraId="73AA16E7" w14:textId="77777777" w:rsidR="00776816" w:rsidRPr="00776816" w:rsidRDefault="00776816" w:rsidP="00776816">
      <w:pPr>
        <w:rPr>
          <w:rFonts w:cs="Times New Roman"/>
          <w:b/>
          <w:i/>
          <w:sz w:val="24"/>
          <w:szCs w:val="24"/>
        </w:rPr>
      </w:pPr>
      <w:r w:rsidRPr="00776816">
        <w:rPr>
          <w:rFonts w:cs="Times New Roman"/>
          <w:b/>
          <w:i/>
          <w:sz w:val="24"/>
          <w:szCs w:val="24"/>
        </w:rPr>
        <w:t xml:space="preserve">                daydu = true;</w:t>
      </w:r>
    </w:p>
    <w:p w14:paraId="5F3D97ED"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58FA412D" w14:textId="77777777" w:rsidR="00776816" w:rsidRPr="00776816" w:rsidRDefault="00776816" w:rsidP="00776816">
      <w:pPr>
        <w:rPr>
          <w:rFonts w:cs="Times New Roman"/>
          <w:b/>
          <w:i/>
          <w:sz w:val="24"/>
          <w:szCs w:val="24"/>
        </w:rPr>
      </w:pPr>
      <w:r w:rsidRPr="00776816">
        <w:rPr>
          <w:rFonts w:cs="Times New Roman"/>
          <w:b/>
          <w:i/>
          <w:sz w:val="24"/>
          <w:szCs w:val="24"/>
        </w:rPr>
        <w:t xml:space="preserve">            if (so &gt; 0)</w:t>
      </w:r>
    </w:p>
    <w:p w14:paraId="13A352A3"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BA5F148"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DocHangTram(so, daydu);</w:t>
      </w:r>
    </w:p>
    <w:p w14:paraId="28264E98"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0A1E55F" w14:textId="77777777" w:rsidR="00776816" w:rsidRPr="00776816" w:rsidRDefault="00776816" w:rsidP="00776816">
      <w:pPr>
        <w:rPr>
          <w:rFonts w:cs="Times New Roman"/>
          <w:b/>
          <w:i/>
          <w:sz w:val="24"/>
          <w:szCs w:val="24"/>
        </w:rPr>
      </w:pPr>
      <w:r w:rsidRPr="00776816">
        <w:rPr>
          <w:rFonts w:cs="Times New Roman"/>
          <w:b/>
          <w:i/>
          <w:sz w:val="24"/>
          <w:szCs w:val="24"/>
        </w:rPr>
        <w:t xml:space="preserve">            return chuoi;</w:t>
      </w:r>
    </w:p>
    <w:p w14:paraId="3DE96AA4"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EACFC74"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string ChuyenSoSangChuoi(double so)</w:t>
      </w:r>
    </w:p>
    <w:p w14:paraId="0D5DD70B"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640F7FDC"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if (so == 0)</w:t>
      </w:r>
    </w:p>
    <w:p w14:paraId="41A903F9" w14:textId="77777777" w:rsidR="00776816" w:rsidRPr="00776816" w:rsidRDefault="00776816" w:rsidP="00776816">
      <w:pPr>
        <w:rPr>
          <w:rFonts w:cs="Times New Roman"/>
          <w:b/>
          <w:i/>
          <w:sz w:val="24"/>
          <w:szCs w:val="24"/>
        </w:rPr>
      </w:pPr>
      <w:r w:rsidRPr="00776816">
        <w:rPr>
          <w:rFonts w:cs="Times New Roman"/>
          <w:b/>
          <w:i/>
          <w:sz w:val="24"/>
          <w:szCs w:val="24"/>
        </w:rPr>
        <w:t xml:space="preserve">                return mNumText[0];</w:t>
      </w:r>
    </w:p>
    <w:p w14:paraId="0C0A3443" w14:textId="77777777" w:rsidR="00776816" w:rsidRPr="00776816" w:rsidRDefault="00776816" w:rsidP="00776816">
      <w:pPr>
        <w:rPr>
          <w:rFonts w:cs="Times New Roman"/>
          <w:b/>
          <w:i/>
          <w:sz w:val="24"/>
          <w:szCs w:val="24"/>
        </w:rPr>
      </w:pPr>
      <w:r w:rsidRPr="00776816">
        <w:rPr>
          <w:rFonts w:cs="Times New Roman"/>
          <w:b/>
          <w:i/>
          <w:sz w:val="24"/>
          <w:szCs w:val="24"/>
        </w:rPr>
        <w:t xml:space="preserve">            string chuoi = "", hauto = "";</w:t>
      </w:r>
    </w:p>
    <w:p w14:paraId="7E83A8C8" w14:textId="77777777" w:rsidR="00776816" w:rsidRPr="00776816" w:rsidRDefault="00776816" w:rsidP="00776816">
      <w:pPr>
        <w:rPr>
          <w:rFonts w:cs="Times New Roman"/>
          <w:b/>
          <w:i/>
          <w:sz w:val="24"/>
          <w:szCs w:val="24"/>
        </w:rPr>
      </w:pPr>
      <w:r w:rsidRPr="00776816">
        <w:rPr>
          <w:rFonts w:cs="Times New Roman"/>
          <w:b/>
          <w:i/>
          <w:sz w:val="24"/>
          <w:szCs w:val="24"/>
        </w:rPr>
        <w:t xml:space="preserve">            Int64 ty;</w:t>
      </w:r>
    </w:p>
    <w:p w14:paraId="1BEEF493" w14:textId="77777777" w:rsidR="00776816" w:rsidRPr="00776816" w:rsidRDefault="00776816" w:rsidP="00776816">
      <w:pPr>
        <w:rPr>
          <w:rFonts w:cs="Times New Roman"/>
          <w:b/>
          <w:i/>
          <w:sz w:val="24"/>
          <w:szCs w:val="24"/>
        </w:rPr>
      </w:pPr>
      <w:r w:rsidRPr="00776816">
        <w:rPr>
          <w:rFonts w:cs="Times New Roman"/>
          <w:b/>
          <w:i/>
          <w:sz w:val="24"/>
          <w:szCs w:val="24"/>
        </w:rPr>
        <w:t xml:space="preserve">            do</w:t>
      </w:r>
    </w:p>
    <w:p w14:paraId="39295EE1"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329AF6A" w14:textId="77777777" w:rsidR="00776816" w:rsidRPr="00776816" w:rsidRDefault="00776816" w:rsidP="00776816">
      <w:pPr>
        <w:rPr>
          <w:rFonts w:cs="Times New Roman"/>
          <w:b/>
          <w:i/>
          <w:sz w:val="24"/>
          <w:szCs w:val="24"/>
        </w:rPr>
      </w:pPr>
      <w:r w:rsidRPr="00776816">
        <w:rPr>
          <w:rFonts w:cs="Times New Roman"/>
          <w:b/>
          <w:i/>
          <w:sz w:val="24"/>
          <w:szCs w:val="24"/>
        </w:rPr>
        <w:t xml:space="preserve">                //Lấy số hàng tỷ</w:t>
      </w:r>
    </w:p>
    <w:p w14:paraId="713B2888" w14:textId="77777777" w:rsidR="00776816" w:rsidRPr="00776816" w:rsidRDefault="00776816" w:rsidP="00776816">
      <w:pPr>
        <w:rPr>
          <w:rFonts w:cs="Times New Roman"/>
          <w:b/>
          <w:i/>
          <w:sz w:val="24"/>
          <w:szCs w:val="24"/>
        </w:rPr>
      </w:pPr>
      <w:r w:rsidRPr="00776816">
        <w:rPr>
          <w:rFonts w:cs="Times New Roman"/>
          <w:b/>
          <w:i/>
          <w:sz w:val="24"/>
          <w:szCs w:val="24"/>
        </w:rPr>
        <w:t xml:space="preserve">                ty = Convert.ToInt64(Math.Floor((double)so / 1000000000));</w:t>
      </w:r>
    </w:p>
    <w:p w14:paraId="058EDE00" w14:textId="77777777" w:rsidR="00776816" w:rsidRPr="00776816" w:rsidRDefault="00776816" w:rsidP="00776816">
      <w:pPr>
        <w:rPr>
          <w:rFonts w:cs="Times New Roman"/>
          <w:b/>
          <w:i/>
          <w:sz w:val="24"/>
          <w:szCs w:val="24"/>
        </w:rPr>
      </w:pPr>
      <w:r w:rsidRPr="00776816">
        <w:rPr>
          <w:rFonts w:cs="Times New Roman"/>
          <w:b/>
          <w:i/>
          <w:sz w:val="24"/>
          <w:szCs w:val="24"/>
        </w:rPr>
        <w:t xml:space="preserve">                //Lấy phần dư sau số hàng tỷ</w:t>
      </w:r>
    </w:p>
    <w:p w14:paraId="54E76277" w14:textId="77777777" w:rsidR="00776816" w:rsidRPr="00776816" w:rsidRDefault="00776816" w:rsidP="00776816">
      <w:pPr>
        <w:rPr>
          <w:rFonts w:cs="Times New Roman"/>
          <w:b/>
          <w:i/>
          <w:sz w:val="24"/>
          <w:szCs w:val="24"/>
        </w:rPr>
      </w:pPr>
      <w:r w:rsidRPr="00776816">
        <w:rPr>
          <w:rFonts w:cs="Times New Roman"/>
          <w:b/>
          <w:i/>
          <w:sz w:val="24"/>
          <w:szCs w:val="24"/>
        </w:rPr>
        <w:t xml:space="preserve">                so = so % 1000000000;</w:t>
      </w:r>
    </w:p>
    <w:p w14:paraId="4BB95F79" w14:textId="77777777" w:rsidR="00776816" w:rsidRPr="00776816" w:rsidRDefault="00776816" w:rsidP="00776816">
      <w:pPr>
        <w:rPr>
          <w:rFonts w:cs="Times New Roman"/>
          <w:b/>
          <w:i/>
          <w:sz w:val="24"/>
          <w:szCs w:val="24"/>
        </w:rPr>
      </w:pPr>
      <w:r w:rsidRPr="00776816">
        <w:rPr>
          <w:rFonts w:cs="Times New Roman"/>
          <w:b/>
          <w:i/>
          <w:sz w:val="24"/>
          <w:szCs w:val="24"/>
        </w:rPr>
        <w:t xml:space="preserve">                if (ty &gt; 0)</w:t>
      </w:r>
    </w:p>
    <w:p w14:paraId="2190828B"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3FECE351"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DocHangTrieu(so, true) + hauto + chuoi;</w:t>
      </w:r>
    </w:p>
    <w:p w14:paraId="7DD96593"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81ABFBA" w14:textId="77777777" w:rsidR="00776816" w:rsidRPr="00776816" w:rsidRDefault="00776816" w:rsidP="00776816">
      <w:pPr>
        <w:rPr>
          <w:rFonts w:cs="Times New Roman"/>
          <w:b/>
          <w:i/>
          <w:sz w:val="24"/>
          <w:szCs w:val="24"/>
        </w:rPr>
      </w:pPr>
      <w:r w:rsidRPr="00776816">
        <w:rPr>
          <w:rFonts w:cs="Times New Roman"/>
          <w:b/>
          <w:i/>
          <w:sz w:val="24"/>
          <w:szCs w:val="24"/>
        </w:rPr>
        <w:t xml:space="preserve">                else</w:t>
      </w:r>
    </w:p>
    <w:p w14:paraId="5539F7D8"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BE5F8EE" w14:textId="77777777" w:rsidR="00776816" w:rsidRPr="00776816" w:rsidRDefault="00776816" w:rsidP="00776816">
      <w:pPr>
        <w:rPr>
          <w:rFonts w:cs="Times New Roman"/>
          <w:b/>
          <w:i/>
          <w:sz w:val="24"/>
          <w:szCs w:val="24"/>
        </w:rPr>
      </w:pPr>
      <w:r w:rsidRPr="00776816">
        <w:rPr>
          <w:rFonts w:cs="Times New Roman"/>
          <w:b/>
          <w:i/>
          <w:sz w:val="24"/>
          <w:szCs w:val="24"/>
        </w:rPr>
        <w:t xml:space="preserve">                    chuoi = DocHangTrieu(so, false) + hauto + chuoi;</w:t>
      </w:r>
    </w:p>
    <w:p w14:paraId="308B85AC"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393EEB3" w14:textId="77777777" w:rsidR="00776816" w:rsidRPr="00776816" w:rsidRDefault="00776816" w:rsidP="00776816">
      <w:pPr>
        <w:rPr>
          <w:rFonts w:cs="Times New Roman"/>
          <w:b/>
          <w:i/>
          <w:sz w:val="24"/>
          <w:szCs w:val="24"/>
        </w:rPr>
      </w:pPr>
      <w:r w:rsidRPr="00776816">
        <w:rPr>
          <w:rFonts w:cs="Times New Roman"/>
          <w:b/>
          <w:i/>
          <w:sz w:val="24"/>
          <w:szCs w:val="24"/>
        </w:rPr>
        <w:t xml:space="preserve">                hauto = " tỷ";</w:t>
      </w:r>
    </w:p>
    <w:p w14:paraId="0D39335B" w14:textId="77777777" w:rsidR="00776816" w:rsidRPr="00776816" w:rsidRDefault="00776816" w:rsidP="00776816">
      <w:pPr>
        <w:rPr>
          <w:rFonts w:cs="Times New Roman"/>
          <w:b/>
          <w:i/>
          <w:sz w:val="24"/>
          <w:szCs w:val="24"/>
        </w:rPr>
      </w:pPr>
      <w:r w:rsidRPr="00776816">
        <w:rPr>
          <w:rFonts w:cs="Times New Roman"/>
          <w:b/>
          <w:i/>
          <w:sz w:val="24"/>
          <w:szCs w:val="24"/>
        </w:rPr>
        <w:t xml:space="preserve">            } while (ty &gt; 0);</w:t>
      </w:r>
    </w:p>
    <w:p w14:paraId="6673D3F1" w14:textId="77777777" w:rsidR="00776816" w:rsidRPr="00776816" w:rsidRDefault="00776816" w:rsidP="00776816">
      <w:pPr>
        <w:rPr>
          <w:rFonts w:cs="Times New Roman"/>
          <w:b/>
          <w:i/>
          <w:sz w:val="24"/>
          <w:szCs w:val="24"/>
        </w:rPr>
      </w:pPr>
      <w:r w:rsidRPr="00776816">
        <w:rPr>
          <w:rFonts w:cs="Times New Roman"/>
          <w:b/>
          <w:i/>
          <w:sz w:val="24"/>
          <w:szCs w:val="24"/>
        </w:rPr>
        <w:t xml:space="preserve">            return chuoi + " đồng";</w:t>
      </w:r>
    </w:p>
    <w:p w14:paraId="0496B30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245DB070"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//Hàm tạo khóa có dạng: TientoNgaythangnam_giophutgiay</w:t>
      </w:r>
    </w:p>
    <w:p w14:paraId="39467D53"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string CreateKey(string tiento)</w:t>
      </w:r>
    </w:p>
    <w:p w14:paraId="60429B50"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64D34CF" w14:textId="77777777" w:rsidR="00776816" w:rsidRPr="00776816" w:rsidRDefault="00776816" w:rsidP="00776816">
      <w:pPr>
        <w:rPr>
          <w:rFonts w:cs="Times New Roman"/>
          <w:b/>
          <w:i/>
          <w:sz w:val="24"/>
          <w:szCs w:val="24"/>
        </w:rPr>
      </w:pPr>
      <w:r w:rsidRPr="00776816">
        <w:rPr>
          <w:rFonts w:cs="Times New Roman"/>
          <w:b/>
          <w:i/>
          <w:sz w:val="24"/>
          <w:szCs w:val="24"/>
        </w:rPr>
        <w:t xml:space="preserve">            string key = tiento;</w:t>
      </w:r>
    </w:p>
    <w:p w14:paraId="0AEFE6DC" w14:textId="77777777" w:rsidR="00776816" w:rsidRPr="00776816" w:rsidRDefault="00776816" w:rsidP="00776816">
      <w:pPr>
        <w:rPr>
          <w:rFonts w:cs="Times New Roman"/>
          <w:b/>
          <w:i/>
          <w:sz w:val="24"/>
          <w:szCs w:val="24"/>
        </w:rPr>
      </w:pPr>
      <w:r w:rsidRPr="00776816">
        <w:rPr>
          <w:rFonts w:cs="Times New Roman"/>
          <w:b/>
          <w:i/>
          <w:sz w:val="24"/>
          <w:szCs w:val="24"/>
        </w:rPr>
        <w:t xml:space="preserve">            string[] partsDay;</w:t>
      </w:r>
    </w:p>
    <w:p w14:paraId="30782A90" w14:textId="77777777" w:rsidR="00776816" w:rsidRPr="00776816" w:rsidRDefault="00776816" w:rsidP="00776816">
      <w:pPr>
        <w:rPr>
          <w:rFonts w:cs="Times New Roman"/>
          <w:b/>
          <w:i/>
          <w:sz w:val="24"/>
          <w:szCs w:val="24"/>
        </w:rPr>
      </w:pPr>
      <w:r w:rsidRPr="00776816">
        <w:rPr>
          <w:rFonts w:cs="Times New Roman"/>
          <w:b/>
          <w:i/>
          <w:sz w:val="24"/>
          <w:szCs w:val="24"/>
        </w:rPr>
        <w:t xml:space="preserve">            partsDay = DateTime.Now.ToShortDateString().Split('/');</w:t>
      </w:r>
    </w:p>
    <w:p w14:paraId="0D05A956" w14:textId="77777777" w:rsidR="00776816" w:rsidRPr="00776816" w:rsidRDefault="00776816" w:rsidP="00776816">
      <w:pPr>
        <w:rPr>
          <w:rFonts w:cs="Times New Roman"/>
          <w:b/>
          <w:i/>
          <w:sz w:val="24"/>
          <w:szCs w:val="24"/>
        </w:rPr>
      </w:pPr>
      <w:r w:rsidRPr="00776816">
        <w:rPr>
          <w:rFonts w:cs="Times New Roman"/>
          <w:b/>
          <w:i/>
          <w:sz w:val="24"/>
          <w:szCs w:val="24"/>
        </w:rPr>
        <w:t xml:space="preserve">            //Ví dụ 07/08/2009</w:t>
      </w:r>
    </w:p>
    <w:p w14:paraId="2D3E059C" w14:textId="77777777" w:rsidR="00776816" w:rsidRPr="00776816" w:rsidRDefault="00776816" w:rsidP="00776816">
      <w:pPr>
        <w:rPr>
          <w:rFonts w:cs="Times New Roman"/>
          <w:b/>
          <w:i/>
          <w:sz w:val="24"/>
          <w:szCs w:val="24"/>
        </w:rPr>
      </w:pPr>
      <w:r w:rsidRPr="00776816">
        <w:rPr>
          <w:rFonts w:cs="Times New Roman"/>
          <w:b/>
          <w:i/>
          <w:sz w:val="24"/>
          <w:szCs w:val="24"/>
        </w:rPr>
        <w:t xml:space="preserve">            string d = String.Format("{0}{1}{2}", partsDay[0], partsDay[1], partsDay[2]);</w:t>
      </w:r>
    </w:p>
    <w:p w14:paraId="3F6A0272" w14:textId="77777777" w:rsidR="00776816" w:rsidRPr="00776816" w:rsidRDefault="00776816" w:rsidP="00776816">
      <w:pPr>
        <w:rPr>
          <w:rFonts w:cs="Times New Roman"/>
          <w:b/>
          <w:i/>
          <w:sz w:val="24"/>
          <w:szCs w:val="24"/>
        </w:rPr>
      </w:pPr>
      <w:r w:rsidRPr="00776816">
        <w:rPr>
          <w:rFonts w:cs="Times New Roman"/>
          <w:b/>
          <w:i/>
          <w:sz w:val="24"/>
          <w:szCs w:val="24"/>
        </w:rPr>
        <w:t xml:space="preserve">            key = key + d;</w:t>
      </w:r>
    </w:p>
    <w:p w14:paraId="60ECA1E9" w14:textId="77777777" w:rsidR="00776816" w:rsidRPr="00776816" w:rsidRDefault="00776816" w:rsidP="00776816">
      <w:pPr>
        <w:rPr>
          <w:rFonts w:cs="Times New Roman"/>
          <w:b/>
          <w:i/>
          <w:sz w:val="24"/>
          <w:szCs w:val="24"/>
        </w:rPr>
      </w:pPr>
      <w:r w:rsidRPr="00776816">
        <w:rPr>
          <w:rFonts w:cs="Times New Roman"/>
          <w:b/>
          <w:i/>
          <w:sz w:val="24"/>
          <w:szCs w:val="24"/>
        </w:rPr>
        <w:t xml:space="preserve">            string[] partsTime;</w:t>
      </w:r>
    </w:p>
    <w:p w14:paraId="710C40F5" w14:textId="77777777" w:rsidR="00776816" w:rsidRPr="00776816" w:rsidRDefault="00776816" w:rsidP="00776816">
      <w:pPr>
        <w:rPr>
          <w:rFonts w:cs="Times New Roman"/>
          <w:b/>
          <w:i/>
          <w:sz w:val="24"/>
          <w:szCs w:val="24"/>
        </w:rPr>
      </w:pPr>
      <w:r w:rsidRPr="00776816">
        <w:rPr>
          <w:rFonts w:cs="Times New Roman"/>
          <w:b/>
          <w:i/>
          <w:sz w:val="24"/>
          <w:szCs w:val="24"/>
        </w:rPr>
        <w:t xml:space="preserve">            partsTime = DateTime.Now.ToLongTimeString().Split(':');</w:t>
      </w:r>
    </w:p>
    <w:p w14:paraId="7E24E49F" w14:textId="77777777" w:rsidR="00776816" w:rsidRPr="00776816" w:rsidRDefault="00776816" w:rsidP="00776816">
      <w:pPr>
        <w:rPr>
          <w:rFonts w:cs="Times New Roman"/>
          <w:b/>
          <w:i/>
          <w:sz w:val="24"/>
          <w:szCs w:val="24"/>
        </w:rPr>
      </w:pPr>
      <w:r w:rsidRPr="00776816">
        <w:rPr>
          <w:rFonts w:cs="Times New Roman"/>
          <w:b/>
          <w:i/>
          <w:sz w:val="24"/>
          <w:szCs w:val="24"/>
        </w:rPr>
        <w:t xml:space="preserve">            //Ví dụ 7:08:03 PM hoặc 7:08:03 AM</w:t>
      </w:r>
    </w:p>
    <w:p w14:paraId="68639E12" w14:textId="77777777" w:rsidR="00776816" w:rsidRPr="00776816" w:rsidRDefault="00776816" w:rsidP="00776816">
      <w:pPr>
        <w:rPr>
          <w:rFonts w:cs="Times New Roman"/>
          <w:b/>
          <w:i/>
          <w:sz w:val="24"/>
          <w:szCs w:val="24"/>
        </w:rPr>
      </w:pPr>
      <w:r w:rsidRPr="00776816">
        <w:rPr>
          <w:rFonts w:cs="Times New Roman"/>
          <w:b/>
          <w:i/>
          <w:sz w:val="24"/>
          <w:szCs w:val="24"/>
        </w:rPr>
        <w:t xml:space="preserve">            if (partsTime[2].Substring(3, 2) == "PM")</w:t>
      </w:r>
    </w:p>
    <w:p w14:paraId="50B4118C" w14:textId="77777777" w:rsidR="00776816" w:rsidRPr="00776816" w:rsidRDefault="00776816" w:rsidP="00776816">
      <w:pPr>
        <w:rPr>
          <w:rFonts w:cs="Times New Roman"/>
          <w:b/>
          <w:i/>
          <w:sz w:val="24"/>
          <w:szCs w:val="24"/>
        </w:rPr>
      </w:pPr>
      <w:r w:rsidRPr="00776816">
        <w:rPr>
          <w:rFonts w:cs="Times New Roman"/>
          <w:b/>
          <w:i/>
          <w:sz w:val="24"/>
          <w:szCs w:val="24"/>
        </w:rPr>
        <w:t xml:space="preserve">                partsTime[0] = ConvertTimeTo24(partsTime[0]);</w:t>
      </w:r>
    </w:p>
    <w:p w14:paraId="27120F1D" w14:textId="77777777" w:rsidR="00776816" w:rsidRPr="00776816" w:rsidRDefault="00776816" w:rsidP="00776816">
      <w:pPr>
        <w:rPr>
          <w:rFonts w:cs="Times New Roman"/>
          <w:b/>
          <w:i/>
          <w:sz w:val="24"/>
          <w:szCs w:val="24"/>
        </w:rPr>
      </w:pPr>
      <w:r w:rsidRPr="00776816">
        <w:rPr>
          <w:rFonts w:cs="Times New Roman"/>
          <w:b/>
          <w:i/>
          <w:sz w:val="24"/>
          <w:szCs w:val="24"/>
        </w:rPr>
        <w:t xml:space="preserve">            if (partsTime[2].Substring(3, 2) == "AM")</w:t>
      </w:r>
    </w:p>
    <w:p w14:paraId="7ADA8A8C" w14:textId="77777777" w:rsidR="00776816" w:rsidRPr="00776816" w:rsidRDefault="00776816" w:rsidP="00776816">
      <w:pPr>
        <w:rPr>
          <w:rFonts w:cs="Times New Roman"/>
          <w:b/>
          <w:i/>
          <w:sz w:val="24"/>
          <w:szCs w:val="24"/>
        </w:rPr>
      </w:pPr>
      <w:r w:rsidRPr="00776816">
        <w:rPr>
          <w:rFonts w:cs="Times New Roman"/>
          <w:b/>
          <w:i/>
          <w:sz w:val="24"/>
          <w:szCs w:val="24"/>
        </w:rPr>
        <w:t xml:space="preserve">                if (partsTime[0].Length == 1)</w:t>
      </w:r>
    </w:p>
    <w:p w14:paraId="2D0213D9" w14:textId="77777777" w:rsidR="00776816" w:rsidRPr="00776816" w:rsidRDefault="00776816" w:rsidP="00776816">
      <w:pPr>
        <w:rPr>
          <w:rFonts w:cs="Times New Roman"/>
          <w:b/>
          <w:i/>
          <w:sz w:val="24"/>
          <w:szCs w:val="24"/>
        </w:rPr>
      </w:pPr>
      <w:r w:rsidRPr="00776816">
        <w:rPr>
          <w:rFonts w:cs="Times New Roman"/>
          <w:b/>
          <w:i/>
          <w:sz w:val="24"/>
          <w:szCs w:val="24"/>
        </w:rPr>
        <w:t xml:space="preserve">                    partsTime[0] = "0" + partsTime[0];</w:t>
      </w:r>
    </w:p>
    <w:p w14:paraId="43C03064" w14:textId="77777777" w:rsidR="00776816" w:rsidRPr="00776816" w:rsidRDefault="00776816" w:rsidP="00776816">
      <w:pPr>
        <w:rPr>
          <w:rFonts w:cs="Times New Roman"/>
          <w:b/>
          <w:i/>
          <w:sz w:val="24"/>
          <w:szCs w:val="24"/>
        </w:rPr>
      </w:pPr>
      <w:r w:rsidRPr="00776816">
        <w:rPr>
          <w:rFonts w:cs="Times New Roman"/>
          <w:b/>
          <w:i/>
          <w:sz w:val="24"/>
          <w:szCs w:val="24"/>
        </w:rPr>
        <w:t xml:space="preserve">            //Xóa ký tự trắng và PM hoặc AM</w:t>
      </w:r>
    </w:p>
    <w:p w14:paraId="3F0D4DE3" w14:textId="77777777" w:rsidR="00776816" w:rsidRPr="00776816" w:rsidRDefault="00776816" w:rsidP="00776816">
      <w:pPr>
        <w:rPr>
          <w:rFonts w:cs="Times New Roman"/>
          <w:b/>
          <w:i/>
          <w:sz w:val="24"/>
          <w:szCs w:val="24"/>
        </w:rPr>
      </w:pPr>
      <w:r w:rsidRPr="00776816">
        <w:rPr>
          <w:rFonts w:cs="Times New Roman"/>
          <w:b/>
          <w:i/>
          <w:sz w:val="24"/>
          <w:szCs w:val="24"/>
        </w:rPr>
        <w:t xml:space="preserve">            partsTime[2] = partsTime[2].Remove(2, 3);</w:t>
      </w:r>
    </w:p>
    <w:p w14:paraId="7C71C3F8" w14:textId="77777777" w:rsidR="00776816" w:rsidRPr="00776816" w:rsidRDefault="00776816" w:rsidP="00776816">
      <w:pPr>
        <w:rPr>
          <w:rFonts w:cs="Times New Roman"/>
          <w:b/>
          <w:i/>
          <w:sz w:val="24"/>
          <w:szCs w:val="24"/>
        </w:rPr>
      </w:pPr>
      <w:r w:rsidRPr="00776816">
        <w:rPr>
          <w:rFonts w:cs="Times New Roman"/>
          <w:b/>
          <w:i/>
          <w:sz w:val="24"/>
          <w:szCs w:val="24"/>
        </w:rPr>
        <w:t xml:space="preserve">            string t;</w:t>
      </w:r>
    </w:p>
    <w:p w14:paraId="3377FE60" w14:textId="77777777" w:rsidR="00776816" w:rsidRPr="00776816" w:rsidRDefault="00776816" w:rsidP="00776816">
      <w:pPr>
        <w:rPr>
          <w:rFonts w:cs="Times New Roman"/>
          <w:b/>
          <w:i/>
          <w:sz w:val="24"/>
          <w:szCs w:val="24"/>
        </w:rPr>
      </w:pPr>
      <w:r w:rsidRPr="00776816">
        <w:rPr>
          <w:rFonts w:cs="Times New Roman"/>
          <w:b/>
          <w:i/>
          <w:sz w:val="24"/>
          <w:szCs w:val="24"/>
        </w:rPr>
        <w:t xml:space="preserve">            t = String.Format("_{0}{1}{2}", partsTime[0], partsTime[1], partsTime[2]);</w:t>
      </w:r>
    </w:p>
    <w:p w14:paraId="1D667754" w14:textId="77777777" w:rsidR="00776816" w:rsidRPr="00776816" w:rsidRDefault="00776816" w:rsidP="00776816">
      <w:pPr>
        <w:rPr>
          <w:rFonts w:cs="Times New Roman"/>
          <w:b/>
          <w:i/>
          <w:sz w:val="24"/>
          <w:szCs w:val="24"/>
        </w:rPr>
      </w:pPr>
      <w:r w:rsidRPr="00776816">
        <w:rPr>
          <w:rFonts w:cs="Times New Roman"/>
          <w:b/>
          <w:i/>
          <w:sz w:val="24"/>
          <w:szCs w:val="24"/>
        </w:rPr>
        <w:t xml:space="preserve">            key = key + t;</w:t>
      </w:r>
    </w:p>
    <w:p w14:paraId="7EFC8BCE"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return key;</w:t>
      </w:r>
    </w:p>
    <w:p w14:paraId="398C6A2D"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5AD2226D" w14:textId="77777777" w:rsidR="00776816" w:rsidRPr="00776816" w:rsidRDefault="00776816" w:rsidP="00776816">
      <w:pPr>
        <w:rPr>
          <w:rFonts w:cs="Times New Roman"/>
          <w:b/>
          <w:i/>
          <w:sz w:val="24"/>
          <w:szCs w:val="24"/>
        </w:rPr>
      </w:pPr>
      <w:r w:rsidRPr="00776816">
        <w:rPr>
          <w:rFonts w:cs="Times New Roman"/>
          <w:b/>
          <w:i/>
          <w:sz w:val="24"/>
          <w:szCs w:val="24"/>
        </w:rPr>
        <w:t xml:space="preserve">        //Chuyển đổi từ PM sang dạng 24h</w:t>
      </w:r>
    </w:p>
    <w:p w14:paraId="4A7FA6E2" w14:textId="77777777" w:rsidR="00776816" w:rsidRPr="00776816" w:rsidRDefault="00776816" w:rsidP="00776816">
      <w:pPr>
        <w:rPr>
          <w:rFonts w:cs="Times New Roman"/>
          <w:b/>
          <w:i/>
          <w:sz w:val="24"/>
          <w:szCs w:val="24"/>
        </w:rPr>
      </w:pPr>
      <w:r w:rsidRPr="00776816">
        <w:rPr>
          <w:rFonts w:cs="Times New Roman"/>
          <w:b/>
          <w:i/>
          <w:sz w:val="24"/>
          <w:szCs w:val="24"/>
        </w:rPr>
        <w:t xml:space="preserve">        public static string ConvertTimeTo24(string hour)</w:t>
      </w:r>
    </w:p>
    <w:p w14:paraId="1E320C89"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117B4D9" w14:textId="77777777" w:rsidR="00776816" w:rsidRPr="00776816" w:rsidRDefault="00776816" w:rsidP="00776816">
      <w:pPr>
        <w:rPr>
          <w:rFonts w:cs="Times New Roman"/>
          <w:b/>
          <w:i/>
          <w:sz w:val="24"/>
          <w:szCs w:val="24"/>
        </w:rPr>
      </w:pPr>
      <w:r w:rsidRPr="00776816">
        <w:rPr>
          <w:rFonts w:cs="Times New Roman"/>
          <w:b/>
          <w:i/>
          <w:sz w:val="24"/>
          <w:szCs w:val="24"/>
        </w:rPr>
        <w:t xml:space="preserve">            string h = "";</w:t>
      </w:r>
    </w:p>
    <w:p w14:paraId="05818A7B" w14:textId="77777777" w:rsidR="00776816" w:rsidRPr="00776816" w:rsidRDefault="00776816" w:rsidP="00776816">
      <w:pPr>
        <w:rPr>
          <w:rFonts w:cs="Times New Roman"/>
          <w:b/>
          <w:i/>
          <w:sz w:val="24"/>
          <w:szCs w:val="24"/>
        </w:rPr>
      </w:pPr>
      <w:r w:rsidRPr="00776816">
        <w:rPr>
          <w:rFonts w:cs="Times New Roman"/>
          <w:b/>
          <w:i/>
          <w:sz w:val="24"/>
          <w:szCs w:val="24"/>
        </w:rPr>
        <w:t xml:space="preserve">            switch (hour)</w:t>
      </w:r>
    </w:p>
    <w:p w14:paraId="55AA3327"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7D79336B" w14:textId="77777777" w:rsidR="00776816" w:rsidRPr="00776816" w:rsidRDefault="00776816" w:rsidP="00776816">
      <w:pPr>
        <w:rPr>
          <w:rFonts w:cs="Times New Roman"/>
          <w:b/>
          <w:i/>
          <w:sz w:val="24"/>
          <w:szCs w:val="24"/>
        </w:rPr>
      </w:pPr>
      <w:r w:rsidRPr="00776816">
        <w:rPr>
          <w:rFonts w:cs="Times New Roman"/>
          <w:b/>
          <w:i/>
          <w:sz w:val="24"/>
          <w:szCs w:val="24"/>
        </w:rPr>
        <w:t xml:space="preserve">                case "1":</w:t>
      </w:r>
    </w:p>
    <w:p w14:paraId="2DB67F11" w14:textId="77777777" w:rsidR="00776816" w:rsidRPr="00776816" w:rsidRDefault="00776816" w:rsidP="00776816">
      <w:pPr>
        <w:rPr>
          <w:rFonts w:cs="Times New Roman"/>
          <w:b/>
          <w:i/>
          <w:sz w:val="24"/>
          <w:szCs w:val="24"/>
        </w:rPr>
      </w:pPr>
      <w:r w:rsidRPr="00776816">
        <w:rPr>
          <w:rFonts w:cs="Times New Roman"/>
          <w:b/>
          <w:i/>
          <w:sz w:val="24"/>
          <w:szCs w:val="24"/>
        </w:rPr>
        <w:t xml:space="preserve">                    h = "13";</w:t>
      </w:r>
    </w:p>
    <w:p w14:paraId="4D3577EE"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1746CD9D" w14:textId="77777777" w:rsidR="00776816" w:rsidRPr="00776816" w:rsidRDefault="00776816" w:rsidP="00776816">
      <w:pPr>
        <w:rPr>
          <w:rFonts w:cs="Times New Roman"/>
          <w:b/>
          <w:i/>
          <w:sz w:val="24"/>
          <w:szCs w:val="24"/>
        </w:rPr>
      </w:pPr>
      <w:r w:rsidRPr="00776816">
        <w:rPr>
          <w:rFonts w:cs="Times New Roman"/>
          <w:b/>
          <w:i/>
          <w:sz w:val="24"/>
          <w:szCs w:val="24"/>
        </w:rPr>
        <w:t xml:space="preserve">                case "2":</w:t>
      </w:r>
    </w:p>
    <w:p w14:paraId="124AC5F2" w14:textId="77777777" w:rsidR="00776816" w:rsidRPr="00776816" w:rsidRDefault="00776816" w:rsidP="00776816">
      <w:pPr>
        <w:rPr>
          <w:rFonts w:cs="Times New Roman"/>
          <w:b/>
          <w:i/>
          <w:sz w:val="24"/>
          <w:szCs w:val="24"/>
        </w:rPr>
      </w:pPr>
      <w:r w:rsidRPr="00776816">
        <w:rPr>
          <w:rFonts w:cs="Times New Roman"/>
          <w:b/>
          <w:i/>
          <w:sz w:val="24"/>
          <w:szCs w:val="24"/>
        </w:rPr>
        <w:t xml:space="preserve">                    h = "14";</w:t>
      </w:r>
    </w:p>
    <w:p w14:paraId="59989A72"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4E69F6D5" w14:textId="77777777" w:rsidR="00776816" w:rsidRPr="00776816" w:rsidRDefault="00776816" w:rsidP="00776816">
      <w:pPr>
        <w:rPr>
          <w:rFonts w:cs="Times New Roman"/>
          <w:b/>
          <w:i/>
          <w:sz w:val="24"/>
          <w:szCs w:val="24"/>
        </w:rPr>
      </w:pPr>
      <w:r w:rsidRPr="00776816">
        <w:rPr>
          <w:rFonts w:cs="Times New Roman"/>
          <w:b/>
          <w:i/>
          <w:sz w:val="24"/>
          <w:szCs w:val="24"/>
        </w:rPr>
        <w:t xml:space="preserve">                case "3":</w:t>
      </w:r>
    </w:p>
    <w:p w14:paraId="522F270A" w14:textId="77777777" w:rsidR="00776816" w:rsidRPr="00776816" w:rsidRDefault="00776816" w:rsidP="00776816">
      <w:pPr>
        <w:rPr>
          <w:rFonts w:cs="Times New Roman"/>
          <w:b/>
          <w:i/>
          <w:sz w:val="24"/>
          <w:szCs w:val="24"/>
        </w:rPr>
      </w:pPr>
      <w:r w:rsidRPr="00776816">
        <w:rPr>
          <w:rFonts w:cs="Times New Roman"/>
          <w:b/>
          <w:i/>
          <w:sz w:val="24"/>
          <w:szCs w:val="24"/>
        </w:rPr>
        <w:t xml:space="preserve">                    h = "15";</w:t>
      </w:r>
    </w:p>
    <w:p w14:paraId="75F9866B"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00A6A445" w14:textId="77777777" w:rsidR="00776816" w:rsidRPr="00776816" w:rsidRDefault="00776816" w:rsidP="00776816">
      <w:pPr>
        <w:rPr>
          <w:rFonts w:cs="Times New Roman"/>
          <w:b/>
          <w:i/>
          <w:sz w:val="24"/>
          <w:szCs w:val="24"/>
        </w:rPr>
      </w:pPr>
      <w:r w:rsidRPr="00776816">
        <w:rPr>
          <w:rFonts w:cs="Times New Roman"/>
          <w:b/>
          <w:i/>
          <w:sz w:val="24"/>
          <w:szCs w:val="24"/>
        </w:rPr>
        <w:t xml:space="preserve">                case "4":</w:t>
      </w:r>
    </w:p>
    <w:p w14:paraId="13F8A60A" w14:textId="77777777" w:rsidR="00776816" w:rsidRPr="00776816" w:rsidRDefault="00776816" w:rsidP="00776816">
      <w:pPr>
        <w:rPr>
          <w:rFonts w:cs="Times New Roman"/>
          <w:b/>
          <w:i/>
          <w:sz w:val="24"/>
          <w:szCs w:val="24"/>
        </w:rPr>
      </w:pPr>
      <w:r w:rsidRPr="00776816">
        <w:rPr>
          <w:rFonts w:cs="Times New Roman"/>
          <w:b/>
          <w:i/>
          <w:sz w:val="24"/>
          <w:szCs w:val="24"/>
        </w:rPr>
        <w:t xml:space="preserve">                    h = "16";</w:t>
      </w:r>
    </w:p>
    <w:p w14:paraId="45067F3D"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254C0F95" w14:textId="77777777" w:rsidR="00776816" w:rsidRPr="00776816" w:rsidRDefault="00776816" w:rsidP="00776816">
      <w:pPr>
        <w:rPr>
          <w:rFonts w:cs="Times New Roman"/>
          <w:b/>
          <w:i/>
          <w:sz w:val="24"/>
          <w:szCs w:val="24"/>
        </w:rPr>
      </w:pPr>
      <w:r w:rsidRPr="00776816">
        <w:rPr>
          <w:rFonts w:cs="Times New Roman"/>
          <w:b/>
          <w:i/>
          <w:sz w:val="24"/>
          <w:szCs w:val="24"/>
        </w:rPr>
        <w:t xml:space="preserve">                case "5":</w:t>
      </w:r>
    </w:p>
    <w:p w14:paraId="71FE7CC6" w14:textId="77777777" w:rsidR="00776816" w:rsidRPr="00776816" w:rsidRDefault="00776816" w:rsidP="00776816">
      <w:pPr>
        <w:rPr>
          <w:rFonts w:cs="Times New Roman"/>
          <w:b/>
          <w:i/>
          <w:sz w:val="24"/>
          <w:szCs w:val="24"/>
        </w:rPr>
      </w:pPr>
      <w:r w:rsidRPr="00776816">
        <w:rPr>
          <w:rFonts w:cs="Times New Roman"/>
          <w:b/>
          <w:i/>
          <w:sz w:val="24"/>
          <w:szCs w:val="24"/>
        </w:rPr>
        <w:t xml:space="preserve">                    h = "17";</w:t>
      </w:r>
    </w:p>
    <w:p w14:paraId="4B05BA3B"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break;</w:t>
      </w:r>
    </w:p>
    <w:p w14:paraId="35C63E7A" w14:textId="77777777" w:rsidR="00776816" w:rsidRPr="00776816" w:rsidRDefault="00776816" w:rsidP="00776816">
      <w:pPr>
        <w:rPr>
          <w:rFonts w:cs="Times New Roman"/>
          <w:b/>
          <w:i/>
          <w:sz w:val="24"/>
          <w:szCs w:val="24"/>
        </w:rPr>
      </w:pPr>
      <w:r w:rsidRPr="00776816">
        <w:rPr>
          <w:rFonts w:cs="Times New Roman"/>
          <w:b/>
          <w:i/>
          <w:sz w:val="24"/>
          <w:szCs w:val="24"/>
        </w:rPr>
        <w:t xml:space="preserve">                case "6":</w:t>
      </w:r>
    </w:p>
    <w:p w14:paraId="1157AE62" w14:textId="77777777" w:rsidR="00776816" w:rsidRPr="00776816" w:rsidRDefault="00776816" w:rsidP="00776816">
      <w:pPr>
        <w:rPr>
          <w:rFonts w:cs="Times New Roman"/>
          <w:b/>
          <w:i/>
          <w:sz w:val="24"/>
          <w:szCs w:val="24"/>
        </w:rPr>
      </w:pPr>
      <w:r w:rsidRPr="00776816">
        <w:rPr>
          <w:rFonts w:cs="Times New Roman"/>
          <w:b/>
          <w:i/>
          <w:sz w:val="24"/>
          <w:szCs w:val="24"/>
        </w:rPr>
        <w:t xml:space="preserve">                    h = "18";</w:t>
      </w:r>
    </w:p>
    <w:p w14:paraId="6BC993D4"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2F392EFE" w14:textId="77777777" w:rsidR="00776816" w:rsidRPr="00776816" w:rsidRDefault="00776816" w:rsidP="00776816">
      <w:pPr>
        <w:rPr>
          <w:rFonts w:cs="Times New Roman"/>
          <w:b/>
          <w:i/>
          <w:sz w:val="24"/>
          <w:szCs w:val="24"/>
        </w:rPr>
      </w:pPr>
      <w:r w:rsidRPr="00776816">
        <w:rPr>
          <w:rFonts w:cs="Times New Roman"/>
          <w:b/>
          <w:i/>
          <w:sz w:val="24"/>
          <w:szCs w:val="24"/>
        </w:rPr>
        <w:t xml:space="preserve">                case "7":</w:t>
      </w:r>
    </w:p>
    <w:p w14:paraId="3FCC8D3B" w14:textId="77777777" w:rsidR="00776816" w:rsidRPr="00776816" w:rsidRDefault="00776816" w:rsidP="00776816">
      <w:pPr>
        <w:rPr>
          <w:rFonts w:cs="Times New Roman"/>
          <w:b/>
          <w:i/>
          <w:sz w:val="24"/>
          <w:szCs w:val="24"/>
        </w:rPr>
      </w:pPr>
      <w:r w:rsidRPr="00776816">
        <w:rPr>
          <w:rFonts w:cs="Times New Roman"/>
          <w:b/>
          <w:i/>
          <w:sz w:val="24"/>
          <w:szCs w:val="24"/>
        </w:rPr>
        <w:t xml:space="preserve">                    h = "19";</w:t>
      </w:r>
    </w:p>
    <w:p w14:paraId="2552EACD"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79067031" w14:textId="77777777" w:rsidR="00776816" w:rsidRPr="00776816" w:rsidRDefault="00776816" w:rsidP="00776816">
      <w:pPr>
        <w:rPr>
          <w:rFonts w:cs="Times New Roman"/>
          <w:b/>
          <w:i/>
          <w:sz w:val="24"/>
          <w:szCs w:val="24"/>
        </w:rPr>
      </w:pPr>
      <w:r w:rsidRPr="00776816">
        <w:rPr>
          <w:rFonts w:cs="Times New Roman"/>
          <w:b/>
          <w:i/>
          <w:sz w:val="24"/>
          <w:szCs w:val="24"/>
        </w:rPr>
        <w:t xml:space="preserve">                case "8":</w:t>
      </w:r>
    </w:p>
    <w:p w14:paraId="070B1113" w14:textId="77777777" w:rsidR="00776816" w:rsidRPr="00776816" w:rsidRDefault="00776816" w:rsidP="00776816">
      <w:pPr>
        <w:rPr>
          <w:rFonts w:cs="Times New Roman"/>
          <w:b/>
          <w:i/>
          <w:sz w:val="24"/>
          <w:szCs w:val="24"/>
        </w:rPr>
      </w:pPr>
      <w:r w:rsidRPr="00776816">
        <w:rPr>
          <w:rFonts w:cs="Times New Roman"/>
          <w:b/>
          <w:i/>
          <w:sz w:val="24"/>
          <w:szCs w:val="24"/>
        </w:rPr>
        <w:t xml:space="preserve">                    h = "20";</w:t>
      </w:r>
    </w:p>
    <w:p w14:paraId="4E9AB063"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1F6D9F6E" w14:textId="77777777" w:rsidR="00776816" w:rsidRPr="00776816" w:rsidRDefault="00776816" w:rsidP="00776816">
      <w:pPr>
        <w:rPr>
          <w:rFonts w:cs="Times New Roman"/>
          <w:b/>
          <w:i/>
          <w:sz w:val="24"/>
          <w:szCs w:val="24"/>
        </w:rPr>
      </w:pPr>
      <w:r w:rsidRPr="00776816">
        <w:rPr>
          <w:rFonts w:cs="Times New Roman"/>
          <w:b/>
          <w:i/>
          <w:sz w:val="24"/>
          <w:szCs w:val="24"/>
        </w:rPr>
        <w:t xml:space="preserve">                case "9":</w:t>
      </w:r>
    </w:p>
    <w:p w14:paraId="4B8A1427" w14:textId="77777777" w:rsidR="00776816" w:rsidRPr="00776816" w:rsidRDefault="00776816" w:rsidP="00776816">
      <w:pPr>
        <w:rPr>
          <w:rFonts w:cs="Times New Roman"/>
          <w:b/>
          <w:i/>
          <w:sz w:val="24"/>
          <w:szCs w:val="24"/>
        </w:rPr>
      </w:pPr>
      <w:r w:rsidRPr="00776816">
        <w:rPr>
          <w:rFonts w:cs="Times New Roman"/>
          <w:b/>
          <w:i/>
          <w:sz w:val="24"/>
          <w:szCs w:val="24"/>
        </w:rPr>
        <w:t xml:space="preserve">                    h = "21";</w:t>
      </w:r>
    </w:p>
    <w:p w14:paraId="0B340A2B"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6676B99C" w14:textId="77777777" w:rsidR="00776816" w:rsidRPr="00776816" w:rsidRDefault="00776816" w:rsidP="00776816">
      <w:pPr>
        <w:rPr>
          <w:rFonts w:cs="Times New Roman"/>
          <w:b/>
          <w:i/>
          <w:sz w:val="24"/>
          <w:szCs w:val="24"/>
        </w:rPr>
      </w:pPr>
      <w:r w:rsidRPr="00776816">
        <w:rPr>
          <w:rFonts w:cs="Times New Roman"/>
          <w:b/>
          <w:i/>
          <w:sz w:val="24"/>
          <w:szCs w:val="24"/>
        </w:rPr>
        <w:t xml:space="preserve">                case "10":</w:t>
      </w:r>
    </w:p>
    <w:p w14:paraId="73BB7308" w14:textId="77777777" w:rsidR="00776816" w:rsidRPr="00776816" w:rsidRDefault="00776816" w:rsidP="00776816">
      <w:pPr>
        <w:rPr>
          <w:rFonts w:cs="Times New Roman"/>
          <w:b/>
          <w:i/>
          <w:sz w:val="24"/>
          <w:szCs w:val="24"/>
        </w:rPr>
      </w:pPr>
      <w:r w:rsidRPr="00776816">
        <w:rPr>
          <w:rFonts w:cs="Times New Roman"/>
          <w:b/>
          <w:i/>
          <w:sz w:val="24"/>
          <w:szCs w:val="24"/>
        </w:rPr>
        <w:t xml:space="preserve">                    h = "22";</w:t>
      </w:r>
    </w:p>
    <w:p w14:paraId="7938E02E"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15FD42AB" w14:textId="77777777" w:rsidR="00776816" w:rsidRPr="00776816" w:rsidRDefault="00776816" w:rsidP="00776816">
      <w:pPr>
        <w:rPr>
          <w:rFonts w:cs="Times New Roman"/>
          <w:b/>
          <w:i/>
          <w:sz w:val="24"/>
          <w:szCs w:val="24"/>
        </w:rPr>
      </w:pPr>
      <w:r w:rsidRPr="00776816">
        <w:rPr>
          <w:rFonts w:cs="Times New Roman"/>
          <w:b/>
          <w:i/>
          <w:sz w:val="24"/>
          <w:szCs w:val="24"/>
        </w:rPr>
        <w:t xml:space="preserve">                case "11":</w:t>
      </w:r>
    </w:p>
    <w:p w14:paraId="2FF35AA3" w14:textId="77777777" w:rsidR="00776816" w:rsidRPr="00776816" w:rsidRDefault="00776816" w:rsidP="00776816">
      <w:pPr>
        <w:rPr>
          <w:rFonts w:cs="Times New Roman"/>
          <w:b/>
          <w:i/>
          <w:sz w:val="24"/>
          <w:szCs w:val="24"/>
        </w:rPr>
      </w:pPr>
      <w:r w:rsidRPr="00776816">
        <w:rPr>
          <w:rFonts w:cs="Times New Roman"/>
          <w:b/>
          <w:i/>
          <w:sz w:val="24"/>
          <w:szCs w:val="24"/>
        </w:rPr>
        <w:t xml:space="preserve">                    h = "23";</w:t>
      </w:r>
    </w:p>
    <w:p w14:paraId="25E8E1C1"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722967FA" w14:textId="77777777" w:rsidR="00776816" w:rsidRPr="00776816" w:rsidRDefault="00776816" w:rsidP="00776816">
      <w:pPr>
        <w:rPr>
          <w:rFonts w:cs="Times New Roman"/>
          <w:b/>
          <w:i/>
          <w:sz w:val="24"/>
          <w:szCs w:val="24"/>
        </w:rPr>
      </w:pPr>
      <w:r w:rsidRPr="00776816">
        <w:rPr>
          <w:rFonts w:cs="Times New Roman"/>
          <w:b/>
          <w:i/>
          <w:sz w:val="24"/>
          <w:szCs w:val="24"/>
        </w:rPr>
        <w:t xml:space="preserve">                case "12":</w:t>
      </w:r>
    </w:p>
    <w:p w14:paraId="3986CADF" w14:textId="77777777" w:rsidR="00776816" w:rsidRPr="00776816" w:rsidRDefault="00776816" w:rsidP="00776816">
      <w:pPr>
        <w:rPr>
          <w:rFonts w:cs="Times New Roman"/>
          <w:b/>
          <w:i/>
          <w:sz w:val="24"/>
          <w:szCs w:val="24"/>
        </w:rPr>
      </w:pPr>
      <w:r w:rsidRPr="00776816">
        <w:rPr>
          <w:rFonts w:cs="Times New Roman"/>
          <w:b/>
          <w:i/>
          <w:sz w:val="24"/>
          <w:szCs w:val="24"/>
        </w:rPr>
        <w:t xml:space="preserve">                    h = "0";</w:t>
      </w:r>
    </w:p>
    <w:p w14:paraId="032199F8" w14:textId="77777777" w:rsidR="00776816" w:rsidRPr="00776816" w:rsidRDefault="00776816" w:rsidP="00776816">
      <w:pPr>
        <w:rPr>
          <w:rFonts w:cs="Times New Roman"/>
          <w:b/>
          <w:i/>
          <w:sz w:val="24"/>
          <w:szCs w:val="24"/>
        </w:rPr>
      </w:pPr>
      <w:r w:rsidRPr="00776816">
        <w:rPr>
          <w:rFonts w:cs="Times New Roman"/>
          <w:b/>
          <w:i/>
          <w:sz w:val="24"/>
          <w:szCs w:val="24"/>
        </w:rPr>
        <w:t xml:space="preserve">                    break;</w:t>
      </w:r>
    </w:p>
    <w:p w14:paraId="3B1C611D" w14:textId="77777777" w:rsidR="00776816" w:rsidRPr="00776816" w:rsidRDefault="00776816" w:rsidP="00776816">
      <w:pPr>
        <w:rPr>
          <w:rFonts w:cs="Times New Roman"/>
          <w:b/>
          <w:i/>
          <w:sz w:val="24"/>
          <w:szCs w:val="24"/>
        </w:rPr>
      </w:pPr>
      <w:r w:rsidRPr="00776816">
        <w:rPr>
          <w:rFonts w:cs="Times New Roman"/>
          <w:b/>
          <w:i/>
          <w:sz w:val="24"/>
          <w:szCs w:val="24"/>
        </w:rPr>
        <w:lastRenderedPageBreak/>
        <w:t xml:space="preserve">            }</w:t>
      </w:r>
    </w:p>
    <w:p w14:paraId="4AC65AD9" w14:textId="77777777" w:rsidR="00776816" w:rsidRPr="00776816" w:rsidRDefault="00776816" w:rsidP="00776816">
      <w:pPr>
        <w:rPr>
          <w:rFonts w:cs="Times New Roman"/>
          <w:b/>
          <w:i/>
          <w:sz w:val="24"/>
          <w:szCs w:val="24"/>
        </w:rPr>
      </w:pPr>
      <w:r w:rsidRPr="00776816">
        <w:rPr>
          <w:rFonts w:cs="Times New Roman"/>
          <w:b/>
          <w:i/>
          <w:sz w:val="24"/>
          <w:szCs w:val="24"/>
        </w:rPr>
        <w:t xml:space="preserve">            return h;</w:t>
      </w:r>
    </w:p>
    <w:p w14:paraId="369801FC"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00910182" w14:textId="77777777" w:rsidR="00776816" w:rsidRPr="00776816" w:rsidRDefault="00776816" w:rsidP="00776816">
      <w:pPr>
        <w:rPr>
          <w:rFonts w:cs="Times New Roman"/>
          <w:b/>
          <w:i/>
          <w:sz w:val="24"/>
          <w:szCs w:val="24"/>
        </w:rPr>
      </w:pPr>
      <w:r w:rsidRPr="00776816">
        <w:rPr>
          <w:rFonts w:cs="Times New Roman"/>
          <w:b/>
          <w:i/>
          <w:sz w:val="24"/>
          <w:szCs w:val="24"/>
        </w:rPr>
        <w:t xml:space="preserve">    }</w:t>
      </w:r>
    </w:p>
    <w:p w14:paraId="181E9713" w14:textId="55F38D5A" w:rsidR="00776816" w:rsidRPr="00DF1C78" w:rsidRDefault="00776816" w:rsidP="00776816">
      <w:pPr>
        <w:rPr>
          <w:b/>
          <w:i/>
        </w:rPr>
      </w:pPr>
      <w:r w:rsidRPr="00776816">
        <w:rPr>
          <w:rFonts w:cs="Times New Roman"/>
          <w:b/>
          <w:i/>
          <w:sz w:val="24"/>
          <w:szCs w:val="24"/>
        </w:rPr>
        <w:t>}</w:t>
      </w:r>
    </w:p>
    <w:p w14:paraId="4F577A3C" w14:textId="77777777" w:rsidR="00896A54" w:rsidRDefault="00896A54" w:rsidP="00896A54">
      <w:pPr>
        <w:autoSpaceDE w:val="0"/>
        <w:autoSpaceDN w:val="0"/>
        <w:adjustRightInd w:val="0"/>
        <w:spacing w:after="0" w:line="240" w:lineRule="auto"/>
        <w:ind w:firstLine="0"/>
        <w:jc w:val="left"/>
        <w:rPr>
          <w:rFonts w:ascii="Consolas" w:hAnsi="Consolas" w:cs="Consolas"/>
          <w:color w:val="000000"/>
          <w:sz w:val="19"/>
          <w:szCs w:val="19"/>
        </w:rPr>
      </w:pPr>
    </w:p>
    <w:p w14:paraId="7B5D4173" w14:textId="77777777" w:rsidR="00F27BB0" w:rsidRDefault="00F27BB0" w:rsidP="00674E40"/>
    <w:p w14:paraId="26943CCF" w14:textId="77777777" w:rsidR="00227B6A" w:rsidRDefault="00227B6A" w:rsidP="00674E40"/>
    <w:p w14:paraId="776C227B" w14:textId="4DBE7987" w:rsidR="00227B6A" w:rsidRDefault="00702921" w:rsidP="00674E40">
      <w:pPr>
        <w:rPr>
          <w:b/>
          <w:sz w:val="24"/>
          <w:szCs w:val="24"/>
        </w:rPr>
      </w:pPr>
      <w:r w:rsidRPr="00702921">
        <w:rPr>
          <w:b/>
          <w:sz w:val="24"/>
          <w:szCs w:val="24"/>
        </w:rPr>
        <w:t>5.2.3. Modify</w:t>
      </w:r>
    </w:p>
    <w:p w14:paraId="349EBF99"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92916B7"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85944EB"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3B5CE6E"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0BD0A6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F4422D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33F8CE99"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6B1A842B"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p>
    <w:p w14:paraId="734D557C"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78D57D97"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13FFA5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Modify</w:t>
      </w:r>
    </w:p>
    <w:p w14:paraId="7E730E5A"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FA887C"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Modify</w:t>
      </w:r>
      <w:r>
        <w:rPr>
          <w:rFonts w:ascii="Consolas" w:hAnsi="Consolas" w:cs="Consolas"/>
          <w:color w:val="000000"/>
          <w:sz w:val="19"/>
          <w:szCs w:val="19"/>
        </w:rPr>
        <w:t>()</w:t>
      </w:r>
    </w:p>
    <w:p w14:paraId="0C52C535"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6432A8"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F83DE8"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SqlCommand sqlCommand;</w:t>
      </w:r>
      <w:r>
        <w:rPr>
          <w:rFonts w:ascii="Consolas" w:hAnsi="Consolas" w:cs="Consolas"/>
          <w:color w:val="008000"/>
          <w:sz w:val="19"/>
          <w:szCs w:val="19"/>
        </w:rPr>
        <w:t>//dùng để truy vấn các câu lệnh insert, update, delete...</w:t>
      </w:r>
    </w:p>
    <w:p w14:paraId="026BD62F"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SqlDataReader dataReader; </w:t>
      </w:r>
      <w:r>
        <w:rPr>
          <w:rFonts w:ascii="Consolas" w:hAnsi="Consolas" w:cs="Consolas"/>
          <w:color w:val="008000"/>
          <w:sz w:val="19"/>
          <w:szCs w:val="19"/>
        </w:rPr>
        <w:t>//dùng để đọc dữ liệu trong bảng</w:t>
      </w:r>
    </w:p>
    <w:p w14:paraId="7E0487F0"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List&lt;TaiKhoan&gt; TaiKhoans(</w:t>
      </w:r>
      <w:r>
        <w:rPr>
          <w:rFonts w:ascii="Consolas" w:hAnsi="Consolas" w:cs="Consolas"/>
          <w:color w:val="0000FF"/>
          <w:sz w:val="19"/>
          <w:szCs w:val="19"/>
        </w:rPr>
        <w:t>string</w:t>
      </w:r>
      <w:r>
        <w:rPr>
          <w:rFonts w:ascii="Consolas" w:hAnsi="Consolas" w:cs="Consolas"/>
          <w:color w:val="000000"/>
          <w:sz w:val="19"/>
          <w:szCs w:val="19"/>
        </w:rPr>
        <w:t xml:space="preserve"> query)</w:t>
      </w:r>
    </w:p>
    <w:p w14:paraId="0EDFEB3E"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50670A"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List&lt;TaiKhoan&gt; taiKhoans = </w:t>
      </w:r>
      <w:r>
        <w:rPr>
          <w:rFonts w:ascii="Consolas" w:hAnsi="Consolas" w:cs="Consolas"/>
          <w:color w:val="0000FF"/>
          <w:sz w:val="19"/>
          <w:szCs w:val="19"/>
        </w:rPr>
        <w:t>new</w:t>
      </w:r>
      <w:r>
        <w:rPr>
          <w:rFonts w:ascii="Consolas" w:hAnsi="Consolas" w:cs="Consolas"/>
          <w:color w:val="000000"/>
          <w:sz w:val="19"/>
          <w:szCs w:val="19"/>
        </w:rPr>
        <w:t xml:space="preserve"> List&lt;TaiKhoan&gt;();</w:t>
      </w:r>
    </w:p>
    <w:p w14:paraId="0A8DC959"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(SqlConnection sqlConnection = Connection.GetSqlConnection())</w:t>
      </w:r>
    </w:p>
    <w:p w14:paraId="7C71FF38"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5907C5"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sqlConnection.Open();</w:t>
      </w:r>
    </w:p>
    <w:p w14:paraId="3E8BF74B"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SqlCommand(query, sqlConnection);</w:t>
      </w:r>
    </w:p>
    <w:p w14:paraId="1A9AD336"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dataReader = sqlCommand.ExecuteReader();</w:t>
      </w:r>
    </w:p>
    <w:p w14:paraId="40A585B9"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(dataReader.Read())</w:t>
      </w:r>
    </w:p>
    <w:p w14:paraId="2907F282"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EF391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taiKhoans.Add(</w:t>
      </w:r>
      <w:r>
        <w:rPr>
          <w:rFonts w:ascii="Consolas" w:hAnsi="Consolas" w:cs="Consolas"/>
          <w:color w:val="0000FF"/>
          <w:sz w:val="19"/>
          <w:szCs w:val="19"/>
        </w:rPr>
        <w:t>new</w:t>
      </w:r>
      <w:r>
        <w:rPr>
          <w:rFonts w:ascii="Consolas" w:hAnsi="Consolas" w:cs="Consolas"/>
          <w:color w:val="000000"/>
          <w:sz w:val="19"/>
          <w:szCs w:val="19"/>
        </w:rPr>
        <w:t xml:space="preserve"> TaiKhoan(dataReader.GetString(0), dataReader.GetString(1)));</w:t>
      </w:r>
    </w:p>
    <w:p w14:paraId="646D4B31"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p>
    <w:p w14:paraId="4FEA86F8"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p>
    <w:p w14:paraId="7348AEB5"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sqlConnection.Close();</w:t>
      </w:r>
    </w:p>
    <w:p w14:paraId="4663550F"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p>
    <w:p w14:paraId="6BC2EB4D"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taiKhoans;</w:t>
      </w:r>
    </w:p>
    <w:p w14:paraId="2FC9D46C"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6F8FD"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p>
    <w:p w14:paraId="73EB063B"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Command(</w:t>
      </w:r>
      <w:r>
        <w:rPr>
          <w:rFonts w:ascii="Consolas" w:hAnsi="Consolas" w:cs="Consolas"/>
          <w:color w:val="0000FF"/>
          <w:sz w:val="19"/>
          <w:szCs w:val="19"/>
        </w:rPr>
        <w:t>string</w:t>
      </w:r>
      <w:r>
        <w:rPr>
          <w:rFonts w:ascii="Consolas" w:hAnsi="Consolas" w:cs="Consolas"/>
          <w:color w:val="000000"/>
          <w:sz w:val="19"/>
          <w:szCs w:val="19"/>
        </w:rPr>
        <w:t xml:space="preserve"> query)</w:t>
      </w:r>
    </w:p>
    <w:p w14:paraId="1A5AFD3F"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2FB21E73"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sqlConnection = Connection.GetSqlConnection())</w:t>
      </w:r>
    </w:p>
    <w:p w14:paraId="5F46DCF8"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9802F7"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sqlConnection.Open();</w:t>
      </w:r>
    </w:p>
    <w:p w14:paraId="2EB694A6"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sqlCommand = </w:t>
      </w:r>
      <w:r>
        <w:rPr>
          <w:rFonts w:ascii="Consolas" w:hAnsi="Consolas" w:cs="Consolas"/>
          <w:color w:val="0000FF"/>
          <w:sz w:val="19"/>
          <w:szCs w:val="19"/>
        </w:rPr>
        <w:t>new</w:t>
      </w:r>
      <w:r>
        <w:rPr>
          <w:rFonts w:ascii="Consolas" w:hAnsi="Consolas" w:cs="Consolas"/>
          <w:color w:val="000000"/>
          <w:sz w:val="19"/>
          <w:szCs w:val="19"/>
        </w:rPr>
        <w:t xml:space="preserve"> SqlCommand(query, sqlConnection);</w:t>
      </w:r>
    </w:p>
    <w:p w14:paraId="2D7172C2"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sqlCommand.ExecuteNonQuery();</w:t>
      </w:r>
    </w:p>
    <w:p w14:paraId="744C36C5"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sqlConnection.Close();</w:t>
      </w:r>
    </w:p>
    <w:p w14:paraId="2ADE098C"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p>
    <w:p w14:paraId="2320FB94"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3602DB0"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C5995E"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p>
    <w:p w14:paraId="4699A296" w14:textId="77777777" w:rsidR="00702921" w:rsidRDefault="00702921" w:rsidP="0070292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09F0510" w14:textId="77777777" w:rsidR="00702921" w:rsidRPr="00702921" w:rsidRDefault="00702921" w:rsidP="00674E40">
      <w:pPr>
        <w:rPr>
          <w:b/>
          <w:sz w:val="24"/>
          <w:szCs w:val="24"/>
        </w:rPr>
      </w:pPr>
    </w:p>
    <w:p w14:paraId="4602997F" w14:textId="6BF52354" w:rsidR="00215B3D" w:rsidRDefault="00702921" w:rsidP="00674E40">
      <w:pPr>
        <w:rPr>
          <w:b/>
          <w:i/>
        </w:rPr>
      </w:pPr>
      <w:r>
        <w:rPr>
          <w:b/>
          <w:i/>
        </w:rPr>
        <w:t>5.2.4</w:t>
      </w:r>
      <w:r w:rsidR="00123031" w:rsidRPr="00DF1C78">
        <w:rPr>
          <w:b/>
          <w:i/>
        </w:rPr>
        <w:t xml:space="preserve">. </w:t>
      </w:r>
      <w:r w:rsidR="004F4C7E">
        <w:rPr>
          <w:b/>
          <w:i/>
        </w:rPr>
        <w:t>Form1</w:t>
      </w:r>
      <w:r w:rsidR="00B9011E" w:rsidRPr="00DF1C78">
        <w:rPr>
          <w:b/>
          <w:i/>
        </w:rPr>
        <w:t>.cs</w:t>
      </w:r>
    </w:p>
    <w:p w14:paraId="26C6A23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D4AF45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F8BD8C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23087F8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1811E04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00D4A82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944B7A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C45DAA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EE145F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34577F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B17D56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1C63DE9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E5F037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5E1510C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31514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2407C00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5D841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16A2044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8B1D6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3F359F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9D06F3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477A2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Class.Functions.Connect(); </w:t>
      </w:r>
      <w:r>
        <w:rPr>
          <w:rFonts w:ascii="Consolas" w:hAnsi="Consolas" w:cs="Consolas"/>
          <w:color w:val="008000"/>
          <w:sz w:val="19"/>
          <w:szCs w:val="19"/>
        </w:rPr>
        <w:t>//Mở kết nối</w:t>
      </w:r>
    </w:p>
    <w:p w14:paraId="2D27117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D5415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66389B4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Form currentFormChild;</w:t>
      </w:r>
    </w:p>
    <w:p w14:paraId="24A978C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OpenChildForm(Form childForm)</w:t>
      </w:r>
    </w:p>
    <w:p w14:paraId="148BA53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4EF66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(currentFormChild!=</w:t>
      </w:r>
      <w:r>
        <w:rPr>
          <w:rFonts w:ascii="Consolas" w:hAnsi="Consolas" w:cs="Consolas"/>
          <w:color w:val="0000FF"/>
          <w:sz w:val="19"/>
          <w:szCs w:val="19"/>
        </w:rPr>
        <w:t>null</w:t>
      </w:r>
      <w:r>
        <w:rPr>
          <w:rFonts w:ascii="Consolas" w:hAnsi="Consolas" w:cs="Consolas"/>
          <w:color w:val="000000"/>
          <w:sz w:val="19"/>
          <w:szCs w:val="19"/>
        </w:rPr>
        <w:t>)</w:t>
      </w:r>
    </w:p>
    <w:p w14:paraId="0C5037D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7C270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currentFormChild.Close();</w:t>
      </w:r>
    </w:p>
    <w:p w14:paraId="41F2EAA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21B74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currentFormChild = childForm;</w:t>
      </w:r>
    </w:p>
    <w:p w14:paraId="6B81F79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childForm.TopLevel = </w:t>
      </w:r>
      <w:r>
        <w:rPr>
          <w:rFonts w:ascii="Consolas" w:hAnsi="Consolas" w:cs="Consolas"/>
          <w:color w:val="0000FF"/>
          <w:sz w:val="19"/>
          <w:szCs w:val="19"/>
        </w:rPr>
        <w:t>false</w:t>
      </w:r>
      <w:r>
        <w:rPr>
          <w:rFonts w:ascii="Consolas" w:hAnsi="Consolas" w:cs="Consolas"/>
          <w:color w:val="000000"/>
          <w:sz w:val="19"/>
          <w:szCs w:val="19"/>
        </w:rPr>
        <w:t>;</w:t>
      </w:r>
    </w:p>
    <w:p w14:paraId="7405186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childForm.FormBorderStyle = FormBorderStyle.None;</w:t>
      </w:r>
    </w:p>
    <w:p w14:paraId="0286F81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childForm.Dock = DockStyle.Fill;</w:t>
      </w:r>
    </w:p>
    <w:p w14:paraId="0EE7A8B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panel_Body.Controls.Add(childForm);</w:t>
      </w:r>
    </w:p>
    <w:p w14:paraId="6840A76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panel_Body.Tag = childForm;</w:t>
      </w:r>
    </w:p>
    <w:p w14:paraId="13634EB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childForm.BringToFront();</w:t>
      </w:r>
    </w:p>
    <w:p w14:paraId="63CEDD8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childForm.Show();</w:t>
      </w:r>
    </w:p>
    <w:p w14:paraId="121650B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23B5A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DFBB4F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C5A025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183CD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DMChatLieu());</w:t>
      </w:r>
    </w:p>
    <w:p w14:paraId="70E3B6C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label1.Text = button1.Text;</w:t>
      </w:r>
    </w:p>
    <w:p w14:paraId="6AE8285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5F897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7294C3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65D6D0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2BEB2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DMHang());</w:t>
      </w:r>
    </w:p>
    <w:p w14:paraId="14E9E41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button2.Text;</w:t>
      </w:r>
    </w:p>
    <w:p w14:paraId="6BDFBF1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B2977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B68ABF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99AA58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CD521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DMNhanVien());</w:t>
      </w:r>
    </w:p>
    <w:p w14:paraId="6BD2DD3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button3.Text;</w:t>
      </w:r>
    </w:p>
    <w:p w14:paraId="137EB03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3A672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2194EA3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EAE55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6C7FB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KhachHang());</w:t>
      </w:r>
    </w:p>
    <w:p w14:paraId="5B6C4BC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button4.Text;</w:t>
      </w:r>
    </w:p>
    <w:p w14:paraId="64A4B36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83CF5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64B5EA4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EAD14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6AB4C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HoaDonBan());</w:t>
      </w:r>
    </w:p>
    <w:p w14:paraId="50A6346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button5.Text;</w:t>
      </w:r>
    </w:p>
    <w:p w14:paraId="1334FB6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9E84A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4653BE6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button7_Click(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5BC570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645B3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OpenChildForm(</w:t>
      </w:r>
      <w:r>
        <w:rPr>
          <w:rFonts w:ascii="Consolas" w:hAnsi="Consolas" w:cs="Consolas"/>
          <w:color w:val="0000FF"/>
          <w:sz w:val="19"/>
          <w:szCs w:val="19"/>
        </w:rPr>
        <w:t>new</w:t>
      </w:r>
      <w:r>
        <w:rPr>
          <w:rFonts w:ascii="Consolas" w:hAnsi="Consolas" w:cs="Consolas"/>
          <w:color w:val="000000"/>
          <w:sz w:val="19"/>
          <w:szCs w:val="19"/>
        </w:rPr>
        <w:t xml:space="preserve"> TimHDBan());</w:t>
      </w:r>
    </w:p>
    <w:p w14:paraId="260B865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button7.Text;</w:t>
      </w:r>
    </w:p>
    <w:p w14:paraId="232CED0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8EEFD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F93654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button8_Click(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4A0C5F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D7233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muốn đăng xuất không?"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MessageBoxButtons.YesNo, MessageBoxIcon.Information) == DialogResult.Yes)</w:t>
      </w:r>
    </w:p>
    <w:p w14:paraId="366DEAD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D6098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7B37487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DangNhap dangNhap = </w:t>
      </w:r>
      <w:r>
        <w:rPr>
          <w:rFonts w:ascii="Consolas" w:hAnsi="Consolas" w:cs="Consolas"/>
          <w:color w:val="0000FF"/>
          <w:sz w:val="19"/>
          <w:szCs w:val="19"/>
        </w:rPr>
        <w:t>new</w:t>
      </w:r>
      <w:r>
        <w:rPr>
          <w:rFonts w:ascii="Consolas" w:hAnsi="Consolas" w:cs="Consolas"/>
          <w:color w:val="000000"/>
          <w:sz w:val="19"/>
          <w:szCs w:val="19"/>
        </w:rPr>
        <w:t xml:space="preserve"> DangNhap();</w:t>
      </w:r>
    </w:p>
    <w:p w14:paraId="12E3FCB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dangNhap.ShowDialog();</w:t>
      </w:r>
    </w:p>
    <w:p w14:paraId="4F619E5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0538F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6682EA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D1C5E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6BA232F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889235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1D87B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(currentFormChild != </w:t>
      </w:r>
      <w:r>
        <w:rPr>
          <w:rFonts w:ascii="Consolas" w:hAnsi="Consolas" w:cs="Consolas"/>
          <w:color w:val="0000FF"/>
          <w:sz w:val="19"/>
          <w:szCs w:val="19"/>
        </w:rPr>
        <w:t>null</w:t>
      </w:r>
      <w:r>
        <w:rPr>
          <w:rFonts w:ascii="Consolas" w:hAnsi="Consolas" w:cs="Consolas"/>
          <w:color w:val="000000"/>
          <w:sz w:val="19"/>
          <w:szCs w:val="19"/>
        </w:rPr>
        <w:t>)</w:t>
      </w:r>
    </w:p>
    <w:p w14:paraId="17EC396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6391B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currentFormChild.Close();</w:t>
      </w:r>
    </w:p>
    <w:p w14:paraId="72D9FD2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D0F18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"QUẢN LÝ CỬA HÀNG ĐIỆN THOẠI 24H"</w:t>
      </w:r>
      <w:r>
        <w:rPr>
          <w:rFonts w:ascii="Consolas" w:hAnsi="Consolas" w:cs="Consolas"/>
          <w:color w:val="000000"/>
          <w:sz w:val="19"/>
          <w:szCs w:val="19"/>
        </w:rPr>
        <w:t>;</w:t>
      </w:r>
    </w:p>
    <w:p w14:paraId="7DCE520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2CF6A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2AFE91E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829C72" w14:textId="032EFCF2" w:rsidR="004F4C7E" w:rsidRPr="00DF1C78" w:rsidRDefault="004F4C7E" w:rsidP="004F4C7E">
      <w:pPr>
        <w:rPr>
          <w:b/>
          <w:i/>
        </w:rPr>
      </w:pPr>
      <w:r>
        <w:rPr>
          <w:rFonts w:ascii="Consolas" w:hAnsi="Consolas" w:cs="Consolas"/>
          <w:color w:val="000000"/>
          <w:sz w:val="19"/>
          <w:szCs w:val="19"/>
        </w:rPr>
        <w:t>}</w:t>
      </w:r>
    </w:p>
    <w:p w14:paraId="3795FD93" w14:textId="77777777" w:rsidR="00896A54" w:rsidRDefault="00896A54" w:rsidP="00674E40"/>
    <w:p w14:paraId="364CA80B" w14:textId="535E1330" w:rsidR="00B9011E" w:rsidRPr="00DF1C78" w:rsidRDefault="00702921" w:rsidP="00674E40">
      <w:pPr>
        <w:rPr>
          <w:b/>
          <w:i/>
        </w:rPr>
      </w:pPr>
      <w:r>
        <w:rPr>
          <w:b/>
          <w:i/>
        </w:rPr>
        <w:t>5.2.5</w:t>
      </w:r>
      <w:r w:rsidR="00CF1C5B" w:rsidRPr="00DF1C78">
        <w:rPr>
          <w:b/>
          <w:i/>
        </w:rPr>
        <w:t>.</w:t>
      </w:r>
      <w:r>
        <w:rPr>
          <w:b/>
          <w:i/>
        </w:rPr>
        <w:t xml:space="preserve"> </w:t>
      </w:r>
      <w:r w:rsidR="00CF1C5B" w:rsidRPr="00DF1C78">
        <w:rPr>
          <w:b/>
          <w:i/>
        </w:rPr>
        <w:t>KhachHang.cs</w:t>
      </w:r>
    </w:p>
    <w:p w14:paraId="629A75A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5A9F6D6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1346F3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439C762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646DFE8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6ACA4FA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E5E352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F2AB6B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4B093A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551E1DB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7F67462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QuanLyDT.Class;</w:t>
      </w:r>
    </w:p>
    <w:p w14:paraId="37FB415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D06E4D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4C8639C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463D5D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KhachHang</w:t>
      </w:r>
      <w:r>
        <w:rPr>
          <w:rFonts w:ascii="Consolas" w:hAnsi="Consolas" w:cs="Consolas"/>
          <w:color w:val="000000"/>
          <w:sz w:val="19"/>
          <w:szCs w:val="19"/>
        </w:rPr>
        <w:t xml:space="preserve"> : Form</w:t>
      </w:r>
    </w:p>
    <w:p w14:paraId="15109D8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785C3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DataTable tblKH; </w:t>
      </w:r>
      <w:r>
        <w:rPr>
          <w:rFonts w:ascii="Consolas" w:hAnsi="Consolas" w:cs="Consolas"/>
          <w:color w:val="008000"/>
          <w:sz w:val="19"/>
          <w:szCs w:val="19"/>
        </w:rPr>
        <w:t>//Bảng khách hàng</w:t>
      </w:r>
    </w:p>
    <w:p w14:paraId="5976CD2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KhachHang</w:t>
      </w:r>
      <w:r>
        <w:rPr>
          <w:rFonts w:ascii="Consolas" w:hAnsi="Consolas" w:cs="Consolas"/>
          <w:color w:val="000000"/>
          <w:sz w:val="19"/>
          <w:szCs w:val="19"/>
        </w:rPr>
        <w:t>()</w:t>
      </w:r>
    </w:p>
    <w:p w14:paraId="3DAA025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2909B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4766953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577096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02B013D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KhachHang_Load(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F55EF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49175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txtMaKhach.Enabled = </w:t>
      </w:r>
      <w:r>
        <w:rPr>
          <w:rFonts w:ascii="Consolas" w:hAnsi="Consolas" w:cs="Consolas"/>
          <w:color w:val="0000FF"/>
          <w:sz w:val="19"/>
          <w:szCs w:val="19"/>
        </w:rPr>
        <w:t>false</w:t>
      </w:r>
      <w:r>
        <w:rPr>
          <w:rFonts w:ascii="Consolas" w:hAnsi="Consolas" w:cs="Consolas"/>
          <w:color w:val="000000"/>
          <w:sz w:val="19"/>
          <w:szCs w:val="19"/>
        </w:rPr>
        <w:t>;</w:t>
      </w:r>
    </w:p>
    <w:p w14:paraId="1E11BE9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29C8CFF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17DE0F6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3D023E8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26C0C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LoadDataGridView()</w:t>
      </w:r>
    </w:p>
    <w:p w14:paraId="5BBD668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14498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01548D4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KhachHang"</w:t>
      </w:r>
      <w:r>
        <w:rPr>
          <w:rFonts w:ascii="Consolas" w:hAnsi="Consolas" w:cs="Consolas"/>
          <w:color w:val="000000"/>
          <w:sz w:val="19"/>
          <w:szCs w:val="19"/>
        </w:rPr>
        <w:t>;</w:t>
      </w:r>
    </w:p>
    <w:p w14:paraId="23BC346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tblKH = Functions.GetDataToTable(sql); </w:t>
      </w:r>
      <w:r>
        <w:rPr>
          <w:rFonts w:ascii="Consolas" w:hAnsi="Consolas" w:cs="Consolas"/>
          <w:color w:val="008000"/>
          <w:sz w:val="19"/>
          <w:szCs w:val="19"/>
        </w:rPr>
        <w:t>//Lấy dữ liệu từ bảng</w:t>
      </w:r>
    </w:p>
    <w:p w14:paraId="0633574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dgvKhachHang.DataSource = tblKH; </w:t>
      </w:r>
      <w:r>
        <w:rPr>
          <w:rFonts w:ascii="Consolas" w:hAnsi="Consolas" w:cs="Consolas"/>
          <w:color w:val="008000"/>
          <w:sz w:val="19"/>
          <w:szCs w:val="19"/>
        </w:rPr>
        <w:t>//Hiển thị vào dataGridView</w:t>
      </w:r>
    </w:p>
    <w:p w14:paraId="7AA8B19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dgvKhachHang.Columns[0].HeaderText = </w:t>
      </w:r>
      <w:r>
        <w:rPr>
          <w:rFonts w:ascii="Consolas" w:hAnsi="Consolas" w:cs="Consolas"/>
          <w:color w:val="A31515"/>
          <w:sz w:val="19"/>
          <w:szCs w:val="19"/>
        </w:rPr>
        <w:t>"Mã khách hàng"</w:t>
      </w:r>
      <w:r>
        <w:rPr>
          <w:rFonts w:ascii="Consolas" w:hAnsi="Consolas" w:cs="Consolas"/>
          <w:color w:val="000000"/>
          <w:sz w:val="19"/>
          <w:szCs w:val="19"/>
        </w:rPr>
        <w:t>;</w:t>
      </w:r>
    </w:p>
    <w:p w14:paraId="34B2188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dgvKhachHang.Columns[1].HeaderText = </w:t>
      </w:r>
      <w:r>
        <w:rPr>
          <w:rFonts w:ascii="Consolas" w:hAnsi="Consolas" w:cs="Consolas"/>
          <w:color w:val="A31515"/>
          <w:sz w:val="19"/>
          <w:szCs w:val="19"/>
        </w:rPr>
        <w:t>"Tên khách hàng"</w:t>
      </w:r>
      <w:r>
        <w:rPr>
          <w:rFonts w:ascii="Consolas" w:hAnsi="Consolas" w:cs="Consolas"/>
          <w:color w:val="000000"/>
          <w:sz w:val="19"/>
          <w:szCs w:val="19"/>
        </w:rPr>
        <w:t>;</w:t>
      </w:r>
    </w:p>
    <w:p w14:paraId="2F62EDE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dgvKhachHang.Columns[2].HeaderText = </w:t>
      </w:r>
      <w:r>
        <w:rPr>
          <w:rFonts w:ascii="Consolas" w:hAnsi="Consolas" w:cs="Consolas"/>
          <w:color w:val="A31515"/>
          <w:sz w:val="19"/>
          <w:szCs w:val="19"/>
        </w:rPr>
        <w:t>"Địa chỉ"</w:t>
      </w:r>
      <w:r>
        <w:rPr>
          <w:rFonts w:ascii="Consolas" w:hAnsi="Consolas" w:cs="Consolas"/>
          <w:color w:val="000000"/>
          <w:sz w:val="19"/>
          <w:szCs w:val="19"/>
        </w:rPr>
        <w:t>;</w:t>
      </w:r>
    </w:p>
    <w:p w14:paraId="014D4CA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dgvKhachHang.Columns[3].HeaderText = </w:t>
      </w:r>
      <w:r>
        <w:rPr>
          <w:rFonts w:ascii="Consolas" w:hAnsi="Consolas" w:cs="Consolas"/>
          <w:color w:val="A31515"/>
          <w:sz w:val="19"/>
          <w:szCs w:val="19"/>
        </w:rPr>
        <w:t>"Điện thoại"</w:t>
      </w:r>
      <w:r>
        <w:rPr>
          <w:rFonts w:ascii="Consolas" w:hAnsi="Consolas" w:cs="Consolas"/>
          <w:color w:val="000000"/>
          <w:sz w:val="19"/>
          <w:szCs w:val="19"/>
        </w:rPr>
        <w:t>;</w:t>
      </w:r>
    </w:p>
    <w:p w14:paraId="0D8249B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dgvKhachHang.Columns[0].Width = 100;</w:t>
      </w:r>
    </w:p>
    <w:p w14:paraId="5A52709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dgvKhachHang.Columns[1].Width = 150;</w:t>
      </w:r>
    </w:p>
    <w:p w14:paraId="27B5E29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dgvKhachHang.Columns[2].Width = 150;</w:t>
      </w:r>
    </w:p>
    <w:p w14:paraId="07C20CD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dgvKhachHang.Columns[3].Width = 150;</w:t>
      </w:r>
    </w:p>
    <w:p w14:paraId="3A73CCC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dgvKhachHang.AllowUserToAddRows = </w:t>
      </w:r>
      <w:r>
        <w:rPr>
          <w:rFonts w:ascii="Consolas" w:hAnsi="Consolas" w:cs="Consolas"/>
          <w:color w:val="0000FF"/>
          <w:sz w:val="19"/>
          <w:szCs w:val="19"/>
        </w:rPr>
        <w:t>false</w:t>
      </w:r>
      <w:r>
        <w:rPr>
          <w:rFonts w:ascii="Consolas" w:hAnsi="Consolas" w:cs="Consolas"/>
          <w:color w:val="000000"/>
          <w:sz w:val="19"/>
          <w:szCs w:val="19"/>
        </w:rPr>
        <w:t>;</w:t>
      </w:r>
    </w:p>
    <w:p w14:paraId="0784CAD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dgvKhachHang.EditMode = DataGridViewEditMode.EditProgrammatically;</w:t>
      </w:r>
    </w:p>
    <w:p w14:paraId="0C67337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2E120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7876806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52955A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C8885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212452B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871FA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"Đang ở chế độ thêm mới!"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FD5772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txtMaKhach.Focus();</w:t>
      </w:r>
    </w:p>
    <w:p w14:paraId="5B49AD5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48C0B6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9EEAC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(tblKH.Rows.Count == 0)</w:t>
      </w:r>
    </w:p>
    <w:p w14:paraId="1AA1A52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492F9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có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00B49C9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BE703D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88A826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txtMaKhach.Text = dgvKhachHang.CurrentRow.Cells[</w:t>
      </w:r>
      <w:r>
        <w:rPr>
          <w:rFonts w:ascii="Consolas" w:hAnsi="Consolas" w:cs="Consolas"/>
          <w:color w:val="A31515"/>
          <w:sz w:val="19"/>
          <w:szCs w:val="19"/>
        </w:rPr>
        <w:t>"MaKhach"</w:t>
      </w:r>
      <w:r>
        <w:rPr>
          <w:rFonts w:ascii="Consolas" w:hAnsi="Consolas" w:cs="Consolas"/>
          <w:color w:val="000000"/>
          <w:sz w:val="19"/>
          <w:szCs w:val="19"/>
        </w:rPr>
        <w:t>].Value.ToString();</w:t>
      </w:r>
    </w:p>
    <w:p w14:paraId="54B8A89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txtTenKhach.Text = dgvKhachHang.CurrentRow.Cells[</w:t>
      </w:r>
      <w:r>
        <w:rPr>
          <w:rFonts w:ascii="Consolas" w:hAnsi="Consolas" w:cs="Consolas"/>
          <w:color w:val="A31515"/>
          <w:sz w:val="19"/>
          <w:szCs w:val="19"/>
        </w:rPr>
        <w:t>"TenKhach"</w:t>
      </w:r>
      <w:r>
        <w:rPr>
          <w:rFonts w:ascii="Consolas" w:hAnsi="Consolas" w:cs="Consolas"/>
          <w:color w:val="000000"/>
          <w:sz w:val="19"/>
          <w:szCs w:val="19"/>
        </w:rPr>
        <w:t>].Value.ToString();</w:t>
      </w:r>
    </w:p>
    <w:p w14:paraId="4B28162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txtDiaChi.Text = dgvKhachHang.CurrentRow.Cells[</w:t>
      </w:r>
      <w:r>
        <w:rPr>
          <w:rFonts w:ascii="Consolas" w:hAnsi="Consolas" w:cs="Consolas"/>
          <w:color w:val="A31515"/>
          <w:sz w:val="19"/>
          <w:szCs w:val="19"/>
        </w:rPr>
        <w:t>"DiaChi"</w:t>
      </w:r>
      <w:r>
        <w:rPr>
          <w:rFonts w:ascii="Consolas" w:hAnsi="Consolas" w:cs="Consolas"/>
          <w:color w:val="000000"/>
          <w:sz w:val="19"/>
          <w:szCs w:val="19"/>
        </w:rPr>
        <w:t>].Value.ToString();</w:t>
      </w:r>
    </w:p>
    <w:p w14:paraId="5BE593B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mtbDienThoai.Text = dgvKhachHang.CurrentRow.Cells[</w:t>
      </w:r>
      <w:r>
        <w:rPr>
          <w:rFonts w:ascii="Consolas" w:hAnsi="Consolas" w:cs="Consolas"/>
          <w:color w:val="A31515"/>
          <w:sz w:val="19"/>
          <w:szCs w:val="19"/>
        </w:rPr>
        <w:t>"DienThoai"</w:t>
      </w:r>
      <w:r>
        <w:rPr>
          <w:rFonts w:ascii="Consolas" w:hAnsi="Consolas" w:cs="Consolas"/>
          <w:color w:val="000000"/>
          <w:sz w:val="19"/>
          <w:szCs w:val="19"/>
        </w:rPr>
        <w:t>].Value.ToString();</w:t>
      </w:r>
    </w:p>
    <w:p w14:paraId="1161391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59D6E34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23D99A5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6E02F85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FECBD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03DE0E6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14:paraId="78DC755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8D8FB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txtMaKhach.Text = </w:t>
      </w:r>
      <w:r>
        <w:rPr>
          <w:rFonts w:ascii="Consolas" w:hAnsi="Consolas" w:cs="Consolas"/>
          <w:color w:val="A31515"/>
          <w:sz w:val="19"/>
          <w:szCs w:val="19"/>
        </w:rPr>
        <w:t>""</w:t>
      </w:r>
      <w:r>
        <w:rPr>
          <w:rFonts w:ascii="Consolas" w:hAnsi="Consolas" w:cs="Consolas"/>
          <w:color w:val="000000"/>
          <w:sz w:val="19"/>
          <w:szCs w:val="19"/>
        </w:rPr>
        <w:t>;</w:t>
      </w:r>
    </w:p>
    <w:p w14:paraId="1DCF2E6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txtTenKhach.Text = </w:t>
      </w:r>
      <w:r>
        <w:rPr>
          <w:rFonts w:ascii="Consolas" w:hAnsi="Consolas" w:cs="Consolas"/>
          <w:color w:val="A31515"/>
          <w:sz w:val="19"/>
          <w:szCs w:val="19"/>
        </w:rPr>
        <w:t>""</w:t>
      </w:r>
      <w:r>
        <w:rPr>
          <w:rFonts w:ascii="Consolas" w:hAnsi="Consolas" w:cs="Consolas"/>
          <w:color w:val="000000"/>
          <w:sz w:val="19"/>
          <w:szCs w:val="19"/>
        </w:rPr>
        <w:t>;</w:t>
      </w:r>
    </w:p>
    <w:p w14:paraId="3033235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txtDiaChi.Text = </w:t>
      </w:r>
      <w:r>
        <w:rPr>
          <w:rFonts w:ascii="Consolas" w:hAnsi="Consolas" w:cs="Consolas"/>
          <w:color w:val="A31515"/>
          <w:sz w:val="19"/>
          <w:szCs w:val="19"/>
        </w:rPr>
        <w:t>""</w:t>
      </w:r>
      <w:r>
        <w:rPr>
          <w:rFonts w:ascii="Consolas" w:hAnsi="Consolas" w:cs="Consolas"/>
          <w:color w:val="000000"/>
          <w:sz w:val="19"/>
          <w:szCs w:val="19"/>
        </w:rPr>
        <w:t>;</w:t>
      </w:r>
    </w:p>
    <w:p w14:paraId="34DFB43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mtbDienThoai.Text = </w:t>
      </w:r>
      <w:r>
        <w:rPr>
          <w:rFonts w:ascii="Consolas" w:hAnsi="Consolas" w:cs="Consolas"/>
          <w:color w:val="A31515"/>
          <w:sz w:val="19"/>
          <w:szCs w:val="19"/>
        </w:rPr>
        <w:t>""</w:t>
      </w:r>
      <w:r>
        <w:rPr>
          <w:rFonts w:ascii="Consolas" w:hAnsi="Consolas" w:cs="Consolas"/>
          <w:color w:val="000000"/>
          <w:sz w:val="19"/>
          <w:szCs w:val="19"/>
        </w:rPr>
        <w:t>;</w:t>
      </w:r>
    </w:p>
    <w:p w14:paraId="0511AC9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1744C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21B6159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6166AAB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txtMaKhach_KeyUp(</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p w14:paraId="3AAF905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41F28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Keys.Enter)</w:t>
      </w:r>
    </w:p>
    <w:p w14:paraId="0901644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SendKeys.Send(</w:t>
      </w:r>
      <w:r>
        <w:rPr>
          <w:rFonts w:ascii="Consolas" w:hAnsi="Consolas" w:cs="Consolas"/>
          <w:color w:val="A31515"/>
          <w:sz w:val="19"/>
          <w:szCs w:val="19"/>
        </w:rPr>
        <w:t>"{TAB}"</w:t>
      </w:r>
      <w:r>
        <w:rPr>
          <w:rFonts w:ascii="Consolas" w:hAnsi="Consolas" w:cs="Consolas"/>
          <w:color w:val="000000"/>
          <w:sz w:val="19"/>
          <w:szCs w:val="19"/>
        </w:rPr>
        <w:t>);</w:t>
      </w:r>
    </w:p>
    <w:p w14:paraId="1571E09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C131E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2AA373B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B9AC0F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AE9B83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4E0DA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false</w:t>
      </w:r>
      <w:r>
        <w:rPr>
          <w:rFonts w:ascii="Consolas" w:hAnsi="Consolas" w:cs="Consolas"/>
          <w:color w:val="000000"/>
          <w:sz w:val="19"/>
          <w:szCs w:val="19"/>
        </w:rPr>
        <w:t>;</w:t>
      </w:r>
    </w:p>
    <w:p w14:paraId="746F4F9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false</w:t>
      </w:r>
      <w:r>
        <w:rPr>
          <w:rFonts w:ascii="Consolas" w:hAnsi="Consolas" w:cs="Consolas"/>
          <w:color w:val="000000"/>
          <w:sz w:val="19"/>
          <w:szCs w:val="19"/>
        </w:rPr>
        <w:t>;</w:t>
      </w:r>
    </w:p>
    <w:p w14:paraId="6D4CE7A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3A5F304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true</w:t>
      </w:r>
      <w:r>
        <w:rPr>
          <w:rFonts w:ascii="Consolas" w:hAnsi="Consolas" w:cs="Consolas"/>
          <w:color w:val="000000"/>
          <w:sz w:val="19"/>
          <w:szCs w:val="19"/>
        </w:rPr>
        <w:t>;</w:t>
      </w:r>
    </w:p>
    <w:p w14:paraId="70CB17E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3A62225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61CD0B0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txtMaKhach.Enabled = </w:t>
      </w:r>
      <w:r>
        <w:rPr>
          <w:rFonts w:ascii="Consolas" w:hAnsi="Consolas" w:cs="Consolas"/>
          <w:color w:val="0000FF"/>
          <w:sz w:val="19"/>
          <w:szCs w:val="19"/>
        </w:rPr>
        <w:t>true</w:t>
      </w:r>
      <w:r>
        <w:rPr>
          <w:rFonts w:ascii="Consolas" w:hAnsi="Consolas" w:cs="Consolas"/>
          <w:color w:val="000000"/>
          <w:sz w:val="19"/>
          <w:szCs w:val="19"/>
        </w:rPr>
        <w:t>;</w:t>
      </w:r>
    </w:p>
    <w:p w14:paraId="122DAD3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txtMaKhach.Focus();</w:t>
      </w:r>
    </w:p>
    <w:p w14:paraId="7D5AF95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61D2B3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480FD34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29B6D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557503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71ACEAC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(txtMaKhach.Text.Trim().Length == 0)</w:t>
      </w:r>
    </w:p>
    <w:p w14:paraId="11B6BE5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B1BDF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mã khách"</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FD09D5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txtMaKhach.Focus();</w:t>
      </w:r>
    </w:p>
    <w:p w14:paraId="0130134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C6159F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C4851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(txtTenKhach.Text.Trim().Length == 0)</w:t>
      </w:r>
    </w:p>
    <w:p w14:paraId="6733739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E6B6C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tên khách"</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CFE813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txtTenKhach.Focus();</w:t>
      </w:r>
    </w:p>
    <w:p w14:paraId="6AB069D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CD9E3F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0AE8F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(txtDiaChi.Text.Trim().Length == 0)</w:t>
      </w:r>
    </w:p>
    <w:p w14:paraId="2398706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1DC28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MessageBox.Show(</w:t>
      </w:r>
      <w:r>
        <w:rPr>
          <w:rFonts w:ascii="Consolas" w:hAnsi="Consolas" w:cs="Consolas"/>
          <w:color w:val="A31515"/>
          <w:sz w:val="19"/>
          <w:szCs w:val="19"/>
        </w:rPr>
        <w:t>"Bạn phải nhập địa chỉ"</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52BC0F4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txtDiaChi.Focus();</w:t>
      </w:r>
    </w:p>
    <w:p w14:paraId="13A3020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F912A8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190CB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(mtbDienThoai.Text == </w:t>
      </w:r>
      <w:r>
        <w:rPr>
          <w:rFonts w:ascii="Consolas" w:hAnsi="Consolas" w:cs="Consolas"/>
          <w:color w:val="A31515"/>
          <w:sz w:val="19"/>
          <w:szCs w:val="19"/>
        </w:rPr>
        <w:t>"(  )    -"</w:t>
      </w:r>
      <w:r>
        <w:rPr>
          <w:rFonts w:ascii="Consolas" w:hAnsi="Consolas" w:cs="Consolas"/>
          <w:color w:val="000000"/>
          <w:sz w:val="19"/>
          <w:szCs w:val="19"/>
        </w:rPr>
        <w:t>)</w:t>
      </w:r>
    </w:p>
    <w:p w14:paraId="6F092DE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31FE6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6EFABF2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mtbDienThoai.Focus();</w:t>
      </w:r>
    </w:p>
    <w:p w14:paraId="24849C1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E65766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7B0E0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//Kiểm tra đã tồn tại mã khách chưa</w:t>
      </w:r>
    </w:p>
    <w:p w14:paraId="3CD6E60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MaKhach FROM KhachHang WHERE MaKhach=N'"</w:t>
      </w:r>
      <w:r>
        <w:rPr>
          <w:rFonts w:ascii="Consolas" w:hAnsi="Consolas" w:cs="Consolas"/>
          <w:color w:val="000000"/>
          <w:sz w:val="19"/>
          <w:szCs w:val="19"/>
        </w:rPr>
        <w:t xml:space="preserve"> + txtMaKhach.Text.Trim() + </w:t>
      </w:r>
      <w:r>
        <w:rPr>
          <w:rFonts w:ascii="Consolas" w:hAnsi="Consolas" w:cs="Consolas"/>
          <w:color w:val="A31515"/>
          <w:sz w:val="19"/>
          <w:szCs w:val="19"/>
        </w:rPr>
        <w:t>"'"</w:t>
      </w:r>
      <w:r>
        <w:rPr>
          <w:rFonts w:ascii="Consolas" w:hAnsi="Consolas" w:cs="Consolas"/>
          <w:color w:val="000000"/>
          <w:sz w:val="19"/>
          <w:szCs w:val="19"/>
        </w:rPr>
        <w:t>;</w:t>
      </w:r>
    </w:p>
    <w:p w14:paraId="1B42BA0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(Functions.CheckKey(sql))</w:t>
      </w:r>
    </w:p>
    <w:p w14:paraId="69E7C6E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C691B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"Mã khách này đã tồn tại"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0BD1E93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txtMaKhach.Focus();</w:t>
      </w:r>
    </w:p>
    <w:p w14:paraId="0EED7A1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7718F4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92AF9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//Chèn thêm</w:t>
      </w:r>
    </w:p>
    <w:p w14:paraId="18665BE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KhachHang VALUES (N'"</w:t>
      </w:r>
      <w:r>
        <w:rPr>
          <w:rFonts w:ascii="Consolas" w:hAnsi="Consolas" w:cs="Consolas"/>
          <w:color w:val="000000"/>
          <w:sz w:val="19"/>
          <w:szCs w:val="19"/>
        </w:rPr>
        <w:t xml:space="preserve"> + txtMaKhach.Text.Trim() +</w:t>
      </w:r>
    </w:p>
    <w:p w14:paraId="29E00A3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 txtTenKhach.Text.Trim() + </w:t>
      </w:r>
      <w:r>
        <w:rPr>
          <w:rFonts w:ascii="Consolas" w:hAnsi="Consolas" w:cs="Consolas"/>
          <w:color w:val="A31515"/>
          <w:sz w:val="19"/>
          <w:szCs w:val="19"/>
        </w:rPr>
        <w:t>"',N'"</w:t>
      </w:r>
      <w:r>
        <w:rPr>
          <w:rFonts w:ascii="Consolas" w:hAnsi="Consolas" w:cs="Consolas"/>
          <w:color w:val="000000"/>
          <w:sz w:val="19"/>
          <w:szCs w:val="19"/>
        </w:rPr>
        <w:t xml:space="preserve"> + txtDiaChi.Text.Trim() + </w:t>
      </w:r>
      <w:r>
        <w:rPr>
          <w:rFonts w:ascii="Consolas" w:hAnsi="Consolas" w:cs="Consolas"/>
          <w:color w:val="A31515"/>
          <w:sz w:val="19"/>
          <w:szCs w:val="19"/>
        </w:rPr>
        <w:t>"','"</w:t>
      </w:r>
      <w:r>
        <w:rPr>
          <w:rFonts w:ascii="Consolas" w:hAnsi="Consolas" w:cs="Consolas"/>
          <w:color w:val="000000"/>
          <w:sz w:val="19"/>
          <w:szCs w:val="19"/>
        </w:rPr>
        <w:t xml:space="preserve"> + mtbDienThoai.Text + </w:t>
      </w:r>
      <w:r>
        <w:rPr>
          <w:rFonts w:ascii="Consolas" w:hAnsi="Consolas" w:cs="Consolas"/>
          <w:color w:val="A31515"/>
          <w:sz w:val="19"/>
          <w:szCs w:val="19"/>
        </w:rPr>
        <w:t>"')"</w:t>
      </w:r>
      <w:r>
        <w:rPr>
          <w:rFonts w:ascii="Consolas" w:hAnsi="Consolas" w:cs="Consolas"/>
          <w:color w:val="000000"/>
          <w:sz w:val="19"/>
          <w:szCs w:val="19"/>
        </w:rPr>
        <w:t>;</w:t>
      </w:r>
    </w:p>
    <w:p w14:paraId="12F5291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w:t>
      </w:r>
    </w:p>
    <w:p w14:paraId="62361EE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514CBC6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07E429D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724D01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3A50507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362C732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249507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319FD34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5B78DE3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txtMaKhach.Enabled = </w:t>
      </w:r>
      <w:r>
        <w:rPr>
          <w:rFonts w:ascii="Consolas" w:hAnsi="Consolas" w:cs="Consolas"/>
          <w:color w:val="0000FF"/>
          <w:sz w:val="19"/>
          <w:szCs w:val="19"/>
        </w:rPr>
        <w:t>false</w:t>
      </w:r>
      <w:r>
        <w:rPr>
          <w:rFonts w:ascii="Consolas" w:hAnsi="Consolas" w:cs="Consolas"/>
          <w:color w:val="000000"/>
          <w:sz w:val="19"/>
          <w:szCs w:val="19"/>
        </w:rPr>
        <w:t>;</w:t>
      </w:r>
    </w:p>
    <w:p w14:paraId="46F1261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4F18D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7179042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A1961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082B0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38668AB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(tblKH.Rows.Count == 0)</w:t>
      </w:r>
    </w:p>
    <w:p w14:paraId="50E5A2D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A6048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4009704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524886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5922EB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(txtMaKhach.Text == </w:t>
      </w:r>
      <w:r>
        <w:rPr>
          <w:rFonts w:ascii="Consolas" w:hAnsi="Consolas" w:cs="Consolas"/>
          <w:color w:val="A31515"/>
          <w:sz w:val="19"/>
          <w:szCs w:val="19"/>
        </w:rPr>
        <w:t>""</w:t>
      </w:r>
      <w:r>
        <w:rPr>
          <w:rFonts w:ascii="Consolas" w:hAnsi="Consolas" w:cs="Consolas"/>
          <w:color w:val="000000"/>
          <w:sz w:val="19"/>
          <w:szCs w:val="19"/>
        </w:rPr>
        <w:t>)</w:t>
      </w:r>
    </w:p>
    <w:p w14:paraId="7415EA2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C4E0A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chọn bản ghi cần sửa"</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26EBB56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B9AC32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3D726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(txtTenKhach.Text.Trim().Length == 0)</w:t>
      </w:r>
    </w:p>
    <w:p w14:paraId="3F59CA75"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B8AE7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tên khách hàng"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3209DB68"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txtTenKhach.Focus();</w:t>
      </w:r>
    </w:p>
    <w:p w14:paraId="3F32E60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EB015D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432E9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(txtDiaChi.Text.Trim().Length == 0)</w:t>
      </w:r>
    </w:p>
    <w:p w14:paraId="005EAA3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AB4367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địa chỉ"</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E9AB8E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txtDiaChi.Focus();</w:t>
      </w:r>
    </w:p>
    <w:p w14:paraId="10B3F18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24479E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05EB9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(mtbDienThoai.Text == </w:t>
      </w:r>
      <w:r>
        <w:rPr>
          <w:rFonts w:ascii="Consolas" w:hAnsi="Consolas" w:cs="Consolas"/>
          <w:color w:val="A31515"/>
          <w:sz w:val="19"/>
          <w:szCs w:val="19"/>
        </w:rPr>
        <w:t>"(  )    -"</w:t>
      </w:r>
      <w:r>
        <w:rPr>
          <w:rFonts w:ascii="Consolas" w:hAnsi="Consolas" w:cs="Consolas"/>
          <w:color w:val="000000"/>
          <w:sz w:val="19"/>
          <w:szCs w:val="19"/>
        </w:rPr>
        <w:t>)</w:t>
      </w:r>
    </w:p>
    <w:p w14:paraId="162CA53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CA742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6D7328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mtbDienThoai.Focus();</w:t>
      </w:r>
    </w:p>
    <w:p w14:paraId="38BADCA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3B0E57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60C3E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"UPDATE KhachHang SET TenKhach=N'"</w:t>
      </w:r>
      <w:r>
        <w:rPr>
          <w:rFonts w:ascii="Consolas" w:hAnsi="Consolas" w:cs="Consolas"/>
          <w:color w:val="000000"/>
          <w:sz w:val="19"/>
          <w:szCs w:val="19"/>
        </w:rPr>
        <w:t xml:space="preserve"> + txtTenKhach.Text.Trim().ToString() + </w:t>
      </w:r>
      <w:r>
        <w:rPr>
          <w:rFonts w:ascii="Consolas" w:hAnsi="Consolas" w:cs="Consolas"/>
          <w:color w:val="A31515"/>
          <w:sz w:val="19"/>
          <w:szCs w:val="19"/>
        </w:rPr>
        <w:t>"',DiaChi=N'"</w:t>
      </w:r>
      <w:r>
        <w:rPr>
          <w:rFonts w:ascii="Consolas" w:hAnsi="Consolas" w:cs="Consolas"/>
          <w:color w:val="000000"/>
          <w:sz w:val="19"/>
          <w:szCs w:val="19"/>
        </w:rPr>
        <w:t xml:space="preserve"> +</w:t>
      </w:r>
    </w:p>
    <w:p w14:paraId="6F493AE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txtDiaChi.Text.Trim().ToString() + </w:t>
      </w:r>
      <w:r>
        <w:rPr>
          <w:rFonts w:ascii="Consolas" w:hAnsi="Consolas" w:cs="Consolas"/>
          <w:color w:val="A31515"/>
          <w:sz w:val="19"/>
          <w:szCs w:val="19"/>
        </w:rPr>
        <w:t>"',DienThoai='"</w:t>
      </w:r>
      <w:r>
        <w:rPr>
          <w:rFonts w:ascii="Consolas" w:hAnsi="Consolas" w:cs="Consolas"/>
          <w:color w:val="000000"/>
          <w:sz w:val="19"/>
          <w:szCs w:val="19"/>
        </w:rPr>
        <w:t xml:space="preserve"> + mtbDienThoai.Text.ToString() +</w:t>
      </w:r>
    </w:p>
    <w:p w14:paraId="6766A28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WHERE MaKhach=N'"</w:t>
      </w:r>
      <w:r>
        <w:rPr>
          <w:rFonts w:ascii="Consolas" w:hAnsi="Consolas" w:cs="Consolas"/>
          <w:color w:val="000000"/>
          <w:sz w:val="19"/>
          <w:szCs w:val="19"/>
        </w:rPr>
        <w:t xml:space="preserve"> + txtMaKhach.Text + </w:t>
      </w:r>
      <w:r>
        <w:rPr>
          <w:rFonts w:ascii="Consolas" w:hAnsi="Consolas" w:cs="Consolas"/>
          <w:color w:val="A31515"/>
          <w:sz w:val="19"/>
          <w:szCs w:val="19"/>
        </w:rPr>
        <w:t>"'"</w:t>
      </w:r>
      <w:r>
        <w:rPr>
          <w:rFonts w:ascii="Consolas" w:hAnsi="Consolas" w:cs="Consolas"/>
          <w:color w:val="000000"/>
          <w:sz w:val="19"/>
          <w:szCs w:val="19"/>
        </w:rPr>
        <w:t>;</w:t>
      </w:r>
    </w:p>
    <w:p w14:paraId="677564B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w:t>
      </w:r>
    </w:p>
    <w:p w14:paraId="1DA5944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743537E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38AFC01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4969EEC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FA24C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3A60DF7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6AEDD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324D3B"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1AC9B64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(tblKH.Rows.Count == 0)</w:t>
      </w:r>
    </w:p>
    <w:p w14:paraId="4761FC7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1FFA3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06CEC94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60D671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38A836"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(txtMaKhach.Text.Trim() == </w:t>
      </w:r>
      <w:r>
        <w:rPr>
          <w:rFonts w:ascii="Consolas" w:hAnsi="Consolas" w:cs="Consolas"/>
          <w:color w:val="A31515"/>
          <w:sz w:val="19"/>
          <w:szCs w:val="19"/>
        </w:rPr>
        <w:t>""</w:t>
      </w:r>
      <w:r>
        <w:rPr>
          <w:rFonts w:ascii="Consolas" w:hAnsi="Consolas" w:cs="Consolas"/>
          <w:color w:val="000000"/>
          <w:sz w:val="19"/>
          <w:szCs w:val="19"/>
        </w:rPr>
        <w:t>)</w:t>
      </w:r>
    </w:p>
    <w:p w14:paraId="1799E4B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E7930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chọn bản ghi nào"</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FFF370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CEEBAB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7E010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muốn xoá bản ghi này không?"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MessageBoxButtons.YesNo, MessageBoxIcon.Question) == DialogResult.Yes)</w:t>
      </w:r>
    </w:p>
    <w:p w14:paraId="35F96D3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E089E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"DELETE KhachHang WHERE MaKhach=N'"</w:t>
      </w:r>
      <w:r>
        <w:rPr>
          <w:rFonts w:ascii="Consolas" w:hAnsi="Consolas" w:cs="Consolas"/>
          <w:color w:val="000000"/>
          <w:sz w:val="19"/>
          <w:szCs w:val="19"/>
        </w:rPr>
        <w:t xml:space="preserve"> + txtMaKhach.Text + </w:t>
      </w:r>
      <w:r>
        <w:rPr>
          <w:rFonts w:ascii="Consolas" w:hAnsi="Consolas" w:cs="Consolas"/>
          <w:color w:val="A31515"/>
          <w:sz w:val="19"/>
          <w:szCs w:val="19"/>
        </w:rPr>
        <w:t>"'"</w:t>
      </w:r>
      <w:r>
        <w:rPr>
          <w:rFonts w:ascii="Consolas" w:hAnsi="Consolas" w:cs="Consolas"/>
          <w:color w:val="000000"/>
          <w:sz w:val="19"/>
          <w:szCs w:val="19"/>
        </w:rPr>
        <w:t>;</w:t>
      </w:r>
    </w:p>
    <w:p w14:paraId="0D16A34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Functions.RunSqlDel(sql);</w:t>
      </w:r>
    </w:p>
    <w:p w14:paraId="3883B90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305D5B1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087D5C2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44036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426C3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573E5AD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E30A4C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2F487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5FFC61C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703F4FFA"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47EC175E"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7493A34"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5F4ABA8D"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50E38F0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txtMaKhach.Enabled = </w:t>
      </w:r>
      <w:r>
        <w:rPr>
          <w:rFonts w:ascii="Consolas" w:hAnsi="Consolas" w:cs="Consolas"/>
          <w:color w:val="0000FF"/>
          <w:sz w:val="19"/>
          <w:szCs w:val="19"/>
        </w:rPr>
        <w:t>false</w:t>
      </w:r>
      <w:r>
        <w:rPr>
          <w:rFonts w:ascii="Consolas" w:hAnsi="Consolas" w:cs="Consolas"/>
          <w:color w:val="000000"/>
          <w:sz w:val="19"/>
          <w:szCs w:val="19"/>
        </w:rPr>
        <w:t>;</w:t>
      </w:r>
    </w:p>
    <w:p w14:paraId="44F22D1F"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B9DF99"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p>
    <w:p w14:paraId="0AC3A230"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E31C85C"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26E01863"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E1452D2"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BA3FB7"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2B5261" w14:textId="77777777" w:rsidR="004F4C7E" w:rsidRDefault="004F4C7E"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6BC6531" w14:textId="77777777" w:rsidR="00EA7863" w:rsidRDefault="00EA7863" w:rsidP="00674E40"/>
    <w:p w14:paraId="2335D773" w14:textId="59B9490C" w:rsidR="00CF1C5B" w:rsidRPr="00DF1C78" w:rsidRDefault="00702921" w:rsidP="00674E40">
      <w:pPr>
        <w:rPr>
          <w:b/>
          <w:i/>
        </w:rPr>
      </w:pPr>
      <w:r>
        <w:rPr>
          <w:b/>
          <w:i/>
        </w:rPr>
        <w:t>5.2.6. Hang</w:t>
      </w:r>
      <w:r w:rsidR="00CF1C5B" w:rsidRPr="00DF1C78">
        <w:rPr>
          <w:b/>
          <w:i/>
        </w:rPr>
        <w:t>.cs</w:t>
      </w:r>
    </w:p>
    <w:p w14:paraId="0BB129CD" w14:textId="77777777" w:rsidR="004F4C7E" w:rsidRPr="004F4C7E" w:rsidRDefault="004F4C7E" w:rsidP="004F4C7E">
      <w:pPr>
        <w:rPr>
          <w:rFonts w:ascii="Consolas" w:hAnsi="Consolas"/>
          <w:sz w:val="18"/>
          <w:szCs w:val="18"/>
        </w:rPr>
      </w:pPr>
      <w:r w:rsidRPr="004F4C7E">
        <w:rPr>
          <w:rFonts w:ascii="Consolas" w:hAnsi="Consolas"/>
          <w:sz w:val="18"/>
          <w:szCs w:val="18"/>
        </w:rPr>
        <w:t>using System;</w:t>
      </w:r>
    </w:p>
    <w:p w14:paraId="269D6781" w14:textId="77777777" w:rsidR="004F4C7E" w:rsidRPr="004F4C7E" w:rsidRDefault="004F4C7E" w:rsidP="004F4C7E">
      <w:pPr>
        <w:rPr>
          <w:rFonts w:ascii="Consolas" w:hAnsi="Consolas"/>
          <w:sz w:val="18"/>
          <w:szCs w:val="18"/>
        </w:rPr>
      </w:pPr>
      <w:r w:rsidRPr="004F4C7E">
        <w:rPr>
          <w:rFonts w:ascii="Consolas" w:hAnsi="Consolas"/>
          <w:sz w:val="18"/>
          <w:szCs w:val="18"/>
        </w:rPr>
        <w:t>using System.Collections.Generic;</w:t>
      </w:r>
    </w:p>
    <w:p w14:paraId="7F988505" w14:textId="77777777" w:rsidR="004F4C7E" w:rsidRPr="004F4C7E" w:rsidRDefault="004F4C7E" w:rsidP="004F4C7E">
      <w:pPr>
        <w:rPr>
          <w:rFonts w:ascii="Consolas" w:hAnsi="Consolas"/>
          <w:sz w:val="18"/>
          <w:szCs w:val="18"/>
        </w:rPr>
      </w:pPr>
      <w:r w:rsidRPr="004F4C7E">
        <w:rPr>
          <w:rFonts w:ascii="Consolas" w:hAnsi="Consolas"/>
          <w:sz w:val="18"/>
          <w:szCs w:val="18"/>
        </w:rPr>
        <w:t>using System.ComponentModel;</w:t>
      </w:r>
    </w:p>
    <w:p w14:paraId="193403C2" w14:textId="77777777" w:rsidR="004F4C7E" w:rsidRPr="004F4C7E" w:rsidRDefault="004F4C7E" w:rsidP="004F4C7E">
      <w:pPr>
        <w:rPr>
          <w:rFonts w:ascii="Consolas" w:hAnsi="Consolas"/>
          <w:sz w:val="18"/>
          <w:szCs w:val="18"/>
        </w:rPr>
      </w:pPr>
      <w:r w:rsidRPr="004F4C7E">
        <w:rPr>
          <w:rFonts w:ascii="Consolas" w:hAnsi="Consolas"/>
          <w:sz w:val="18"/>
          <w:szCs w:val="18"/>
        </w:rPr>
        <w:t>using System.Data;</w:t>
      </w:r>
    </w:p>
    <w:p w14:paraId="7B80F587" w14:textId="77777777" w:rsidR="004F4C7E" w:rsidRPr="004F4C7E" w:rsidRDefault="004F4C7E" w:rsidP="004F4C7E">
      <w:pPr>
        <w:rPr>
          <w:rFonts w:ascii="Consolas" w:hAnsi="Consolas"/>
          <w:sz w:val="18"/>
          <w:szCs w:val="18"/>
        </w:rPr>
      </w:pPr>
      <w:r w:rsidRPr="004F4C7E">
        <w:rPr>
          <w:rFonts w:ascii="Consolas" w:hAnsi="Consolas"/>
          <w:sz w:val="18"/>
          <w:szCs w:val="18"/>
        </w:rPr>
        <w:t>using System.Drawing;</w:t>
      </w:r>
    </w:p>
    <w:p w14:paraId="1D5823E5" w14:textId="77777777" w:rsidR="004F4C7E" w:rsidRPr="004F4C7E" w:rsidRDefault="004F4C7E" w:rsidP="004F4C7E">
      <w:pPr>
        <w:rPr>
          <w:rFonts w:ascii="Consolas" w:hAnsi="Consolas"/>
          <w:sz w:val="18"/>
          <w:szCs w:val="18"/>
        </w:rPr>
      </w:pPr>
      <w:r w:rsidRPr="004F4C7E">
        <w:rPr>
          <w:rFonts w:ascii="Consolas" w:hAnsi="Consolas"/>
          <w:sz w:val="18"/>
          <w:szCs w:val="18"/>
        </w:rPr>
        <w:t>using System.Linq;</w:t>
      </w:r>
    </w:p>
    <w:p w14:paraId="5965D8BD" w14:textId="77777777" w:rsidR="004F4C7E" w:rsidRPr="004F4C7E" w:rsidRDefault="004F4C7E" w:rsidP="004F4C7E">
      <w:pPr>
        <w:rPr>
          <w:rFonts w:ascii="Consolas" w:hAnsi="Consolas"/>
          <w:sz w:val="18"/>
          <w:szCs w:val="18"/>
        </w:rPr>
      </w:pPr>
      <w:r w:rsidRPr="004F4C7E">
        <w:rPr>
          <w:rFonts w:ascii="Consolas" w:hAnsi="Consolas"/>
          <w:sz w:val="18"/>
          <w:szCs w:val="18"/>
        </w:rPr>
        <w:t>using System.Text;</w:t>
      </w:r>
    </w:p>
    <w:p w14:paraId="3338AE9E" w14:textId="77777777" w:rsidR="004F4C7E" w:rsidRPr="004F4C7E" w:rsidRDefault="004F4C7E" w:rsidP="004F4C7E">
      <w:pPr>
        <w:rPr>
          <w:rFonts w:ascii="Consolas" w:hAnsi="Consolas"/>
          <w:sz w:val="18"/>
          <w:szCs w:val="18"/>
        </w:rPr>
      </w:pPr>
      <w:r w:rsidRPr="004F4C7E">
        <w:rPr>
          <w:rFonts w:ascii="Consolas" w:hAnsi="Consolas"/>
          <w:sz w:val="18"/>
          <w:szCs w:val="18"/>
        </w:rPr>
        <w:t>using System.Threading.Tasks;</w:t>
      </w:r>
    </w:p>
    <w:p w14:paraId="208FA2B7" w14:textId="77777777" w:rsidR="004F4C7E" w:rsidRPr="004F4C7E" w:rsidRDefault="004F4C7E" w:rsidP="004F4C7E">
      <w:pPr>
        <w:rPr>
          <w:rFonts w:ascii="Consolas" w:hAnsi="Consolas"/>
          <w:sz w:val="18"/>
          <w:szCs w:val="18"/>
        </w:rPr>
      </w:pPr>
      <w:r w:rsidRPr="004F4C7E">
        <w:rPr>
          <w:rFonts w:ascii="Consolas" w:hAnsi="Consolas"/>
          <w:sz w:val="18"/>
          <w:szCs w:val="18"/>
        </w:rPr>
        <w:t>using System.Windows.Forms;</w:t>
      </w:r>
    </w:p>
    <w:p w14:paraId="41620C9D" w14:textId="77777777" w:rsidR="004F4C7E" w:rsidRPr="004F4C7E" w:rsidRDefault="004F4C7E" w:rsidP="004F4C7E">
      <w:pPr>
        <w:rPr>
          <w:rFonts w:ascii="Consolas" w:hAnsi="Consolas"/>
          <w:sz w:val="18"/>
          <w:szCs w:val="18"/>
        </w:rPr>
      </w:pPr>
      <w:r w:rsidRPr="004F4C7E">
        <w:rPr>
          <w:rFonts w:ascii="Consolas" w:hAnsi="Consolas"/>
          <w:sz w:val="18"/>
          <w:szCs w:val="18"/>
        </w:rPr>
        <w:t>using System.Data.SqlClient;</w:t>
      </w:r>
    </w:p>
    <w:p w14:paraId="698ABD79" w14:textId="77777777" w:rsidR="004F4C7E" w:rsidRPr="004F4C7E" w:rsidRDefault="004F4C7E" w:rsidP="004F4C7E">
      <w:pPr>
        <w:rPr>
          <w:rFonts w:ascii="Consolas" w:hAnsi="Consolas"/>
          <w:sz w:val="18"/>
          <w:szCs w:val="18"/>
        </w:rPr>
      </w:pPr>
      <w:r w:rsidRPr="004F4C7E">
        <w:rPr>
          <w:rFonts w:ascii="Consolas" w:hAnsi="Consolas"/>
          <w:sz w:val="18"/>
          <w:szCs w:val="18"/>
        </w:rPr>
        <w:t>using QuanLyDT.Class;</w:t>
      </w:r>
    </w:p>
    <w:p w14:paraId="0A93AE04" w14:textId="77777777" w:rsidR="004F4C7E" w:rsidRPr="004F4C7E" w:rsidRDefault="004F4C7E" w:rsidP="004F4C7E">
      <w:pPr>
        <w:rPr>
          <w:rFonts w:ascii="Consolas" w:hAnsi="Consolas"/>
          <w:sz w:val="18"/>
          <w:szCs w:val="18"/>
        </w:rPr>
      </w:pPr>
    </w:p>
    <w:p w14:paraId="5E8787DF" w14:textId="77777777" w:rsidR="004F4C7E" w:rsidRPr="004F4C7E" w:rsidRDefault="004F4C7E" w:rsidP="004F4C7E">
      <w:pPr>
        <w:rPr>
          <w:rFonts w:ascii="Consolas" w:hAnsi="Consolas"/>
          <w:sz w:val="18"/>
          <w:szCs w:val="18"/>
        </w:rPr>
      </w:pPr>
      <w:r w:rsidRPr="004F4C7E">
        <w:rPr>
          <w:rFonts w:ascii="Consolas" w:hAnsi="Consolas"/>
          <w:sz w:val="18"/>
          <w:szCs w:val="18"/>
        </w:rPr>
        <w:t>namespace QuanLyDT</w:t>
      </w:r>
    </w:p>
    <w:p w14:paraId="10746D9A" w14:textId="77777777" w:rsidR="004F4C7E" w:rsidRPr="004F4C7E" w:rsidRDefault="004F4C7E" w:rsidP="004F4C7E">
      <w:pPr>
        <w:rPr>
          <w:rFonts w:ascii="Consolas" w:hAnsi="Consolas"/>
          <w:sz w:val="18"/>
          <w:szCs w:val="18"/>
        </w:rPr>
      </w:pPr>
      <w:r w:rsidRPr="004F4C7E">
        <w:rPr>
          <w:rFonts w:ascii="Consolas" w:hAnsi="Consolas"/>
          <w:sz w:val="18"/>
          <w:szCs w:val="18"/>
        </w:rPr>
        <w:t>{</w:t>
      </w:r>
    </w:p>
    <w:p w14:paraId="5D9D5C8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public partial class DMHang : Form</w:t>
      </w:r>
    </w:p>
    <w:p w14:paraId="78F367A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CDB7B5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DataTable tblH; //Bảng hàng</w:t>
      </w:r>
    </w:p>
    <w:p w14:paraId="7B18333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public DMHang()</w:t>
      </w:r>
    </w:p>
    <w:p w14:paraId="6A729B8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9C65BB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InitializeComponent();</w:t>
      </w:r>
    </w:p>
    <w:p w14:paraId="59BA7AF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620C21A2" w14:textId="77777777" w:rsidR="004F4C7E" w:rsidRPr="004F4C7E" w:rsidRDefault="004F4C7E" w:rsidP="004F4C7E">
      <w:pPr>
        <w:rPr>
          <w:rFonts w:ascii="Consolas" w:hAnsi="Consolas"/>
          <w:sz w:val="18"/>
          <w:szCs w:val="18"/>
        </w:rPr>
      </w:pPr>
    </w:p>
    <w:p w14:paraId="06731DC5"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private void DMHang_Load(object sender, EventArgs e)</w:t>
      </w:r>
    </w:p>
    <w:p w14:paraId="0949C0D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6D77F3B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2DCE684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 from ChatLieu";</w:t>
      </w:r>
    </w:p>
    <w:p w14:paraId="62829AA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txtMaHang.Enabled = false;</w:t>
      </w:r>
    </w:p>
    <w:p w14:paraId="477390A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btnLuu.Enabled = false;</w:t>
      </w:r>
    </w:p>
    <w:p w14:paraId="3780E89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btnBoQua.Enabled = false;</w:t>
      </w:r>
    </w:p>
    <w:p w14:paraId="6767390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LoadDataGridView();</w:t>
      </w:r>
    </w:p>
    <w:p w14:paraId="7E0485E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Functions.FillCombo(sql, cboMaChatLieu, "MaChatLieu", "TenChatLieu");</w:t>
      </w:r>
    </w:p>
    <w:p w14:paraId="0E91FB7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cboMaChatLieu.SelectedIndex = -1;</w:t>
      </w:r>
    </w:p>
    <w:p w14:paraId="1169949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1A766F2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C93D0A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ResetValues()</w:t>
      </w:r>
    </w:p>
    <w:p w14:paraId="5DB8CFE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60C384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txtMaHang.Text = "";</w:t>
      </w:r>
    </w:p>
    <w:p w14:paraId="6DD76BC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txtTenHang.Text = "";</w:t>
      </w:r>
    </w:p>
    <w:p w14:paraId="7C4DD04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cboMaChatLieu.Text = "";</w:t>
      </w:r>
    </w:p>
    <w:p w14:paraId="503B6BA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txtSoLuong.Text = "0";</w:t>
      </w:r>
    </w:p>
    <w:p w14:paraId="129D293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txtDonGiaNhap.Text = "0";</w:t>
      </w:r>
    </w:p>
    <w:p w14:paraId="3242735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txtDonGiaBan.Text = "0";</w:t>
      </w:r>
    </w:p>
    <w:p w14:paraId="3A4F234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txtSoLuong.Enabled = true;</w:t>
      </w:r>
    </w:p>
    <w:p w14:paraId="0909126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txtDonGiaNhap.Enabled = false;</w:t>
      </w:r>
    </w:p>
    <w:p w14:paraId="3C1357A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txtDonGiaBan.Enabled = false;</w:t>
      </w:r>
    </w:p>
    <w:p w14:paraId="4D15720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txtAnh.Text = "";</w:t>
      </w:r>
    </w:p>
    <w:p w14:paraId="4AC4A61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picAnh.Image = null;</w:t>
      </w:r>
    </w:p>
    <w:p w14:paraId="7524FD5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txtGhiChu.Text = "";</w:t>
      </w:r>
    </w:p>
    <w:p w14:paraId="271736B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09BC58E"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private void LoadDataGridView()</w:t>
      </w:r>
    </w:p>
    <w:p w14:paraId="32F6AAB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BFFBE9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5D3F82B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 from Hang";</w:t>
      </w:r>
    </w:p>
    <w:p w14:paraId="68869AD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tblH = Functions.GetDataToTable(sql);</w:t>
      </w:r>
    </w:p>
    <w:p w14:paraId="0EEF2DA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dgvHang.DataSource = tblH;</w:t>
      </w:r>
    </w:p>
    <w:p w14:paraId="08B8448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dgvHang.Columns[0].HeaderText = "Mã điện thoại";</w:t>
      </w:r>
    </w:p>
    <w:p w14:paraId="202AB4F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dgvHang.Columns[1].HeaderText = "Tên điện thoại";</w:t>
      </w:r>
    </w:p>
    <w:p w14:paraId="216DE04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dgvHang.Columns[2].HeaderText = "Chất Hãng";</w:t>
      </w:r>
    </w:p>
    <w:p w14:paraId="0F417DC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dgvHang.Columns[3].HeaderText = "Số lượng";</w:t>
      </w:r>
    </w:p>
    <w:p w14:paraId="5E83E6E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dgvHang.Columns[4].HeaderText = "Đơn giá nhập";</w:t>
      </w:r>
    </w:p>
    <w:p w14:paraId="053F20E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dgvHang.Columns[5].HeaderText = "Đơn giá bán";</w:t>
      </w:r>
    </w:p>
    <w:p w14:paraId="61DE6C6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dgvHang.Columns[6].HeaderText = "Ảnh";</w:t>
      </w:r>
    </w:p>
    <w:p w14:paraId="2CF26D0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dgvHang.Columns[7].HeaderText = "Ghi chú";</w:t>
      </w:r>
    </w:p>
    <w:p w14:paraId="6B4CD6A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dgvHang.Columns[0].Width = 80;</w:t>
      </w:r>
    </w:p>
    <w:p w14:paraId="7DD3478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dgvHang.Columns[1].Width = 140;</w:t>
      </w:r>
    </w:p>
    <w:p w14:paraId="2D6B693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dgvHang.Columns[2].Width = 80;</w:t>
      </w:r>
    </w:p>
    <w:p w14:paraId="0CAF7FB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dgvHang.Columns[3].Width = 80;</w:t>
      </w:r>
    </w:p>
    <w:p w14:paraId="43C2DC6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dgvHang.Columns[4].Width = 100;</w:t>
      </w:r>
    </w:p>
    <w:p w14:paraId="258D53B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dgvHang.Columns[5].Width = 100;</w:t>
      </w:r>
    </w:p>
    <w:p w14:paraId="39D1BBE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dgvHang.Columns[6].Width = 200;</w:t>
      </w:r>
    </w:p>
    <w:p w14:paraId="3E230CC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dgvHang.Columns[7].Width = 300;</w:t>
      </w:r>
    </w:p>
    <w:p w14:paraId="61AED39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dgvHang.AllowUserToAddRows = false;</w:t>
      </w:r>
    </w:p>
    <w:p w14:paraId="0AF712E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dgvHang.EditMode = DataGridViewEditMode.EditProgrammatically;</w:t>
      </w:r>
    </w:p>
    <w:p w14:paraId="439D0EB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B4A8AC6" w14:textId="77777777" w:rsidR="004F4C7E" w:rsidRPr="004F4C7E" w:rsidRDefault="004F4C7E" w:rsidP="004F4C7E">
      <w:pPr>
        <w:rPr>
          <w:rFonts w:ascii="Consolas" w:hAnsi="Consolas"/>
          <w:sz w:val="18"/>
          <w:szCs w:val="18"/>
        </w:rPr>
      </w:pPr>
    </w:p>
    <w:p w14:paraId="75BAB74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dgvHang_Click(object sender, EventArgs e)</w:t>
      </w:r>
    </w:p>
    <w:p w14:paraId="1716079F"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w:t>
      </w:r>
    </w:p>
    <w:p w14:paraId="432F16B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MaChatLieu;</w:t>
      </w:r>
    </w:p>
    <w:p w14:paraId="0087F81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7B44B93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(btnThem.Enabled == false)</w:t>
      </w:r>
    </w:p>
    <w:p w14:paraId="16820AF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5EB432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MessageBox.Show("Đang ở chế độ thêm mới!", "Thông báo", MessageBoxButtons.OK, MessageBoxIcon.Information);</w:t>
      </w:r>
    </w:p>
    <w:p w14:paraId="7D7CFDF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txtMaHang.Focus();</w:t>
      </w:r>
    </w:p>
    <w:p w14:paraId="3F271CA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5A82461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2C7FF5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(tblH.Rows.Count == 0)</w:t>
      </w:r>
    </w:p>
    <w:p w14:paraId="5D9C0A7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64A713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MessageBox.Show("Không có dữ liệu!", "Thông báo", MessageBoxButtons.OK, MessageBoxIcon.Information);</w:t>
      </w:r>
    </w:p>
    <w:p w14:paraId="30E619B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0675F11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5AF47E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txtMaHang.Text = dgvHang.CurrentRow.Cells["MaHang"].Value.ToString();</w:t>
      </w:r>
    </w:p>
    <w:p w14:paraId="6067A5B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txtTenHang.Text = dgvHang.CurrentRow.Cells["TenHang"].Value.ToString();</w:t>
      </w:r>
    </w:p>
    <w:p w14:paraId="034C598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MaChatLieu = dgvHang.CurrentRow.Cells["MaChatLieu"].Value.ToString();</w:t>
      </w:r>
    </w:p>
    <w:p w14:paraId="2313954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TenChatLieu FROM ChatLieu WHERE MaChatLieu=N'" + MaChatLieu + "'";</w:t>
      </w:r>
    </w:p>
    <w:p w14:paraId="415229E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cboMaChatLieu.Text = Functions.GetFieldValues(sql);</w:t>
      </w:r>
    </w:p>
    <w:p w14:paraId="081E1F0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txtSoLuong.Text = dgvHang.CurrentRow.Cells["SoLuong"].Value.ToString();</w:t>
      </w:r>
    </w:p>
    <w:p w14:paraId="0698BAB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txtDonGiaNhap.Text = dgvHang.CurrentRow.Cells["DonGiaNhap"].Value.ToString();</w:t>
      </w:r>
    </w:p>
    <w:p w14:paraId="2C3FC54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txtDonGiaBan.Text = dgvHang.CurrentRow.Cells["DonGiaBan"].Value.ToString();</w:t>
      </w:r>
    </w:p>
    <w:p w14:paraId="2580745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Anh FROM Hang WHERE MaHang=N'" + txtMaHang.Text + "'";</w:t>
      </w:r>
    </w:p>
    <w:p w14:paraId="4BFADF0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txtAnh.Text = Functions.GetFieldValues(sql);</w:t>
      </w:r>
    </w:p>
    <w:p w14:paraId="724AF1B2"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picAnh.Image = Image.FromFile(txtAnh.Text);</w:t>
      </w:r>
    </w:p>
    <w:p w14:paraId="402737E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Ghichu FROM Hang WHERE MaHang = N'" + txtMaHang.Text + "'";</w:t>
      </w:r>
    </w:p>
    <w:p w14:paraId="3B990EC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txtGhiChu.Text = Functions.GetFieldValues(sql);</w:t>
      </w:r>
    </w:p>
    <w:p w14:paraId="79D800E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btnSua.Enabled = true;</w:t>
      </w:r>
    </w:p>
    <w:p w14:paraId="6EA7118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btnXoa.Enabled = true;</w:t>
      </w:r>
    </w:p>
    <w:p w14:paraId="1A594FA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btnBoQua.Enabled = true;</w:t>
      </w:r>
    </w:p>
    <w:p w14:paraId="6F507B4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D961793" w14:textId="77777777" w:rsidR="004F4C7E" w:rsidRPr="004F4C7E" w:rsidRDefault="004F4C7E" w:rsidP="004F4C7E">
      <w:pPr>
        <w:rPr>
          <w:rFonts w:ascii="Consolas" w:hAnsi="Consolas"/>
          <w:sz w:val="18"/>
          <w:szCs w:val="18"/>
        </w:rPr>
      </w:pPr>
    </w:p>
    <w:p w14:paraId="02135905" w14:textId="77777777" w:rsidR="004F4C7E" w:rsidRPr="004F4C7E" w:rsidRDefault="004F4C7E" w:rsidP="004F4C7E">
      <w:pPr>
        <w:rPr>
          <w:rFonts w:ascii="Consolas" w:hAnsi="Consolas"/>
          <w:sz w:val="18"/>
          <w:szCs w:val="18"/>
        </w:rPr>
      </w:pPr>
    </w:p>
    <w:p w14:paraId="3B4AB69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btnOpen_Click(object sender, EventArgs e)</w:t>
      </w:r>
    </w:p>
    <w:p w14:paraId="3C4C557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776A79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OpenFileDialog dlgOpen = new OpenFileDialog();</w:t>
      </w:r>
    </w:p>
    <w:p w14:paraId="7E07458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dlgOpen.Filter = "Bitmap(*.bmp)|*.bmp|JPEG(*.jpg)|*.jpg|GIF(*.gif)|*.gif|All files(*.*)|*.*";</w:t>
      </w:r>
    </w:p>
    <w:p w14:paraId="7802724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dlgOpen.FilterIndex = 2;</w:t>
      </w:r>
    </w:p>
    <w:p w14:paraId="10E6F6E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dlgOpen.Title = "Chọn ảnh minh hoạ cho sản phẩm";</w:t>
      </w:r>
    </w:p>
    <w:p w14:paraId="079B693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(dlgOpen.ShowDialog() == DialogResult.OK)</w:t>
      </w:r>
    </w:p>
    <w:p w14:paraId="702046A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142A50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picAnh.Image = Image.FromFile(dlgOpen.FileName);</w:t>
      </w:r>
    </w:p>
    <w:p w14:paraId="14C1878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txtAnh.Text = dlgOpen.FileName;</w:t>
      </w:r>
    </w:p>
    <w:p w14:paraId="5F78662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8F3136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03B085E" w14:textId="77777777" w:rsidR="004F4C7E" w:rsidRPr="004F4C7E" w:rsidRDefault="004F4C7E" w:rsidP="004F4C7E">
      <w:pPr>
        <w:rPr>
          <w:rFonts w:ascii="Consolas" w:hAnsi="Consolas"/>
          <w:sz w:val="18"/>
          <w:szCs w:val="18"/>
        </w:rPr>
      </w:pPr>
    </w:p>
    <w:p w14:paraId="43BCC45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btnThem_Click(object sender, EventArgs e)</w:t>
      </w:r>
    </w:p>
    <w:p w14:paraId="3BC5B87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B428C2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btnSua.Enabled = false;</w:t>
      </w:r>
    </w:p>
    <w:p w14:paraId="330806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btnXoa.Enabled = false;</w:t>
      </w:r>
    </w:p>
    <w:p w14:paraId="55EB0492"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btnBoQua.Enabled = true;</w:t>
      </w:r>
    </w:p>
    <w:p w14:paraId="341B3CB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btnLuu.Enabled = true;</w:t>
      </w:r>
    </w:p>
    <w:p w14:paraId="13F6077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btnThem.Enabled = false;</w:t>
      </w:r>
    </w:p>
    <w:p w14:paraId="6089FE4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28EDE38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txtMaHang.Enabled = true;</w:t>
      </w:r>
    </w:p>
    <w:p w14:paraId="493DBEA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txtMaHang.Focus();</w:t>
      </w:r>
    </w:p>
    <w:p w14:paraId="60C7F0F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txtSoLuong.Enabled = true;</w:t>
      </w:r>
    </w:p>
    <w:p w14:paraId="717548C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txtDonGiaNhap.Enabled = true;</w:t>
      </w:r>
    </w:p>
    <w:p w14:paraId="3B766BA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txtDonGiaBan.Enabled = true;</w:t>
      </w:r>
    </w:p>
    <w:p w14:paraId="490C289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27E745C" w14:textId="77777777" w:rsidR="004F4C7E" w:rsidRPr="004F4C7E" w:rsidRDefault="004F4C7E" w:rsidP="004F4C7E">
      <w:pPr>
        <w:rPr>
          <w:rFonts w:ascii="Consolas" w:hAnsi="Consolas"/>
          <w:sz w:val="18"/>
          <w:szCs w:val="18"/>
        </w:rPr>
      </w:pPr>
    </w:p>
    <w:p w14:paraId="7842D42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btnLuu_Click(object sender, EventArgs e)</w:t>
      </w:r>
    </w:p>
    <w:p w14:paraId="36D190D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0AE7C9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60EFA48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(txtMaHang.Text.Trim().Length == 0)</w:t>
      </w:r>
    </w:p>
    <w:p w14:paraId="64885EF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EAFBD8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nhập mã điện thoại", "Thông báo", MessageBoxButtons.OK, MessageBoxIcon.Information);</w:t>
      </w:r>
    </w:p>
    <w:p w14:paraId="170622A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txtMaHang.Focus();</w:t>
      </w:r>
    </w:p>
    <w:p w14:paraId="616B64B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70046FD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5445CE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(txtTenHang.Text.Trim().Length == 0)</w:t>
      </w:r>
    </w:p>
    <w:p w14:paraId="5AAC1DA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7FA312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nhập tên điện thoại", "Thông báo", MessageBoxButtons.OK, MessageBoxIcon.Information);</w:t>
      </w:r>
    </w:p>
    <w:p w14:paraId="743CD32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txtTenHang.Focus();</w:t>
      </w:r>
    </w:p>
    <w:p w14:paraId="5C7D502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4E7942BC"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w:t>
      </w:r>
    </w:p>
    <w:p w14:paraId="1D01FA3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(cboMaChatLieu.Text.Trim().Length == 0)</w:t>
      </w:r>
    </w:p>
    <w:p w14:paraId="6FE8FA9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7E2D1F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nhập hãng điện thoại", "Thông báo", MessageBoxButtons.OK, MessageBoxIcon.Information);</w:t>
      </w:r>
    </w:p>
    <w:p w14:paraId="339ED4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cboMaChatLieu.Focus();</w:t>
      </w:r>
    </w:p>
    <w:p w14:paraId="6F47C9D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3017F79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281CFF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(txtAnh.Text.Trim().Length == 0)</w:t>
      </w:r>
    </w:p>
    <w:p w14:paraId="69132EF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FFD681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chọn ảnh minh hoạ cho hàng", "Thông báo", MessageBoxButtons.OK, MessageBoxIcon.Information);</w:t>
      </w:r>
    </w:p>
    <w:p w14:paraId="578FE4B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btnOpen.Focus();</w:t>
      </w:r>
    </w:p>
    <w:p w14:paraId="46464BE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11DB77D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B9194E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MaHang FROM Hang WHERE MaHang=N'" + txtMaHang.Text.Trim() + "'";</w:t>
      </w:r>
    </w:p>
    <w:p w14:paraId="0B09357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(Functions.CheckKey(sql))</w:t>
      </w:r>
    </w:p>
    <w:p w14:paraId="7B53B7E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5C38EF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MessageBox.Show("Mã hàng này đã tồn tại, bạn phải chọn mã hàng khác", "Thông báo", MessageBoxButtons.OK, MessageBoxIcon.Information);</w:t>
      </w:r>
    </w:p>
    <w:p w14:paraId="4A51208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txtMaHang.Focus();</w:t>
      </w:r>
    </w:p>
    <w:p w14:paraId="2558CF3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5B12C02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962A16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"INSERT INTO Hang(MaHang,TenHang,MaChatLieu,SoLuong,DonGiaNhap, DonGiaBan,Anh,Ghichu) VALUES(N'"</w:t>
      </w:r>
    </w:p>
    <w:p w14:paraId="57D8168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 txtMaHang.Text.Trim() + "',N'" + txtTenHang.Text.Trim() +</w:t>
      </w:r>
    </w:p>
    <w:p w14:paraId="17E55F5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"',N'" + cboMaChatLieu.SelectedValue.ToString() +</w:t>
      </w:r>
    </w:p>
    <w:p w14:paraId="558635D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 + txtSoLuong.Text.Trim() + "," + txtDonGiaNhap.Text +</w:t>
      </w:r>
    </w:p>
    <w:p w14:paraId="18CD22CC"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 + txtDonGiaBan.Text + ",'" + txtAnh.Text + "',N'" + txtGhiChu.Text.Trim() + "')";</w:t>
      </w:r>
    </w:p>
    <w:p w14:paraId="10BCB8D7" w14:textId="77777777" w:rsidR="004F4C7E" w:rsidRPr="004F4C7E" w:rsidRDefault="004F4C7E" w:rsidP="004F4C7E">
      <w:pPr>
        <w:rPr>
          <w:rFonts w:ascii="Consolas" w:hAnsi="Consolas"/>
          <w:sz w:val="18"/>
          <w:szCs w:val="18"/>
        </w:rPr>
      </w:pPr>
    </w:p>
    <w:p w14:paraId="330BC39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Functions.RunSQL(sql);</w:t>
      </w:r>
    </w:p>
    <w:p w14:paraId="655AFCC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LoadDataGridView();</w:t>
      </w:r>
    </w:p>
    <w:p w14:paraId="6EA11DD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3603758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btnXoa.Enabled = true;</w:t>
      </w:r>
    </w:p>
    <w:p w14:paraId="3DBFEE5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btnThem.Enabled = true;</w:t>
      </w:r>
    </w:p>
    <w:p w14:paraId="072771F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btnSua.Enabled = true;</w:t>
      </w:r>
    </w:p>
    <w:p w14:paraId="0F4B31C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btnBoQua.Enabled = false;</w:t>
      </w:r>
    </w:p>
    <w:p w14:paraId="52C233A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btnLuu.Enabled = false;</w:t>
      </w:r>
    </w:p>
    <w:p w14:paraId="7F437D2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txtMaHang.Enabled = false;</w:t>
      </w:r>
    </w:p>
    <w:p w14:paraId="5B244C6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A94F21A" w14:textId="77777777" w:rsidR="004F4C7E" w:rsidRPr="004F4C7E" w:rsidRDefault="004F4C7E" w:rsidP="004F4C7E">
      <w:pPr>
        <w:rPr>
          <w:rFonts w:ascii="Consolas" w:hAnsi="Consolas"/>
          <w:sz w:val="18"/>
          <w:szCs w:val="18"/>
        </w:rPr>
      </w:pPr>
    </w:p>
    <w:p w14:paraId="5F1896A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btnSua_Click(object sender, EventArgs e)</w:t>
      </w:r>
    </w:p>
    <w:p w14:paraId="4D57676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D265D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33DA8F8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(tblH.Rows.Count == 0)</w:t>
      </w:r>
    </w:p>
    <w:p w14:paraId="62C1676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0A935E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MessageBox.Show("Không còn dữ liệu", "Thông báo", MessageBoxButtons.OK, MessageBoxIcon.Information);</w:t>
      </w:r>
    </w:p>
    <w:p w14:paraId="6684F9E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1674658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0A684FA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(txtMaHang.Text == "")</w:t>
      </w:r>
    </w:p>
    <w:p w14:paraId="5EC572F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7D7723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chưa chọn bản ghi nào", "Thông báo", MessageBoxButtons.OK, MessageBoxIcon.Information);</w:t>
      </w:r>
    </w:p>
    <w:p w14:paraId="7F46CDE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txtMaHang.Focus();</w:t>
      </w:r>
    </w:p>
    <w:p w14:paraId="5A55E9CA"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return;</w:t>
      </w:r>
    </w:p>
    <w:p w14:paraId="2CF6C05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13D171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(txtTenHang.Text.Trim().Length == 0)</w:t>
      </w:r>
    </w:p>
    <w:p w14:paraId="6FAC305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BC64E2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nhập tên hàng", "Thông báo", MessageBoxButtons.OK, MessageBoxIcon.Information);</w:t>
      </w:r>
    </w:p>
    <w:p w14:paraId="41B1B10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txtTenHang.Focus();</w:t>
      </w:r>
    </w:p>
    <w:p w14:paraId="58E1E2A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6CC079C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F0CBD1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(cboMaChatLieu.Text.Trim().Length == 0)</w:t>
      </w:r>
    </w:p>
    <w:p w14:paraId="16BE96C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8AB73C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nhập hãng điện thoại", "Thông báo", MessageBoxButtons.OK, MessageBoxIcon.Information);</w:t>
      </w:r>
    </w:p>
    <w:p w14:paraId="5485CCE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cboMaChatLieu.Focus();</w:t>
      </w:r>
    </w:p>
    <w:p w14:paraId="2C12561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567D959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AE05E2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(txtAnh.Text.Trim().Length == 0)</w:t>
      </w:r>
    </w:p>
    <w:p w14:paraId="7C89D78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F1D9D6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phải ảnh minh hoạ cho hàng", "Thông báo", MessageBoxButtons.OK, MessageBoxIcon.Information);</w:t>
      </w:r>
    </w:p>
    <w:p w14:paraId="3E2C1F9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txtAnh.Focus();</w:t>
      </w:r>
    </w:p>
    <w:p w14:paraId="3DC5571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56AA3E9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C309DD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"UPDATE Hang SET TenHang=N'" + txtTenHang.Text.Trim().ToString() +</w:t>
      </w:r>
    </w:p>
    <w:p w14:paraId="50234F2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"',MaChatLieu=N'" + cboMaChatLieu.SelectedValue.ToString() +</w:t>
      </w:r>
    </w:p>
    <w:p w14:paraId="759FE75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"',SoLuong=" + txtSoLuong.Text +</w:t>
      </w:r>
    </w:p>
    <w:p w14:paraId="127B484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",Anh='" + txtAnh.Text + "',Ghichu=N'" + txtGhiChu.Text + "' WHERE MaHang=N'" + txtMaHang.Text + "'";</w:t>
      </w:r>
    </w:p>
    <w:p w14:paraId="1E90AAE1"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Functions.RunSQL(sql);</w:t>
      </w:r>
    </w:p>
    <w:p w14:paraId="2EF8407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LoadDataGridView();</w:t>
      </w:r>
    </w:p>
    <w:p w14:paraId="04CE27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73CAF5F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btnBoQua.Enabled = false;</w:t>
      </w:r>
    </w:p>
    <w:p w14:paraId="4C4A99C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64FA8F81" w14:textId="77777777" w:rsidR="004F4C7E" w:rsidRPr="004F4C7E" w:rsidRDefault="004F4C7E" w:rsidP="004F4C7E">
      <w:pPr>
        <w:rPr>
          <w:rFonts w:ascii="Consolas" w:hAnsi="Consolas"/>
          <w:sz w:val="18"/>
          <w:szCs w:val="18"/>
        </w:rPr>
      </w:pPr>
    </w:p>
    <w:p w14:paraId="7B603FB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btnXoa_Click(object sender, EventArgs e)</w:t>
      </w:r>
    </w:p>
    <w:p w14:paraId="367A743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2C8C57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3B4B054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(tblH.Rows.Count == 0)</w:t>
      </w:r>
    </w:p>
    <w:p w14:paraId="4817038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5EE765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MessageBox.Show("Không còn dữ liệu!", "Thông báo", MessageBoxButtons.OK, MessageBoxIcon.Information);</w:t>
      </w:r>
    </w:p>
    <w:p w14:paraId="183E682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2D2D9E3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A1C8BB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(txtMaHang.Text == "")</w:t>
      </w:r>
    </w:p>
    <w:p w14:paraId="4428A12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65BA4AE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chưa chọn bản ghi nào", "Thông báo", MessageBoxButtons.OK, MessageBoxIcon.Information);</w:t>
      </w:r>
    </w:p>
    <w:p w14:paraId="36D93B1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46BBD44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ECB0D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(MessageBox.Show("Bạn có muốn xoá bản ghi này không?", "Thông báo", MessageBoxButtons.YesNo, MessageBoxIcon.Question) == DialogResult.Yes)</w:t>
      </w:r>
    </w:p>
    <w:p w14:paraId="3ECE9E1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179462A7"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"DELETE Hang WHERE MaHang=N'" + txtMaHang.Text + "'";</w:t>
      </w:r>
    </w:p>
    <w:p w14:paraId="3299694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Functions.RunSqlDel(sql);</w:t>
      </w:r>
    </w:p>
    <w:p w14:paraId="42687CA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LoadDataGridView();</w:t>
      </w:r>
    </w:p>
    <w:p w14:paraId="3D82941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55782180"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w:t>
      </w:r>
    </w:p>
    <w:p w14:paraId="7CAA21F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25E5BAE0" w14:textId="77777777" w:rsidR="004F4C7E" w:rsidRPr="004F4C7E" w:rsidRDefault="004F4C7E" w:rsidP="004F4C7E">
      <w:pPr>
        <w:rPr>
          <w:rFonts w:ascii="Consolas" w:hAnsi="Consolas"/>
          <w:sz w:val="18"/>
          <w:szCs w:val="18"/>
        </w:rPr>
      </w:pPr>
    </w:p>
    <w:p w14:paraId="793EFB6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btnBoQua_Click(object sender, EventArgs e)</w:t>
      </w:r>
    </w:p>
    <w:p w14:paraId="003FFBC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1AA0AD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636E608D"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btnXoa.Enabled = true;</w:t>
      </w:r>
    </w:p>
    <w:p w14:paraId="1C7ADAE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btnSua.Enabled = true;</w:t>
      </w:r>
    </w:p>
    <w:p w14:paraId="302D06B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btnThem.Enabled = true;</w:t>
      </w:r>
    </w:p>
    <w:p w14:paraId="4A6888A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btnBoQua.Enabled = false;</w:t>
      </w:r>
    </w:p>
    <w:p w14:paraId="274F628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btnLuu.Enabled = false;</w:t>
      </w:r>
    </w:p>
    <w:p w14:paraId="2B82E80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txtMaHang.Enabled = false;</w:t>
      </w:r>
    </w:p>
    <w:p w14:paraId="580BFD01"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EF5EC7F" w14:textId="77777777" w:rsidR="004F4C7E" w:rsidRPr="004F4C7E" w:rsidRDefault="004F4C7E" w:rsidP="004F4C7E">
      <w:pPr>
        <w:rPr>
          <w:rFonts w:ascii="Consolas" w:hAnsi="Consolas"/>
          <w:sz w:val="18"/>
          <w:szCs w:val="18"/>
        </w:rPr>
      </w:pPr>
    </w:p>
    <w:p w14:paraId="1B7EBBE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btnTimKiem_Click(object sender, EventArgs e)</w:t>
      </w:r>
    </w:p>
    <w:p w14:paraId="67FA3DE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0625328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5C10A26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((txtMaHang.Text == "") &amp;&amp; (txtTenHang.Text == "") &amp;&amp; (cboMaChatLieu.Text == ""))</w:t>
      </w:r>
    </w:p>
    <w:p w14:paraId="05328A08"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EE6151E"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MessageBox.Show("Bạn hãy nhập điều kiện tìm kiếm", "Thông báo", MessageBoxButtons.OK, MessageBoxIcon.Warning);</w:t>
      </w:r>
    </w:p>
    <w:p w14:paraId="5BC5134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return;</w:t>
      </w:r>
    </w:p>
    <w:p w14:paraId="3281CD3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8AB37FC"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 from Hang WHERE 1=1";</w:t>
      </w:r>
    </w:p>
    <w:p w14:paraId="1B8F9970"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(txtMaHang.Text != "")</w:t>
      </w:r>
    </w:p>
    <w:p w14:paraId="6EFE1DD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 AND MaHang LIKE N'%" + txtMaHang.Text + "%'";</w:t>
      </w:r>
    </w:p>
    <w:p w14:paraId="25CB1413"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if (txtTenHang.Text != "")</w:t>
      </w:r>
    </w:p>
    <w:p w14:paraId="7ACDF07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 AND TenHang LIKE N'%" + txtTenHang.Text + "%'";</w:t>
      </w:r>
    </w:p>
    <w:p w14:paraId="498E338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(cboMaChatLieu.Text != "")</w:t>
      </w:r>
    </w:p>
    <w:p w14:paraId="6F5CCF63"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 AND MaChatLieu LIKE N'%" + cboMaChatLieu.SelectedValue + "%'";</w:t>
      </w:r>
    </w:p>
    <w:p w14:paraId="568CEC0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tblH = Functions.GetDataToTable(sql);</w:t>
      </w:r>
    </w:p>
    <w:p w14:paraId="77475AB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if (tblH.Rows.Count == 0)</w:t>
      </w:r>
    </w:p>
    <w:p w14:paraId="077156EA"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MessageBox.Show("Không có bản ghi thoả mãn điều kiện tìm kiếm!", "Thông báo", MessageBoxButtons.OK, MessageBoxIcon.Information);</w:t>
      </w:r>
    </w:p>
    <w:p w14:paraId="221FF67F"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else MessageBox.Show("Có " + tblH.Rows.Count + "  bản ghi thoả mãn điều kiện!", "Thông báo", MessageBoxButtons.OK, MessageBoxIcon.Information);</w:t>
      </w:r>
    </w:p>
    <w:p w14:paraId="3F40356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dgvHang.DataSource = tblH;</w:t>
      </w:r>
    </w:p>
    <w:p w14:paraId="1D4DDDB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ResetValues();</w:t>
      </w:r>
    </w:p>
    <w:p w14:paraId="4F40079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666F9EE4" w14:textId="77777777" w:rsidR="004F4C7E" w:rsidRPr="004F4C7E" w:rsidRDefault="004F4C7E" w:rsidP="004F4C7E">
      <w:pPr>
        <w:rPr>
          <w:rFonts w:ascii="Consolas" w:hAnsi="Consolas"/>
          <w:sz w:val="18"/>
          <w:szCs w:val="18"/>
        </w:rPr>
      </w:pPr>
    </w:p>
    <w:p w14:paraId="632F80C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btnHienThi_Click(object sender, EventArgs e)</w:t>
      </w:r>
    </w:p>
    <w:p w14:paraId="306BEDA5"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378891E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string sql;</w:t>
      </w:r>
    </w:p>
    <w:p w14:paraId="0D5154C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sql = "SELECT MaHang,TenHang,MaChatLieu,SoLuong,DonGiaNhap,DonGiaBan,Anh,Ghichu FROM Hang";</w:t>
      </w:r>
    </w:p>
    <w:p w14:paraId="042D5F2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tblH = Functions.GetDataToTable(sql);</w:t>
      </w:r>
    </w:p>
    <w:p w14:paraId="5BA862B6"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dgvHang.DataSource = tblH;</w:t>
      </w:r>
    </w:p>
    <w:p w14:paraId="65DFD082"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564EF6BF" w14:textId="77777777" w:rsidR="004F4C7E" w:rsidRPr="004F4C7E" w:rsidRDefault="004F4C7E" w:rsidP="004F4C7E">
      <w:pPr>
        <w:rPr>
          <w:rFonts w:ascii="Consolas" w:hAnsi="Consolas"/>
          <w:sz w:val="18"/>
          <w:szCs w:val="18"/>
        </w:rPr>
      </w:pPr>
    </w:p>
    <w:p w14:paraId="2E5CF054"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private void button1_Click(object sender, EventArgs e)</w:t>
      </w:r>
    </w:p>
    <w:p w14:paraId="3E7C926B"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4C09ECC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this.Close();</w:t>
      </w:r>
    </w:p>
    <w:p w14:paraId="33CDB3A9" w14:textId="77777777" w:rsidR="004F4C7E" w:rsidRPr="004F4C7E" w:rsidRDefault="004F4C7E" w:rsidP="004F4C7E">
      <w:pPr>
        <w:rPr>
          <w:rFonts w:ascii="Consolas" w:hAnsi="Consolas"/>
          <w:sz w:val="18"/>
          <w:szCs w:val="18"/>
        </w:rPr>
      </w:pPr>
      <w:r w:rsidRPr="004F4C7E">
        <w:rPr>
          <w:rFonts w:ascii="Consolas" w:hAnsi="Consolas"/>
          <w:sz w:val="18"/>
          <w:szCs w:val="18"/>
        </w:rPr>
        <w:t xml:space="preserve">        }</w:t>
      </w:r>
    </w:p>
    <w:p w14:paraId="75722FA9" w14:textId="77777777" w:rsidR="004F4C7E" w:rsidRPr="004F4C7E" w:rsidRDefault="004F4C7E" w:rsidP="004F4C7E">
      <w:pPr>
        <w:rPr>
          <w:rFonts w:ascii="Consolas" w:hAnsi="Consolas"/>
          <w:sz w:val="18"/>
          <w:szCs w:val="18"/>
        </w:rPr>
      </w:pPr>
      <w:r w:rsidRPr="004F4C7E">
        <w:rPr>
          <w:rFonts w:ascii="Consolas" w:hAnsi="Consolas"/>
          <w:sz w:val="18"/>
          <w:szCs w:val="18"/>
        </w:rPr>
        <w:lastRenderedPageBreak/>
        <w:t xml:space="preserve">    }</w:t>
      </w:r>
    </w:p>
    <w:p w14:paraId="5C372D7D" w14:textId="389B5B5C" w:rsidR="00EA7863" w:rsidRPr="004F4C7E" w:rsidRDefault="004F4C7E" w:rsidP="004F4C7E">
      <w:pPr>
        <w:rPr>
          <w:rFonts w:ascii="Consolas" w:hAnsi="Consolas"/>
          <w:sz w:val="18"/>
          <w:szCs w:val="18"/>
        </w:rPr>
      </w:pPr>
      <w:r w:rsidRPr="004F4C7E">
        <w:rPr>
          <w:rFonts w:ascii="Consolas" w:hAnsi="Consolas"/>
          <w:sz w:val="18"/>
          <w:szCs w:val="18"/>
        </w:rPr>
        <w:t>}</w:t>
      </w:r>
    </w:p>
    <w:p w14:paraId="74CB48F7" w14:textId="247A6F3B" w:rsidR="00CF1C5B" w:rsidRPr="00DF1C78" w:rsidRDefault="00127F60" w:rsidP="00674E40">
      <w:pPr>
        <w:rPr>
          <w:b/>
          <w:i/>
        </w:rPr>
      </w:pPr>
      <w:r>
        <w:rPr>
          <w:b/>
          <w:i/>
        </w:rPr>
        <w:t xml:space="preserve">5.2.7. </w:t>
      </w:r>
      <w:r w:rsidR="00CF1C5B" w:rsidRPr="00DF1C78">
        <w:rPr>
          <w:b/>
          <w:i/>
        </w:rPr>
        <w:t>HoaDon</w:t>
      </w:r>
      <w:r>
        <w:rPr>
          <w:b/>
          <w:i/>
        </w:rPr>
        <w:t>Ban</w:t>
      </w:r>
      <w:r w:rsidR="00CF1C5B" w:rsidRPr="00DF1C78">
        <w:rPr>
          <w:b/>
          <w:i/>
        </w:rPr>
        <w:t>.cs</w:t>
      </w:r>
    </w:p>
    <w:p w14:paraId="0F71146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w:t>
      </w:r>
    </w:p>
    <w:p w14:paraId="002784B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System.Collections.Generic;</w:t>
      </w:r>
    </w:p>
    <w:p w14:paraId="071A174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System.ComponentModel;</w:t>
      </w:r>
    </w:p>
    <w:p w14:paraId="0EFCA3C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System.Data;</w:t>
      </w:r>
    </w:p>
    <w:p w14:paraId="0D23604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System.Drawing;</w:t>
      </w:r>
    </w:p>
    <w:p w14:paraId="213226D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System.Linq;</w:t>
      </w:r>
    </w:p>
    <w:p w14:paraId="1C09563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System.Text;</w:t>
      </w:r>
    </w:p>
    <w:p w14:paraId="2D3D7C7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System.Threading.Tasks;</w:t>
      </w:r>
    </w:p>
    <w:p w14:paraId="2ADBF84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System.Windows.Forms;</w:t>
      </w:r>
    </w:p>
    <w:p w14:paraId="53D1336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System.Data.SqlClient;</w:t>
      </w:r>
    </w:p>
    <w:p w14:paraId="1BAD793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QuanLyDT.Class;</w:t>
      </w:r>
    </w:p>
    <w:p w14:paraId="69108BD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using COMExcel = Microsoft.Office.Interop.Excel;</w:t>
      </w:r>
    </w:p>
    <w:p w14:paraId="3AD0EAC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7BCAC46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namespace QuanLyDT</w:t>
      </w:r>
    </w:p>
    <w:p w14:paraId="2CDE936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w:t>
      </w:r>
    </w:p>
    <w:p w14:paraId="71C93EA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public partial class HoaDonBan : Form</w:t>
      </w:r>
    </w:p>
    <w:p w14:paraId="5075E9B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693989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DataTable tblCTHDB; //Bảng chi tiết hoá đơn bán</w:t>
      </w:r>
    </w:p>
    <w:p w14:paraId="7752093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public HoaDonBan()</w:t>
      </w:r>
    </w:p>
    <w:p w14:paraId="213932F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A65046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InitializeComponent();</w:t>
      </w:r>
    </w:p>
    <w:p w14:paraId="0067832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E1EE91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22E148F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HoaDonBan_Load(object sender, EventArgs e)</w:t>
      </w:r>
    </w:p>
    <w:p w14:paraId="37B7F3C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7101C4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btnThem.Enabled = true;</w:t>
      </w:r>
    </w:p>
    <w:p w14:paraId="30194A0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btnLuu.Enabled = false;</w:t>
      </w:r>
    </w:p>
    <w:p w14:paraId="5539A28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btnXoa.Enabled = false;</w:t>
      </w:r>
    </w:p>
    <w:p w14:paraId="1F1D8A9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btnInHoaDon.Enabled = false;</w:t>
      </w:r>
    </w:p>
    <w:p w14:paraId="4B5A590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txtMaHoaDon.ReadOnly = true;</w:t>
      </w:r>
    </w:p>
    <w:p w14:paraId="64167F1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txtTenNhanVien.ReadOnly = true;</w:t>
      </w:r>
    </w:p>
    <w:p w14:paraId="4E177B5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txtTenKhachHang.ReadOnly = true;</w:t>
      </w:r>
    </w:p>
    <w:p w14:paraId="75E473F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txtDiaChi.ReadOnly = true;</w:t>
      </w:r>
    </w:p>
    <w:p w14:paraId="58422BD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mtbDienThoai.ReadOnly = true;</w:t>
      </w:r>
    </w:p>
    <w:p w14:paraId="7D97BD4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txtTenSanPham.ReadOnly = true;</w:t>
      </w:r>
    </w:p>
    <w:p w14:paraId="41452A2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txtDonGia.ReadOnly = true;</w:t>
      </w:r>
    </w:p>
    <w:p w14:paraId="156F009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txtThanhTien.ReadOnly = true;</w:t>
      </w:r>
    </w:p>
    <w:p w14:paraId="5E76ACA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txtTongTien.ReadOnly = true;</w:t>
      </w:r>
    </w:p>
    <w:p w14:paraId="09CB1A1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txtGiamGia.Text = "0";</w:t>
      </w:r>
    </w:p>
    <w:p w14:paraId="4FB431B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txtTongTien.Text = "0";</w:t>
      </w:r>
    </w:p>
    <w:p w14:paraId="4EE3A85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Functions.FillCombo("SELECT MaKhach, TenKhach FROM KhachHang", cboMaKhachHang, "MaKhach", "MaKhach");</w:t>
      </w:r>
    </w:p>
    <w:p w14:paraId="0EBD3B2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cboMaKhachHang.SelectedIndex = -1;</w:t>
      </w:r>
    </w:p>
    <w:p w14:paraId="0C92966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Functions.FillCombo("SELECT MaNhanVien, TenNhanVien FROM NhanVien", cboMaNhanVien, "MaNhanVien", "TenKhach");</w:t>
      </w:r>
    </w:p>
    <w:p w14:paraId="6EA04AA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cboMaNhanVien.SelectedIndex = -1;</w:t>
      </w:r>
    </w:p>
    <w:p w14:paraId="165CB7B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Functions.FillCombo("SELECT MaHang, TenHang FROM Hang", cboMaHang, "MaHang", "MaHang");</w:t>
      </w:r>
    </w:p>
    <w:p w14:paraId="7E00D99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cboMaHang.SelectedIndex = -1;</w:t>
      </w:r>
    </w:p>
    <w:p w14:paraId="01A88E9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//Hiển thị thông tin của một hóa đơn được gọi từ form tìm kiếm</w:t>
      </w:r>
    </w:p>
    <w:p w14:paraId="3A71E4F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(txtMaHoaDon.Text != "")</w:t>
      </w:r>
    </w:p>
    <w:p w14:paraId="3E6A53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017937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LoadInfoHoaDon();</w:t>
      </w:r>
    </w:p>
    <w:p w14:paraId="7380403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btnXoa.Enabled = true;</w:t>
      </w:r>
    </w:p>
    <w:p w14:paraId="1A2CB34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btnInHoaDon.Enabled = true;</w:t>
      </w:r>
    </w:p>
    <w:p w14:paraId="3FE7A70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500974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72B78A4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640B4B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LoadDataGridView()</w:t>
      </w:r>
    </w:p>
    <w:p w14:paraId="7B60972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394B85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sql;</w:t>
      </w:r>
    </w:p>
    <w:p w14:paraId="3B70F2E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"SELECT a.MaHang, b.TenHang, a.SoLuong, b.DonGiaBan, a.GiamGia,a.ThanhTien FROM ChiTietHDBan AS a, Hang AS b WHERE a.MaHDBan = N'" + txtMaHoaDon.Text + "' AND a.MaHang=b.MaHang";</w:t>
      </w:r>
    </w:p>
    <w:p w14:paraId="7722F66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tblCTHDB = Functions.GetDataToTable(sql);</w:t>
      </w:r>
    </w:p>
    <w:p w14:paraId="1352FA7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dgvHDBanHang.DataSource = tblCTHDB;</w:t>
      </w:r>
    </w:p>
    <w:p w14:paraId="715FCA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dgvHDBanHang.Columns[0].HeaderText = "Mã sản phẩm";</w:t>
      </w:r>
    </w:p>
    <w:p w14:paraId="02F9A1B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dgvHDBanHang.Columns[1].HeaderText = "Tên sản phẩm";</w:t>
      </w:r>
    </w:p>
    <w:p w14:paraId="3DBD063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dgvHDBanHang.Columns[2].HeaderText = "Số lượng";</w:t>
      </w:r>
    </w:p>
    <w:p w14:paraId="17A3B8E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dgvHDBanHang.Columns[3].HeaderText = "Đơn giá";</w:t>
      </w:r>
    </w:p>
    <w:p w14:paraId="7EF8853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dgvHDBanHang.Columns[4].HeaderText = "Giảm giá %";</w:t>
      </w:r>
    </w:p>
    <w:p w14:paraId="1F1BD4B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dgvHDBanHang.Columns[5].HeaderText = "Thành tiền";</w:t>
      </w:r>
    </w:p>
    <w:p w14:paraId="09BC57C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dgvHDBanHang.Columns[0].Width = 80;</w:t>
      </w:r>
    </w:p>
    <w:p w14:paraId="1981662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dgvHDBanHang.Columns[1].Width = 130;</w:t>
      </w:r>
    </w:p>
    <w:p w14:paraId="1439E59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dgvHDBanHang.Columns[2].Width = 80;</w:t>
      </w:r>
    </w:p>
    <w:p w14:paraId="0C2923B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dgvHDBanHang.Columns[3].Width = 90;</w:t>
      </w:r>
    </w:p>
    <w:p w14:paraId="214B681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dgvHDBanHang.Columns[4].Width = 90;</w:t>
      </w:r>
    </w:p>
    <w:p w14:paraId="64E4061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dgvHDBanHang.Columns[5].Width = 90;</w:t>
      </w:r>
    </w:p>
    <w:p w14:paraId="1ACA060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dgvHDBanHang.AllowUserToAddRows = false;</w:t>
      </w:r>
    </w:p>
    <w:p w14:paraId="53572A4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dgvHDBanHang.EditMode = DataGridViewEditMode.EditProgrammatically;</w:t>
      </w:r>
    </w:p>
    <w:p w14:paraId="51FE459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2C1144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LoadInfoHoaDon()</w:t>
      </w:r>
    </w:p>
    <w:p w14:paraId="6434319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15EB45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str;</w:t>
      </w:r>
    </w:p>
    <w:p w14:paraId="693827B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NgayBan FROM HDBan WHERE MaHDBan = N'" + txtMaHoaDon.Text + "'";</w:t>
      </w:r>
    </w:p>
    <w:p w14:paraId="2A58A2B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dtpNgayBan.Value = DateTime.Parse(Functions.GetFieldValues(str));</w:t>
      </w:r>
    </w:p>
    <w:p w14:paraId="2566733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MaNhanVien FROM HDBan WHERE MaHDBan = N'" + txtMaHoaDon.Text + "'";</w:t>
      </w:r>
    </w:p>
    <w:p w14:paraId="665FA63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cboMaNhanVien.Text = Functions.GetFieldValues(str);</w:t>
      </w:r>
    </w:p>
    <w:p w14:paraId="7E77F7D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MaKhach FROM HDBan WHERE MaHDBan = N'" + txtMaHoaDon.Text + "'";</w:t>
      </w:r>
    </w:p>
    <w:p w14:paraId="5B6B38C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cboMaKhachHang.Text = Functions.GetFieldValues(str);</w:t>
      </w:r>
    </w:p>
    <w:p w14:paraId="3B6F516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TongTien FROM HDBan WHERE MaHDBan = N'" + txtMaHoaDon.Text + "'";</w:t>
      </w:r>
    </w:p>
    <w:p w14:paraId="38931EC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txtTongTien.Text = Functions.GetFieldValues(str);</w:t>
      </w:r>
    </w:p>
    <w:p w14:paraId="7F10BF3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lblBangChu.Text = "Bằng chữ: " + Functions.ChuyenSoSangChuoi(Double.Parse(txtTongTien.Text));</w:t>
      </w:r>
    </w:p>
    <w:p w14:paraId="4085662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8AD65B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btnThem_Click(object sender, EventArgs e)</w:t>
      </w:r>
    </w:p>
    <w:p w14:paraId="0F25405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321BE9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btnXoa.Enabled = false;</w:t>
      </w:r>
    </w:p>
    <w:p w14:paraId="60998C2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btnLuu.Enabled = true;</w:t>
      </w:r>
    </w:p>
    <w:p w14:paraId="7DA2CA8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btnInHoaDon.Enabled = false;</w:t>
      </w:r>
    </w:p>
    <w:p w14:paraId="69414BE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btnThem.Enabled = false;</w:t>
      </w:r>
    </w:p>
    <w:p w14:paraId="0909BE4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ResetValues();</w:t>
      </w:r>
    </w:p>
    <w:p w14:paraId="55D4753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txtMaHoaDon.Text = Functions.CreateKey("HDB");</w:t>
      </w:r>
    </w:p>
    <w:p w14:paraId="52A1A24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1DDAB1A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9DEB1F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ResetValues()</w:t>
      </w:r>
    </w:p>
    <w:p w14:paraId="1F5EC14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12890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txtMaHoaDon.Text = "";</w:t>
      </w:r>
    </w:p>
    <w:p w14:paraId="5C4195A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dtpNgayBan.Text = DateTime.Now.ToShortDateString();</w:t>
      </w:r>
    </w:p>
    <w:p w14:paraId="5B16283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cboMaNhanVien.Text = "";</w:t>
      </w:r>
    </w:p>
    <w:p w14:paraId="7C11A0F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cboMaKhachHang.Text = "";</w:t>
      </w:r>
    </w:p>
    <w:p w14:paraId="4B582B0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txtTongTien.Text = "0";</w:t>
      </w:r>
    </w:p>
    <w:p w14:paraId="1077473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lblBangChu.Text = "Bằng chữ: ";</w:t>
      </w:r>
    </w:p>
    <w:p w14:paraId="4AF2FD9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cboMaHang.Text = "";</w:t>
      </w:r>
    </w:p>
    <w:p w14:paraId="66F84F9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txtSoLuong.Text = "";</w:t>
      </w:r>
    </w:p>
    <w:p w14:paraId="5F115E3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txtGiamGia.Text = "0";</w:t>
      </w:r>
    </w:p>
    <w:p w14:paraId="38585D7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txtThanhTien.Text = "0";</w:t>
      </w:r>
    </w:p>
    <w:p w14:paraId="31057C6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A81AE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1C14B64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ResetValuesHang()</w:t>
      </w:r>
    </w:p>
    <w:p w14:paraId="61A14AD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3C1B2F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cboMaHang.Text = "";</w:t>
      </w:r>
    </w:p>
    <w:p w14:paraId="38FA72E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txtSoLuong.Text = "";</w:t>
      </w:r>
    </w:p>
    <w:p w14:paraId="7B181B2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txtGiamGia.Text = "0";</w:t>
      </w:r>
    </w:p>
    <w:p w14:paraId="66D7A42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txtThanhTien.Text = "0";</w:t>
      </w:r>
    </w:p>
    <w:p w14:paraId="79C244E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CDA946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btnLuu_Click(object sender, EventArgs e)</w:t>
      </w:r>
    </w:p>
    <w:p w14:paraId="587D2E7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56CFB7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sql;</w:t>
      </w:r>
    </w:p>
    <w:p w14:paraId="50F751A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double sl, SLcon, tong, Tongmoi;</w:t>
      </w:r>
    </w:p>
    <w:p w14:paraId="3B045C9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"SELECT MaHDBan FROM HDBan WHERE MaHDBan=N'" + txtMaHoaDon.Text + "'";</w:t>
      </w:r>
    </w:p>
    <w:p w14:paraId="31600BE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(!Functions.CheckKey(sql))</w:t>
      </w:r>
    </w:p>
    <w:p w14:paraId="4CB585F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AE147E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Mã hóa đơn chưa có, tiến hành lưu các thông tin chung</w:t>
      </w:r>
    </w:p>
    <w:p w14:paraId="5F8FFCF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Mã HDBan được sinh tự động do đó không có trường hợp trùng khóa</w:t>
      </w:r>
    </w:p>
    <w:p w14:paraId="31E9B68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(dtpNgayBan.Text.Length == 0)</w:t>
      </w:r>
    </w:p>
    <w:p w14:paraId="6E0D18F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7846C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ngày bán", "Thông báo", MessageBoxButtons.OK, MessageBoxIcon.Information);</w:t>
      </w:r>
    </w:p>
    <w:p w14:paraId="7E47A0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dtpNgayBan.Focus();</w:t>
      </w:r>
    </w:p>
    <w:p w14:paraId="1CE9C89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4FC0C74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1A9F61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(cboMaNhanVien.Text.Length == 0)</w:t>
      </w:r>
    </w:p>
    <w:p w14:paraId="6053920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115C1B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nhân viên", "Thông báo", MessageBoxButtons.OK, MessageBoxIcon.Information);</w:t>
      </w:r>
    </w:p>
    <w:p w14:paraId="3AB4E1D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cboMaNhanVien.Focus();</w:t>
      </w:r>
    </w:p>
    <w:p w14:paraId="4848F1F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31765AA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480AA0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(cboMaKhachHang.Text.Length == 0)</w:t>
      </w:r>
    </w:p>
    <w:p w14:paraId="7707EE4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64D70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khách hàng", "Thông báo", MessageBoxButtons.OK, MessageBoxIcon.Information);</w:t>
      </w:r>
    </w:p>
    <w:p w14:paraId="63E607E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cboMaKhachHang.Focus();</w:t>
      </w:r>
    </w:p>
    <w:p w14:paraId="0AC9429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660B89D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3B4F7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"INSERT INTO HDBan(MaHDBan, NgayBan, MaNhanVien, MaKhach, TongTien) VALUES (N'" + txtMaHoaDon.Text.Trim() + "','" +</w:t>
      </w:r>
    </w:p>
    <w:p w14:paraId="308D414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dtpNgayBan.Value + "',N'" + cboMaNhanVien.SelectedValue + "',N'" +</w:t>
      </w:r>
    </w:p>
    <w:p w14:paraId="360EB79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cboMaKhachHang.SelectedValue + "'," + txtTongTien.Text + ")";</w:t>
      </w:r>
    </w:p>
    <w:p w14:paraId="6DA69B9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2BABA10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24CA98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Lưu thông tin của các mặt hàng</w:t>
      </w:r>
    </w:p>
    <w:p w14:paraId="0211B90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(cboMaHang.Text.Trim().Length == 0)</w:t>
      </w:r>
    </w:p>
    <w:p w14:paraId="7CF31E1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5D7856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mã hàng", "Thông báo", MessageBoxButtons.OK, MessageBoxIcon.Information);</w:t>
      </w:r>
    </w:p>
    <w:p w14:paraId="0825677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cboMaHang.Focus();</w:t>
      </w:r>
    </w:p>
    <w:p w14:paraId="1DFEBF5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return;</w:t>
      </w:r>
    </w:p>
    <w:p w14:paraId="50FEF2D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FB6656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((txtSoLuong.Text.Trim().Length == 0) || (txtSoLuong.Text == "0"))</w:t>
      </w:r>
    </w:p>
    <w:p w14:paraId="735D686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17B098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số lượng", "Thông báo", MessageBoxButtons.OK, MessageBoxIcon.Information);</w:t>
      </w:r>
    </w:p>
    <w:p w14:paraId="4829CFF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txtSoLuong.Text = "";</w:t>
      </w:r>
    </w:p>
    <w:p w14:paraId="071C38F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txtSoLuong.Focus();</w:t>
      </w:r>
    </w:p>
    <w:p w14:paraId="60C1DD0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08484C9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8AE7BB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(txtGiamGia.Text.Trim().Length == 0)</w:t>
      </w:r>
    </w:p>
    <w:p w14:paraId="38CE07C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30D62B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MessageBox.Show("Bạn phải nhập giảm giá", "Thông báo", MessageBoxButtons.OK, MessageBoxIcon.Information);</w:t>
      </w:r>
    </w:p>
    <w:p w14:paraId="4391D9C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txtGiamGia.Focus();</w:t>
      </w:r>
    </w:p>
    <w:p w14:paraId="4D5BACE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5106354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636A03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"SELECT MaHang FROM ChiTietHDBan WHERE MaHang=N'" + cboMaHang.SelectedValue + "' AND MaHDBan = N'" + txtMaHoaDon.Text.Trim() + "'";</w:t>
      </w:r>
    </w:p>
    <w:p w14:paraId="28AD130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(Functions.CheckKey(sql))</w:t>
      </w:r>
    </w:p>
    <w:p w14:paraId="12BFE47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6AC527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MessageBox.Show("Mã hàng này đã có, bạn phải nhập mã khác", "Thông báo", MessageBoxButtons.OK, MessageBoxIcon.Information);</w:t>
      </w:r>
    </w:p>
    <w:p w14:paraId="7BE38F2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ResetValuesHang();</w:t>
      </w:r>
    </w:p>
    <w:p w14:paraId="63F74CF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cboMaHang.Focus();</w:t>
      </w:r>
    </w:p>
    <w:p w14:paraId="2150875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29658FE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84EE66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Kiểm tra xem số lượng hàng trong kho còn đủ để cung cấp không?</w:t>
      </w:r>
    </w:p>
    <w:p w14:paraId="45E950C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Convert.ToDouble(Functions.GetFieldValues("SELECT SoLuong FROM Hang WHERE MaHang = N'" + cboMaHang.SelectedValue + "'"));</w:t>
      </w:r>
    </w:p>
    <w:p w14:paraId="22CC18C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(Convert.ToDouble(txtSoLuong.Text) &gt; sl)</w:t>
      </w:r>
    </w:p>
    <w:p w14:paraId="0ADFCFF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739A3E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MessageBox.Show("Số lượng mặt hàng này chỉ còn " + sl, "Thông báo", MessageBoxButtons.OK, MessageBoxIcon.Information);</w:t>
      </w:r>
    </w:p>
    <w:p w14:paraId="09527E3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txtSoLuong.Text = "";</w:t>
      </w:r>
    </w:p>
    <w:p w14:paraId="3CC1940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txtSoLuong.Focus();</w:t>
      </w:r>
    </w:p>
    <w:p w14:paraId="6959587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23A2B6D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44D8DD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"INSERT INTO ChiTietHDBan(MaHDBan,MaHang,SoLuong,DonGia, GiamGia,ThanhTien) VALUES(N'" + txtMaHoaDon.Text.Trim() + "',N'" + cboMaHang.SelectedValue + "'," + txtSoLuong.Text + "," + txtDonGia.Text + "," + txtGiamGia.Text + "," + txtThanhTien.Text + ")";</w:t>
      </w:r>
    </w:p>
    <w:p w14:paraId="1E46E68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210724E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2A1EC96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Cập nhật lại số lượng của mặt hàng vào bảng tblHang</w:t>
      </w:r>
    </w:p>
    <w:p w14:paraId="7A20F2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SLcon = sl - Convert.ToDouble(txtSoLuong.Text);</w:t>
      </w:r>
    </w:p>
    <w:p w14:paraId="5D0889D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"UPDATE Hang SET SoLuong =" + SLcon + " WHERE MaHang= N'" + cboMaHang.SelectedValue + "'";</w:t>
      </w:r>
    </w:p>
    <w:p w14:paraId="2B9BD87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14CD0AC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Cập nhật lại tổng tiền cho hóa đơn bán</w:t>
      </w:r>
    </w:p>
    <w:p w14:paraId="1923463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tong = Convert.ToDouble(Functions.GetFieldValues("SELECT TongTien FROM HDBan WHERE MaHDBan = N'" + txtMaHoaDon.Text + "'"));</w:t>
      </w:r>
    </w:p>
    <w:p w14:paraId="79488DB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Tongmoi = tong + Convert.ToDouble(txtThanhTien.Text);</w:t>
      </w:r>
    </w:p>
    <w:p w14:paraId="6F72272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"UPDATE HDBan SET TongTien =" + Tongmoi + " WHERE MaHDBan = N'" + txtMaHoaDon.Text + "'";</w:t>
      </w:r>
    </w:p>
    <w:p w14:paraId="09551CD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2140794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txtTongTien.Text = Tongmoi.ToString();</w:t>
      </w:r>
    </w:p>
    <w:p w14:paraId="4179D82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lblBangChu.Text = "Bằng chữ: " + Functions.ChuyenSoSangChuoi(Double.Parse(Tongmoi.ToString()));</w:t>
      </w:r>
    </w:p>
    <w:p w14:paraId="7A66734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ResetValuesHang();</w:t>
      </w:r>
    </w:p>
    <w:p w14:paraId="4761A1E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btnXoa.Enabled = true;</w:t>
      </w:r>
    </w:p>
    <w:p w14:paraId="078D8B8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btnThem.Enabled = true;</w:t>
      </w:r>
    </w:p>
    <w:p w14:paraId="5C2E03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btnInHoaDon.Enabled = true;</w:t>
      </w:r>
    </w:p>
    <w:p w14:paraId="6C5A2F3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AD1EB5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423ED98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dgvHDBanHang_DoubleClick(object sender, EventArgs e)</w:t>
      </w:r>
    </w:p>
    <w:p w14:paraId="002ADC5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754C5F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MaHangxoa, sql;</w:t>
      </w:r>
    </w:p>
    <w:p w14:paraId="5A3B309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Double ThanhTienxoa, SoLuongxoa, sl, slcon, tong, tongmoi;</w:t>
      </w:r>
    </w:p>
    <w:p w14:paraId="2BC4820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(tblCTHDB.Rows.Count == 0)</w:t>
      </w:r>
    </w:p>
    <w:p w14:paraId="2CBD9F1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18CE69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MessageBox.Show("Không có dữ liệu!", "Thông báo", MessageBoxButtons.OK, MessageBoxIcon.Information);</w:t>
      </w:r>
    </w:p>
    <w:p w14:paraId="1576C8E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0907346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471D52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((MessageBox.Show("Bạn có chắc chắn muốn xóa không?", "Thông báo", MessageBoxButtons.YesNo, MessageBoxIcon.Question) == DialogResult.Yes))</w:t>
      </w:r>
    </w:p>
    <w:p w14:paraId="4E0C16A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0CE955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//Xóa hàng và cập nhật lại số lượng hàng </w:t>
      </w:r>
    </w:p>
    <w:p w14:paraId="5043B75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MaHangxoa = dgvHDBanHang.CurrentRow.Cells["MaHang"].Value.ToString();</w:t>
      </w:r>
    </w:p>
    <w:p w14:paraId="50DD802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SoLuongxoa = Convert.ToDouble(dgvHDBanHang.CurrentRow.Cells["SoLuong"].Value.ToString());</w:t>
      </w:r>
    </w:p>
    <w:p w14:paraId="5C8A92E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ThanhTienxoa = Convert.ToDouble(dgvHDBanHang.CurrentRow.Cells["ThanhTien"].Value.ToString());</w:t>
      </w:r>
    </w:p>
    <w:p w14:paraId="4B32012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"DELETE ChiTietHDBan WHERE MaHDBan=N'" + txtMaHoaDon.Text + "' AND MaHang = N'" + MaHangxoa + "'";</w:t>
      </w:r>
    </w:p>
    <w:p w14:paraId="58641F1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1408DBD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Cập nhật lại số lượng cho các mặt hàng</w:t>
      </w:r>
    </w:p>
    <w:p w14:paraId="32E5B87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Convert.ToDouble(Functions.GetFieldValues("SELECT SoLuong FROM Hang WHERE MaHang = N'" + MaHangxoa + "'"));</w:t>
      </w:r>
    </w:p>
    <w:p w14:paraId="31E1A6E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slcon = sl + SoLuongxoa;</w:t>
      </w:r>
    </w:p>
    <w:p w14:paraId="38CC122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"UPDATE Hang SET SoLuong =" + slcon + " WHERE MaHang= N'" + MaHangxoa + "'";</w:t>
      </w:r>
    </w:p>
    <w:p w14:paraId="07E14B2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690C904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Cập nhật lại tổng tiền cho hóa đơn bán</w:t>
      </w:r>
    </w:p>
    <w:p w14:paraId="2207B25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tong = Convert.ToDouble(Functions.GetFieldValues("SELECT TongTien FROM HDBan WHERE MaHDBan = N'" + txtMaHoaDon.Text + "'"));</w:t>
      </w:r>
    </w:p>
    <w:p w14:paraId="1C52409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tongmoi = tong - ThanhTienxoa;</w:t>
      </w:r>
    </w:p>
    <w:p w14:paraId="1A850AD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"UPDATE HDBan SET TongTien =" + tongmoi + " WHERE MaHDBan = N'" + txtMaHoaDon.Text + "'";</w:t>
      </w:r>
    </w:p>
    <w:p w14:paraId="7CFEC5F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54FD23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txtTongTien.Text = tongmoi.ToString();</w:t>
      </w:r>
    </w:p>
    <w:p w14:paraId="0E4D2A1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lblBangChu.Text = "Bằng chữ: " + Functions.ChuyenSoSangChuoi(Double.Parse(tongmoi.ToString()));</w:t>
      </w:r>
    </w:p>
    <w:p w14:paraId="415564B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0405939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4FB591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996071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btnXoa_Click(object sender, EventArgs e)</w:t>
      </w:r>
    </w:p>
    <w:p w14:paraId="2B9B1CF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8B2926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double sl, slcon, slxoa;</w:t>
      </w:r>
    </w:p>
    <w:p w14:paraId="75A8855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(MessageBox.Show("Bạn có chắc chắn muốn xóa không?", "Thông báo", MessageBoxButtons.YesNo, MessageBoxIcon.Question) == DialogResult.Yes)</w:t>
      </w:r>
    </w:p>
    <w:p w14:paraId="5D102C5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082592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sql = "SELECT MaHang,SoLuong FROM ChiTietHDBan WHERE MaHDBan = N'" + txtMaHoaDon.Text + "'";</w:t>
      </w:r>
    </w:p>
    <w:p w14:paraId="33A2181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DataTable Hang = Functions.GetDataToTable(sql);</w:t>
      </w:r>
    </w:p>
    <w:p w14:paraId="6C81E5D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for (int hang = 0; hang &lt;= Hang.Rows.Count - 1; hang++)</w:t>
      </w:r>
    </w:p>
    <w:p w14:paraId="4E5A721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ED8D80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Cập nhật lại số lượng cho các mặt hàng</w:t>
      </w:r>
    </w:p>
    <w:p w14:paraId="5FE3F99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sl = Convert.ToDouble(Functions.GetFieldValues("SELECT SoLuong FROM Hang WHERE MaHang = N'" + Hang.Rows[hang][0].ToString() + "'"));</w:t>
      </w:r>
    </w:p>
    <w:p w14:paraId="47EB755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slxoa = Convert.ToDouble(Hang.Rows[hang][1].ToString());</w:t>
      </w:r>
    </w:p>
    <w:p w14:paraId="2F026A9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slcon = sl + slxoa;</w:t>
      </w:r>
    </w:p>
    <w:p w14:paraId="0AC1169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"UPDATE Hang SET SoLuong =" + slcon + " WHERE MaHang= N'" + Hang.Rows[hang][0].ToString() + "'";</w:t>
      </w:r>
    </w:p>
    <w:p w14:paraId="2C8BE3D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Functions.RunSQL(sql);</w:t>
      </w:r>
    </w:p>
    <w:p w14:paraId="0DAF774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F80D5E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2C9A242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//Xóa chi tiết hóa đơn</w:t>
      </w:r>
    </w:p>
    <w:p w14:paraId="306AD3D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"DELETE ChiTietHDBan WHERE MaHDBan=N'" + txtMaHoaDon.Text + "'";</w:t>
      </w:r>
    </w:p>
    <w:p w14:paraId="0D4D1AB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Functions.RunSqlDel(sql);</w:t>
      </w:r>
    </w:p>
    <w:p w14:paraId="6205FEB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1B09D3C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//Xóa hóa đơn</w:t>
      </w:r>
    </w:p>
    <w:p w14:paraId="630F3C1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"DELETE HDBan WHERE MaHDBan=N'" + txtMaHoaDon.Text + "'";</w:t>
      </w:r>
    </w:p>
    <w:p w14:paraId="5A80DEF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Functions.RunSqlDel(sql);</w:t>
      </w:r>
    </w:p>
    <w:p w14:paraId="1CF5EAA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ResetValues();</w:t>
      </w:r>
    </w:p>
    <w:p w14:paraId="213771A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671069A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btnXoa.Enabled = false;</w:t>
      </w:r>
    </w:p>
    <w:p w14:paraId="7BB26F9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btnInHoaDon.Enabled = false;</w:t>
      </w:r>
    </w:p>
    <w:p w14:paraId="077066C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E238F4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53C460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6456324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cboMaNhanVien_TextChanged(object sender, EventArgs e)</w:t>
      </w:r>
    </w:p>
    <w:p w14:paraId="59D2FA0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DCE8F2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str;</w:t>
      </w:r>
    </w:p>
    <w:p w14:paraId="4857606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(cboMaNhanVien.Text == "")</w:t>
      </w:r>
    </w:p>
    <w:p w14:paraId="5B1A2BF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txtTenNhanVien.Text = "";</w:t>
      </w:r>
    </w:p>
    <w:p w14:paraId="161515F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Khi chọn Mã nhân viên thì tên nhân viên tự động hiện ra</w:t>
      </w:r>
    </w:p>
    <w:p w14:paraId="41F98FC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TenNhanVien from NhanVien where MaNhanVien =N'" + cboMaNhanVien.SelectedValue + "'";</w:t>
      </w:r>
    </w:p>
    <w:p w14:paraId="1E0CE13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txtTenNhanVien.Text = Functions.GetFieldValues(str);</w:t>
      </w:r>
    </w:p>
    <w:p w14:paraId="6F27D4D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61E07B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291BB56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cboMaKhachHang_TextChanged(object sender, EventArgs e)</w:t>
      </w:r>
    </w:p>
    <w:p w14:paraId="270AFEC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6BDD8B6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str;</w:t>
      </w:r>
    </w:p>
    <w:p w14:paraId="2D3B0B6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(cboMaKhachHang.Text == "")</w:t>
      </w:r>
    </w:p>
    <w:p w14:paraId="4D320FD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497852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txtTenKhachHang.Text = "";</w:t>
      </w:r>
    </w:p>
    <w:p w14:paraId="13DAEF6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txtDiaChi.Text = "";</w:t>
      </w:r>
    </w:p>
    <w:p w14:paraId="511FD10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mtbDienThoai.Text = "";</w:t>
      </w:r>
    </w:p>
    <w:p w14:paraId="4CA4099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C1090D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//Khi chọn Mã khách hàng thì các thông tin của khách hàng sẽ hiện ra</w:t>
      </w:r>
    </w:p>
    <w:p w14:paraId="3292522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TenKhach from KhachHang where MaKhach = N'" + cboMaKhachHang.SelectedValue + "'";</w:t>
      </w:r>
    </w:p>
    <w:p w14:paraId="3266F3F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txtTenKhachHang.Text = Functions.GetFieldValues(str);</w:t>
      </w:r>
    </w:p>
    <w:p w14:paraId="32AA3B5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DiaChi from KhachHang where MaKhach = N'" + cboMaKhachHang.SelectedValue + "'";</w:t>
      </w:r>
    </w:p>
    <w:p w14:paraId="47B39F6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txtDiaChi.Text = Functions.GetFieldValues(str);</w:t>
      </w:r>
    </w:p>
    <w:p w14:paraId="50F6CC4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DienThoai from KhachHang where MaKhach= N'" + cboMaKhachHang.SelectedValue + "'";</w:t>
      </w:r>
    </w:p>
    <w:p w14:paraId="2707401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mtbDienThoai.Text = Functions.GetFieldValues(str);</w:t>
      </w:r>
    </w:p>
    <w:p w14:paraId="5C32A81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E667BB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5CA5697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cboMaHang_TextChanged(object sender, EventArgs e)</w:t>
      </w:r>
    </w:p>
    <w:p w14:paraId="50CB940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CF9D6C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string str;</w:t>
      </w:r>
    </w:p>
    <w:p w14:paraId="07B1B07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(cboMaHang.Text == "")</w:t>
      </w:r>
    </w:p>
    <w:p w14:paraId="46CC929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w:t>
      </w:r>
    </w:p>
    <w:p w14:paraId="312062E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txtTenSanPham.Text = "";</w:t>
      </w:r>
    </w:p>
    <w:p w14:paraId="427F0CA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txtDonGia.Text = "";</w:t>
      </w:r>
    </w:p>
    <w:p w14:paraId="1F1599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ABF97A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Khi chọn mã hàng thì các thông tin về hàng hiện ra</w:t>
      </w:r>
    </w:p>
    <w:p w14:paraId="4328D69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TenHang FROM Hang WHERE MaHang =N'" + cboMaHang.SelectedValue + "'";</w:t>
      </w:r>
    </w:p>
    <w:p w14:paraId="10BDA6F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txtTenSanPham.Text = Functions.GetFieldValues(str);</w:t>
      </w:r>
    </w:p>
    <w:p w14:paraId="56BC17F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str = "SELECT DonGiaBan FROM Hang WHERE MaHang =N'" + cboMaHang.SelectedValue + "'";</w:t>
      </w:r>
    </w:p>
    <w:p w14:paraId="08F059B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txtDonGia.Text = Functions.GetFieldValues(str);</w:t>
      </w:r>
    </w:p>
    <w:p w14:paraId="07AD918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8B5952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5928E01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txtSoLuong_TextChanged(object sender, EventArgs e)</w:t>
      </w:r>
    </w:p>
    <w:p w14:paraId="102914F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31710D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//Khi thay đổi số lượng thì thực hiện tính lại thành tiền</w:t>
      </w:r>
    </w:p>
    <w:p w14:paraId="76ECF2C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double tt, sl, dg, gg;</w:t>
      </w:r>
    </w:p>
    <w:p w14:paraId="7B2A6F6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(txtSoLuong.Text == "")</w:t>
      </w:r>
    </w:p>
    <w:p w14:paraId="26004B0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0;</w:t>
      </w:r>
    </w:p>
    <w:p w14:paraId="744B6DE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0CC4751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Convert.ToDouble(txtSoLuong.Text);</w:t>
      </w:r>
    </w:p>
    <w:p w14:paraId="67CCA72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(txtGiamGia.Text == "")</w:t>
      </w:r>
    </w:p>
    <w:p w14:paraId="31348A8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gg = 0;</w:t>
      </w:r>
    </w:p>
    <w:p w14:paraId="47B372A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4A43269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gg = Convert.ToDouble(txtGiamGia.Text);</w:t>
      </w:r>
    </w:p>
    <w:p w14:paraId="0D2B931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(txtDonGia.Text == "")</w:t>
      </w:r>
    </w:p>
    <w:p w14:paraId="5BB5DFD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 = 0;</w:t>
      </w:r>
    </w:p>
    <w:p w14:paraId="6B5863A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38F44B9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 = Convert.ToDouble(txtDonGia.Text);</w:t>
      </w:r>
    </w:p>
    <w:p w14:paraId="0F03FF9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tt = sl * dg - sl * dg * gg / 100;</w:t>
      </w:r>
    </w:p>
    <w:p w14:paraId="2770749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txtThanhTien.Text = tt.ToString();</w:t>
      </w:r>
    </w:p>
    <w:p w14:paraId="20354B3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793B46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387CC66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txtGiamGia_TextChanged(object sender, EventArgs e)</w:t>
      </w:r>
    </w:p>
    <w:p w14:paraId="25D5633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064B4AF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1187720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//Khi thay đổi giảm giá thì tính lại thành tiền</w:t>
      </w:r>
    </w:p>
    <w:p w14:paraId="142DFB9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double tt, sl, dg, gg;</w:t>
      </w:r>
    </w:p>
    <w:p w14:paraId="4318A3A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(txtSoLuong.Text == "")</w:t>
      </w:r>
    </w:p>
    <w:p w14:paraId="234BC79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0;</w:t>
      </w:r>
    </w:p>
    <w:p w14:paraId="2D34B7F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5A83070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sl = Convert.ToDouble(txtSoLuong.Text);</w:t>
      </w:r>
    </w:p>
    <w:p w14:paraId="6FB07DA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(txtGiamGia.Text == "")</w:t>
      </w:r>
    </w:p>
    <w:p w14:paraId="60D0D2F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gg = 0;</w:t>
      </w:r>
    </w:p>
    <w:p w14:paraId="463A5E9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484ABEC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gg = Convert.ToDouble(txtGiamGia.Text);</w:t>
      </w:r>
    </w:p>
    <w:p w14:paraId="7686044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(txtDonGia.Text == "")</w:t>
      </w:r>
    </w:p>
    <w:p w14:paraId="0E5E064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 = 0;</w:t>
      </w:r>
    </w:p>
    <w:p w14:paraId="4823DBE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w:t>
      </w:r>
    </w:p>
    <w:p w14:paraId="22B7643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dg = Convert.ToDouble(txtDonGia.Text);</w:t>
      </w:r>
    </w:p>
    <w:p w14:paraId="708D4AA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tt = sl * dg - sl * dg * gg / 100;</w:t>
      </w:r>
    </w:p>
    <w:p w14:paraId="7775E85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txtThanhTien.Text = tt.ToString();</w:t>
      </w:r>
    </w:p>
    <w:p w14:paraId="015F659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3C921C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btnInHoaDon_Click(object sender, EventArgs e)</w:t>
      </w:r>
    </w:p>
    <w:p w14:paraId="1622AE6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B89B78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Khởi động chương trình Excel</w:t>
      </w:r>
    </w:p>
    <w:p w14:paraId="7D52978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COMExcel.Application exApp = new COMExcel.Application();</w:t>
      </w:r>
    </w:p>
    <w:p w14:paraId="648BD59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COMExcel.Workbook exBook; //Trong 1 chương trình Excel có nhiều Workbook</w:t>
      </w:r>
    </w:p>
    <w:p w14:paraId="638D902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COMExcel.Worksheet exSheet; //Trong 1 Workbook có nhiều Worksheet</w:t>
      </w:r>
    </w:p>
    <w:p w14:paraId="48E08FB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COMExcel.Range exRange;</w:t>
      </w:r>
    </w:p>
    <w:p w14:paraId="69F583D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string sql;</w:t>
      </w:r>
    </w:p>
    <w:p w14:paraId="0ACFC9B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int hang = 0, cot = 0;</w:t>
      </w:r>
    </w:p>
    <w:p w14:paraId="6079451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DataTable tblThongtinHD, tblThongtinHang;</w:t>
      </w:r>
    </w:p>
    <w:p w14:paraId="275B9F1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exBook = exApp.Workbooks.Add(COMExcel.XlWBATemplate.xlWBATWorksheet);</w:t>
      </w:r>
    </w:p>
    <w:p w14:paraId="00F380F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exSheet = exBook.Worksheets[1];</w:t>
      </w:r>
    </w:p>
    <w:p w14:paraId="18A63E8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Định dạng chung</w:t>
      </w:r>
    </w:p>
    <w:p w14:paraId="3CB94B2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 = exSheet.Cells[1, 1];</w:t>
      </w:r>
    </w:p>
    <w:p w14:paraId="2B8536E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exRange.Range["A1:Z300"].Font.Name = "Times new roman"; //Font chữ</w:t>
      </w:r>
    </w:p>
    <w:p w14:paraId="309722C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exRange.Range["A1:B3"].Font.Size = 10;</w:t>
      </w:r>
    </w:p>
    <w:p w14:paraId="311D888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exRange.Range["A1:B3"].Font.Bold = true;</w:t>
      </w:r>
    </w:p>
    <w:p w14:paraId="550C70C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exRange.Range["A1:B3"].Font.ColorIndex = 5; //Màu xanh da trời</w:t>
      </w:r>
    </w:p>
    <w:p w14:paraId="594F36D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exRange.Range["A1:A1"].ColumnWidth = 7;</w:t>
      </w:r>
    </w:p>
    <w:p w14:paraId="4EF6D66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exRange.Range["B1:B1"].ColumnWidth = 15;</w:t>
      </w:r>
    </w:p>
    <w:p w14:paraId="6E8D000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exRange.Range["A1:B1"].MergeCells = true;</w:t>
      </w:r>
    </w:p>
    <w:p w14:paraId="3246934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exRange.Range["A1:B1"].HorizontalAlignment = COMExcel.XlHAlign.xlHAlignCenter;</w:t>
      </w:r>
    </w:p>
    <w:p w14:paraId="588D3ED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exRange.Range["A1:B1"].Value = "Shop điện thoại 24H";</w:t>
      </w:r>
    </w:p>
    <w:p w14:paraId="3DB0D0D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exRange.Range["A2:B2"].MergeCells = true;</w:t>
      </w:r>
    </w:p>
    <w:p w14:paraId="4347AE6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exRange.Range["A2:B2"].HorizontalAlignment = COMExcel.XlHAlign.xlHAlignCenter;</w:t>
      </w:r>
    </w:p>
    <w:p w14:paraId="2FFB76E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exRange.Range["A2:B2"].Value = "Chùa Bộc - Hà Nội";</w:t>
      </w:r>
    </w:p>
    <w:p w14:paraId="5D0D0D3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exRange.Range["A3:B3"].MergeCells = true;</w:t>
      </w:r>
    </w:p>
    <w:p w14:paraId="58C1425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exRange.Range["A3:B3"].HorizontalAlignment = COMExcel.XlHAlign.xlHAlignCenter;</w:t>
      </w:r>
    </w:p>
    <w:p w14:paraId="091AB60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exRange.Range["A3:B3"].Value = "Điện thoại: 0384880932";</w:t>
      </w:r>
    </w:p>
    <w:p w14:paraId="60C6341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exRange.Range["C2:E2"].Font.Size = 16;</w:t>
      </w:r>
    </w:p>
    <w:p w14:paraId="2ECA02E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exRange.Range["C2:E2"].Font.Bold = true;</w:t>
      </w:r>
    </w:p>
    <w:p w14:paraId="16DDD42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exRange.Range["C2:E2"].Font.ColorIndex = 3; //Màu đỏ</w:t>
      </w:r>
    </w:p>
    <w:p w14:paraId="572172A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exRange.Range["C2:E2"].MergeCells = true;</w:t>
      </w:r>
    </w:p>
    <w:p w14:paraId="393936C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exRange.Range["C2:E2"].HorizontalAlignment = COMExcel.XlHAlign.xlHAlignCenter;</w:t>
      </w:r>
    </w:p>
    <w:p w14:paraId="62F6772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exRange.Range["C2:E2"].Value = "HÓA ĐƠN BÁN";</w:t>
      </w:r>
    </w:p>
    <w:p w14:paraId="2445383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 Biểu diễn thông tin chung của hóa đơn bán</w:t>
      </w:r>
    </w:p>
    <w:p w14:paraId="0E8A0F7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"SELECT a.MaHDBan, a.NgayBan, a.TongTien, b.TenKhach, b.DiaChi, b.DienThoai, c.TenNhanVien FROM HDBan AS a, KhachHang AS b, NhanVien AS c WHERE a.MaHDBan = N'" + txtMaHoaDon.Text + "' AND a.MaKhach = b.MaKhach AND a.MaNhanVien = c.MaNhanVien";</w:t>
      </w:r>
    </w:p>
    <w:p w14:paraId="6180034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tblThongtinHD = Functions.GetDataToTable(sql);</w:t>
      </w:r>
    </w:p>
    <w:p w14:paraId="070A735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exRange.Range["B6:C9"].Font.Size = 12;</w:t>
      </w:r>
    </w:p>
    <w:p w14:paraId="36F895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exRange.Range["B6:B6"].Value = "Mã hóa đơn:";</w:t>
      </w:r>
    </w:p>
    <w:p w14:paraId="799D329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exRange.Range["C6:E6"].MergeCells = true;</w:t>
      </w:r>
    </w:p>
    <w:p w14:paraId="1EAB98B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exRange.Range["C6:E6"].Value = tblThongtinHD.Rows[0][0].ToString();</w:t>
      </w:r>
    </w:p>
    <w:p w14:paraId="380F4D1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exRange.Range["B7:B7"].Value = "Khách hàng:";</w:t>
      </w:r>
    </w:p>
    <w:p w14:paraId="3E0E7C8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exRange.Range["C7:E7"].MergeCells = true;</w:t>
      </w:r>
    </w:p>
    <w:p w14:paraId="4CCBE77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exRange.Range["C7:E7"].Value = tblThongtinHD.Rows[0][3].ToString();</w:t>
      </w:r>
    </w:p>
    <w:p w14:paraId="457C72D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exRange.Range["B8:B8"].Value = "Địa chỉ:";</w:t>
      </w:r>
    </w:p>
    <w:p w14:paraId="524E601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exRange.Range["C8:E8"].MergeCells = true;</w:t>
      </w:r>
    </w:p>
    <w:p w14:paraId="23C874B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exRange.Range["C8:E8"].Value = tblThongtinHD.Rows[0][4].ToString();</w:t>
      </w:r>
    </w:p>
    <w:p w14:paraId="5C31A88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exRange.Range["B9:B9"].Value = "Điện thoại:";</w:t>
      </w:r>
    </w:p>
    <w:p w14:paraId="781C2BE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exRange.Range["C9:E9"].MergeCells = true;</w:t>
      </w:r>
    </w:p>
    <w:p w14:paraId="6BCCE80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exRange.Range["C9:E9"].Value = tblThongtinHD.Rows[0][5].ToString();</w:t>
      </w:r>
    </w:p>
    <w:p w14:paraId="2EED32E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//Lấy thông tin các mặt hàng</w:t>
      </w:r>
    </w:p>
    <w:p w14:paraId="5CC7695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sql = "SELECT b.TenHang, a.SoLuong, b.DonGiaBan, a.GiamGia, a.ThanhTien " +</w:t>
      </w:r>
    </w:p>
    <w:p w14:paraId="6922089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"FROM ChiTietHDBan AS a , Hang AS b WHERE a.MaHDBan = N'" +</w:t>
      </w:r>
    </w:p>
    <w:p w14:paraId="59B1B4E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txtMaHoaDon.Text + "' AND a.MaHang = b.MaHang";</w:t>
      </w:r>
    </w:p>
    <w:p w14:paraId="1176909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tblThongtinHang = Functions.GetDataToTable(sql);</w:t>
      </w:r>
    </w:p>
    <w:p w14:paraId="0C949B1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//Tạo dòng tiêu đề bảng</w:t>
      </w:r>
    </w:p>
    <w:p w14:paraId="3C0E6C5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exRange.Range["A11:F11"].Font.Bold = true;</w:t>
      </w:r>
    </w:p>
    <w:p w14:paraId="10600FA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exRange.Range["A11:F11"].HorizontalAlignment = COMExcel.XlHAlign.xlHAlignCenter;</w:t>
      </w:r>
    </w:p>
    <w:p w14:paraId="5045CB7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exRange.Range["C11:F11"].ColumnWidth = 12;</w:t>
      </w:r>
    </w:p>
    <w:p w14:paraId="209B84D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exRange.Range["A11:A11"].Value = "STT";</w:t>
      </w:r>
    </w:p>
    <w:p w14:paraId="094452E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exRange.Range["B11:B11"].Value = "Tên hàng";</w:t>
      </w:r>
    </w:p>
    <w:p w14:paraId="1D2D01C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exRange.Range["C11:C11"].Value = "Số lượng";</w:t>
      </w:r>
    </w:p>
    <w:p w14:paraId="62A9AF9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exRange.Range["D11:D11"].Value = "Đơn giá";</w:t>
      </w:r>
    </w:p>
    <w:p w14:paraId="22C2299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exRange.Range["E11:E11"].Value = "Giảm giá";</w:t>
      </w:r>
    </w:p>
    <w:p w14:paraId="0DC1873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exRange.Range["F11:F11"].Value = "Thành tiền";</w:t>
      </w:r>
    </w:p>
    <w:p w14:paraId="546D96F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for (hang = 0; hang &lt; tblThongtinHang.Rows.Count; hang++)</w:t>
      </w:r>
    </w:p>
    <w:p w14:paraId="0B451B8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53D104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//Điền số thứ tự vào cột 1 từ dòng 12</w:t>
      </w:r>
    </w:p>
    <w:p w14:paraId="42A693F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exSheet.Cells[1][hang + 12] = hang + 1;</w:t>
      </w:r>
    </w:p>
    <w:p w14:paraId="0B88383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for (cot = 0; cot &lt; tblThongtinHang.Columns.Count; cot++)</w:t>
      </w:r>
    </w:p>
    <w:p w14:paraId="03E2422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//Điền thông tin hàng từ cột thứ 2, dòng 12</w:t>
      </w:r>
    </w:p>
    <w:p w14:paraId="1A1051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F2475D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exSheet.Cells[cot + 2][hang + 12] = tblThongtinHang.Rows[hang][cot].ToString();</w:t>
      </w:r>
    </w:p>
    <w:p w14:paraId="34C9E3D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(cot == 3) exSheet.Cells[cot + 2][hang + 12] = tblThongtinHang.Rows[hang][cot].ToString() + "%";</w:t>
      </w:r>
    </w:p>
    <w:p w14:paraId="403793F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F3530A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698EF3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 = exSheet.Cells[cot][hang + 14];</w:t>
      </w:r>
    </w:p>
    <w:p w14:paraId="541D8AF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exRange.Font.Bold = true;</w:t>
      </w:r>
    </w:p>
    <w:p w14:paraId="0C69D15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exRange.Value2 = "Tổng tiền:";</w:t>
      </w:r>
    </w:p>
    <w:p w14:paraId="5291EB9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 = exSheet.Cells[cot + 1][hang + 14];</w:t>
      </w:r>
    </w:p>
    <w:p w14:paraId="43082E5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exRange.Font.Bold = true;</w:t>
      </w:r>
    </w:p>
    <w:p w14:paraId="2BE7813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exRange.Value2 = tblThongtinHD.Rows[0][2].ToString();</w:t>
      </w:r>
    </w:p>
    <w:p w14:paraId="6B544C1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 = exSheet.Cells[1][hang + 15]; //Ô A1 </w:t>
      </w:r>
    </w:p>
    <w:p w14:paraId="1BF7913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exRange.Range["A1:F1"].MergeCells = true;</w:t>
      </w:r>
    </w:p>
    <w:p w14:paraId="038A4E2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exRange.Range["A1:F1"].Font.Bold = true;</w:t>
      </w:r>
    </w:p>
    <w:p w14:paraId="6BE44AD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exRange.Range["A1:F1"].Font.Italic = true;</w:t>
      </w:r>
    </w:p>
    <w:p w14:paraId="3016ECF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exRange.Range["A1:F1"].HorizontalAlignment = COMExcel.XlHAlign.xlHAlignRight;</w:t>
      </w:r>
    </w:p>
    <w:p w14:paraId="7A8CE29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exRange.Range["A1:F1"].Value = "Bằng chữ: " + Functions.ChuyenSoSangChuoi(Double.Parse(tblThongtinHD.Rows[0][2].ToString()));</w:t>
      </w:r>
    </w:p>
    <w:p w14:paraId="09DDC38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 = exSheet.Cells[4][hang + 17]; //Ô A1 </w:t>
      </w:r>
    </w:p>
    <w:p w14:paraId="1BA2D18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exRange.Range["A1:C1"].MergeCells = true;</w:t>
      </w:r>
    </w:p>
    <w:p w14:paraId="504C3C4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exRange.Range["A1:C1"].Font.Italic = true;</w:t>
      </w:r>
    </w:p>
    <w:p w14:paraId="17B201C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exRange.Range["A1:C1"].HorizontalAlignment = COMExcel.XlHAlign.xlHAlignCenter;</w:t>
      </w:r>
    </w:p>
    <w:p w14:paraId="22FC1F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DateTime d = Convert.ToDateTime(tblThongtinHD.Rows[0][1]);</w:t>
      </w:r>
    </w:p>
    <w:p w14:paraId="3D56AE5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exRange.Range["A1:C1"].Value = "Hà Nội, ngày " + d.Day + " tháng " + d.Month + " năm " + d.Year;</w:t>
      </w:r>
    </w:p>
    <w:p w14:paraId="416A4E2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exRange.Range["A2:C2"].MergeCells = true;</w:t>
      </w:r>
    </w:p>
    <w:p w14:paraId="26457AF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exRange.Range["A2:C2"].Font.Italic = true;</w:t>
      </w:r>
    </w:p>
    <w:p w14:paraId="528A800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exRange.Range["A2:C2"].HorizontalAlignment = COMExcel.XlHAlign.xlHAlignCenter;</w:t>
      </w:r>
    </w:p>
    <w:p w14:paraId="265DD4B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exRange.Range["A2:C2"].Value = "Nhân viên bán hàng";</w:t>
      </w:r>
    </w:p>
    <w:p w14:paraId="78B68AA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exRange.Range["A6:C6"].MergeCells = true;</w:t>
      </w:r>
    </w:p>
    <w:p w14:paraId="0DF32E6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exRange.Range["A6:C6"].Font.Italic = true;</w:t>
      </w:r>
    </w:p>
    <w:p w14:paraId="4546C16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exRange.Range["A6:C6"].HorizontalAlignment = COMExcel.XlHAlign.xlHAlignCenter;</w:t>
      </w:r>
    </w:p>
    <w:p w14:paraId="4676BD4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exRange.Range["A6:C6"].Value = tblThongtinHD.Rows[0][6];</w:t>
      </w:r>
    </w:p>
    <w:p w14:paraId="54470D8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exSheet.Name = "Hóa đơn nhập";</w:t>
      </w:r>
    </w:p>
    <w:p w14:paraId="44DDCBC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exApp.Visible = true;</w:t>
      </w:r>
    </w:p>
    <w:p w14:paraId="0BDE864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2D313F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btnTimKiem_Click(object sender, EventArgs e)</w:t>
      </w:r>
    </w:p>
    <w:p w14:paraId="26B2867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9DE181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(cboMaHoaDon.Text == "")</w:t>
      </w:r>
    </w:p>
    <w:p w14:paraId="484F0A6A"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B4F591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lastRenderedPageBreak/>
        <w:t xml:space="preserve">                MessageBox.Show("Bạn phải chọn một mã hóa đơn để tìm", "Thông báo", MessageBoxButtons.OK, MessageBoxIcon.Information);</w:t>
      </w:r>
    </w:p>
    <w:p w14:paraId="4E1A170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cboMaHoaDon.Focus();</w:t>
      </w:r>
    </w:p>
    <w:p w14:paraId="59F3616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return;</w:t>
      </w:r>
    </w:p>
    <w:p w14:paraId="68ECAD2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5ABB408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txtMaHoaDon.Text = cboMaHoaDon.Text;</w:t>
      </w:r>
    </w:p>
    <w:p w14:paraId="5CA75DF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LoadInfoHoaDon();</w:t>
      </w:r>
    </w:p>
    <w:p w14:paraId="1BCC042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LoadDataGridView();</w:t>
      </w:r>
    </w:p>
    <w:p w14:paraId="7CC7191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btnXoa.Enabled = true;</w:t>
      </w:r>
    </w:p>
    <w:p w14:paraId="7D1A5C8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btnLuu.Enabled = true;</w:t>
      </w:r>
    </w:p>
    <w:p w14:paraId="775D54E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btnInHoaDon.Enabled = true;</w:t>
      </w:r>
    </w:p>
    <w:p w14:paraId="529001D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cboMaHoaDon.SelectedIndex = -1;</w:t>
      </w:r>
    </w:p>
    <w:p w14:paraId="79A40ED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5DA379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3F94058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txtSoLuong_KeyPress(object sender, KeyPressEventArgs e)</w:t>
      </w:r>
    </w:p>
    <w:p w14:paraId="2CA6070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8688DB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(((e.KeyChar &gt;= '0') &amp;&amp; (e.KeyChar &lt;= '9')) || (Convert.ToInt32(e.KeyChar) == 8))</w:t>
      </w:r>
    </w:p>
    <w:p w14:paraId="5E111D63"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e.Handled = false;</w:t>
      </w:r>
    </w:p>
    <w:p w14:paraId="51A1477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 e.Handled = true;</w:t>
      </w:r>
    </w:p>
    <w:p w14:paraId="33406F2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9F54F3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62EBAF5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txtGiamGia_KeyPress(object sender, KeyPressEventArgs e)</w:t>
      </w:r>
    </w:p>
    <w:p w14:paraId="06B3753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DA40D61"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if (((e.KeyChar &gt;= '0') &amp;&amp; (e.KeyChar &lt;= '9')) || (Convert.ToInt32(e.KeyChar) == 8))</w:t>
      </w:r>
    </w:p>
    <w:p w14:paraId="09A212A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e.Handled = false;</w:t>
      </w:r>
    </w:p>
    <w:p w14:paraId="29B1CD3C"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else e.Handled = true;</w:t>
      </w:r>
    </w:p>
    <w:p w14:paraId="251B3E5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133EE7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604F468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cboMaHoaDon_DropDown(object sender, EventArgs e)</w:t>
      </w:r>
    </w:p>
    <w:p w14:paraId="5C51B54F"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45A572BD"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Functions.FillCombo("SELECT MaHDBan FROM HDBan", cboMaHoaDon, "MaHDBan", "MaHDBan");</w:t>
      </w:r>
    </w:p>
    <w:p w14:paraId="772F8AB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cboMaHoaDon.SelectedIndex = -1;</w:t>
      </w:r>
    </w:p>
    <w:p w14:paraId="75EA327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49F469E"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5D64DC36"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HoaDonBan_FormClosing(object sender, FormClosingEventArgs e)</w:t>
      </w:r>
    </w:p>
    <w:p w14:paraId="0160E20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7CCBFB49"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//Xóa dữ liệu trong các điều khiển trước khi đóng Form</w:t>
      </w:r>
    </w:p>
    <w:p w14:paraId="38740A1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ResetValues();</w:t>
      </w:r>
    </w:p>
    <w:p w14:paraId="56B31ECB"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0B12BD0"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17EA8AC7"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private void button1_Click(object sender, EventArgs e)</w:t>
      </w:r>
    </w:p>
    <w:p w14:paraId="1BDAC152"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32373624"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this.Close();</w:t>
      </w:r>
    </w:p>
    <w:p w14:paraId="0B24C445"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1C8A3F98" w14:textId="77777777" w:rsidR="00127F60" w:rsidRP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 xml:space="preserve">    }</w:t>
      </w:r>
    </w:p>
    <w:p w14:paraId="2A4D01A5" w14:textId="7EB66A5B" w:rsidR="00E20E0A"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r w:rsidRPr="00127F60">
        <w:rPr>
          <w:rFonts w:ascii="Consolas" w:hAnsi="Consolas" w:cs="Consolas"/>
          <w:color w:val="000000"/>
          <w:sz w:val="19"/>
          <w:szCs w:val="19"/>
        </w:rPr>
        <w:t>}</w:t>
      </w:r>
    </w:p>
    <w:p w14:paraId="0809F238" w14:textId="77777777" w:rsidR="00127F60" w:rsidRDefault="00127F60" w:rsidP="00127F60">
      <w:pPr>
        <w:autoSpaceDE w:val="0"/>
        <w:autoSpaceDN w:val="0"/>
        <w:adjustRightInd w:val="0"/>
        <w:spacing w:after="0" w:line="240" w:lineRule="auto"/>
        <w:ind w:left="720" w:firstLine="0"/>
        <w:jc w:val="left"/>
        <w:rPr>
          <w:rFonts w:ascii="Consolas" w:hAnsi="Consolas" w:cs="Consolas"/>
          <w:color w:val="000000"/>
          <w:sz w:val="19"/>
          <w:szCs w:val="19"/>
        </w:rPr>
      </w:pPr>
    </w:p>
    <w:p w14:paraId="009E0246" w14:textId="4229910A" w:rsidR="00127F60" w:rsidRDefault="00127F60" w:rsidP="00127F60">
      <w:pPr>
        <w:autoSpaceDE w:val="0"/>
        <w:autoSpaceDN w:val="0"/>
        <w:adjustRightInd w:val="0"/>
        <w:spacing w:after="0" w:line="240" w:lineRule="auto"/>
        <w:ind w:left="720" w:firstLine="0"/>
        <w:jc w:val="left"/>
        <w:rPr>
          <w:rFonts w:cs="Times New Roman"/>
          <w:b/>
          <w:color w:val="000000"/>
          <w:sz w:val="24"/>
          <w:szCs w:val="24"/>
        </w:rPr>
      </w:pPr>
      <w:r w:rsidRPr="00127F60">
        <w:rPr>
          <w:rFonts w:cs="Times New Roman"/>
          <w:b/>
          <w:color w:val="000000"/>
          <w:sz w:val="24"/>
          <w:szCs w:val="24"/>
        </w:rPr>
        <w:t>5.2.8</w:t>
      </w:r>
      <w:r>
        <w:rPr>
          <w:rFonts w:cs="Times New Roman"/>
          <w:b/>
          <w:color w:val="000000"/>
          <w:sz w:val="24"/>
          <w:szCs w:val="24"/>
        </w:rPr>
        <w:t>. NhanVien.cs</w:t>
      </w:r>
    </w:p>
    <w:p w14:paraId="129CEA4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8D3FB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76E1F2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06AD5D8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3E8E4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58A2068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AE11AA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8C80F3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DFCCB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6605DD2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System.Data.SqlClient;</w:t>
      </w:r>
    </w:p>
    <w:p w14:paraId="0A01122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QuanLyDT.Class;</w:t>
      </w:r>
    </w:p>
    <w:p w14:paraId="66215F5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2953874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0478FC7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07952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395E84A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DMNhanVien</w:t>
      </w:r>
      <w:r>
        <w:rPr>
          <w:rFonts w:ascii="Consolas" w:hAnsi="Consolas" w:cs="Consolas"/>
          <w:color w:val="000000"/>
          <w:sz w:val="19"/>
          <w:szCs w:val="19"/>
        </w:rPr>
        <w:t xml:space="preserve"> : Form</w:t>
      </w:r>
    </w:p>
    <w:p w14:paraId="7A134B6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3FFD9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DataTable tblNV; </w:t>
      </w:r>
      <w:r>
        <w:rPr>
          <w:rFonts w:ascii="Consolas" w:hAnsi="Consolas" w:cs="Consolas"/>
          <w:color w:val="008000"/>
          <w:sz w:val="19"/>
          <w:szCs w:val="19"/>
        </w:rPr>
        <w:t>//Lưu dữ liệu bảng nhân viên</w:t>
      </w:r>
    </w:p>
    <w:p w14:paraId="1EEF6D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DMNhanVien</w:t>
      </w:r>
      <w:r>
        <w:rPr>
          <w:rFonts w:ascii="Consolas" w:hAnsi="Consolas" w:cs="Consolas"/>
          <w:color w:val="000000"/>
          <w:sz w:val="19"/>
          <w:szCs w:val="19"/>
        </w:rPr>
        <w:t>()</w:t>
      </w:r>
    </w:p>
    <w:p w14:paraId="62369F1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818D9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5920E29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A0CE4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D1698C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DMNhanVien_Load(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6F0682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D89A3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txtMaNhanVien.Enabled = </w:t>
      </w:r>
      <w:r>
        <w:rPr>
          <w:rFonts w:ascii="Consolas" w:hAnsi="Consolas" w:cs="Consolas"/>
          <w:color w:val="0000FF"/>
          <w:sz w:val="19"/>
          <w:szCs w:val="19"/>
        </w:rPr>
        <w:t>false</w:t>
      </w:r>
      <w:r>
        <w:rPr>
          <w:rFonts w:ascii="Consolas" w:hAnsi="Consolas" w:cs="Consolas"/>
          <w:color w:val="000000"/>
          <w:sz w:val="19"/>
          <w:szCs w:val="19"/>
        </w:rPr>
        <w:t>;</w:t>
      </w:r>
    </w:p>
    <w:p w14:paraId="23A178C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04A3AF6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168DE4D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5C9078F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7EC2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LoadDataGridView()</w:t>
      </w:r>
    </w:p>
    <w:p w14:paraId="72FD54D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AD428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40DD2CE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MaNhanVien,TenNhanVien,GioiTinh,DiaChi,DienThoai,NgaySinh from NhanVien"</w:t>
      </w:r>
      <w:r>
        <w:rPr>
          <w:rFonts w:ascii="Consolas" w:hAnsi="Consolas" w:cs="Consolas"/>
          <w:color w:val="000000"/>
          <w:sz w:val="19"/>
          <w:szCs w:val="19"/>
        </w:rPr>
        <w:t>;</w:t>
      </w:r>
    </w:p>
    <w:p w14:paraId="00104BE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tblNV = Functions.GetDataToTable(sql); </w:t>
      </w:r>
      <w:r>
        <w:rPr>
          <w:rFonts w:ascii="Consolas" w:hAnsi="Consolas" w:cs="Consolas"/>
          <w:color w:val="008000"/>
          <w:sz w:val="19"/>
          <w:szCs w:val="19"/>
        </w:rPr>
        <w:t>//lấy dữ liệu</w:t>
      </w:r>
    </w:p>
    <w:p w14:paraId="0C3C6FF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dgvNhanVien.DataSource = tblNV;</w:t>
      </w:r>
    </w:p>
    <w:p w14:paraId="059F9C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dgvNhanVien.Columns[0].HeaderText = </w:t>
      </w:r>
      <w:r>
        <w:rPr>
          <w:rFonts w:ascii="Consolas" w:hAnsi="Consolas" w:cs="Consolas"/>
          <w:color w:val="A31515"/>
          <w:sz w:val="19"/>
          <w:szCs w:val="19"/>
        </w:rPr>
        <w:t>"Mã nhân viên"</w:t>
      </w:r>
      <w:r>
        <w:rPr>
          <w:rFonts w:ascii="Consolas" w:hAnsi="Consolas" w:cs="Consolas"/>
          <w:color w:val="000000"/>
          <w:sz w:val="19"/>
          <w:szCs w:val="19"/>
        </w:rPr>
        <w:t>;</w:t>
      </w:r>
    </w:p>
    <w:p w14:paraId="573E70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dgvNhanVien.Columns[1].HeaderText = </w:t>
      </w:r>
      <w:r>
        <w:rPr>
          <w:rFonts w:ascii="Consolas" w:hAnsi="Consolas" w:cs="Consolas"/>
          <w:color w:val="A31515"/>
          <w:sz w:val="19"/>
          <w:szCs w:val="19"/>
        </w:rPr>
        <w:t>"Tên nhân viên"</w:t>
      </w:r>
      <w:r>
        <w:rPr>
          <w:rFonts w:ascii="Consolas" w:hAnsi="Consolas" w:cs="Consolas"/>
          <w:color w:val="000000"/>
          <w:sz w:val="19"/>
          <w:szCs w:val="19"/>
        </w:rPr>
        <w:t>;</w:t>
      </w:r>
    </w:p>
    <w:p w14:paraId="11622E3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dgvNhanVien.Columns[2].HeaderText = </w:t>
      </w:r>
      <w:r>
        <w:rPr>
          <w:rFonts w:ascii="Consolas" w:hAnsi="Consolas" w:cs="Consolas"/>
          <w:color w:val="A31515"/>
          <w:sz w:val="19"/>
          <w:szCs w:val="19"/>
        </w:rPr>
        <w:t>"Giới tính"</w:t>
      </w:r>
      <w:r>
        <w:rPr>
          <w:rFonts w:ascii="Consolas" w:hAnsi="Consolas" w:cs="Consolas"/>
          <w:color w:val="000000"/>
          <w:sz w:val="19"/>
          <w:szCs w:val="19"/>
        </w:rPr>
        <w:t>;</w:t>
      </w:r>
    </w:p>
    <w:p w14:paraId="7E936FE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dgvNhanVien.Columns[3].HeaderText = </w:t>
      </w:r>
      <w:r>
        <w:rPr>
          <w:rFonts w:ascii="Consolas" w:hAnsi="Consolas" w:cs="Consolas"/>
          <w:color w:val="A31515"/>
          <w:sz w:val="19"/>
          <w:szCs w:val="19"/>
        </w:rPr>
        <w:t>"Địa chỉ"</w:t>
      </w:r>
      <w:r>
        <w:rPr>
          <w:rFonts w:ascii="Consolas" w:hAnsi="Consolas" w:cs="Consolas"/>
          <w:color w:val="000000"/>
          <w:sz w:val="19"/>
          <w:szCs w:val="19"/>
        </w:rPr>
        <w:t>;</w:t>
      </w:r>
    </w:p>
    <w:p w14:paraId="793A050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dgvNhanVien.Columns[4].HeaderText = </w:t>
      </w:r>
      <w:r>
        <w:rPr>
          <w:rFonts w:ascii="Consolas" w:hAnsi="Consolas" w:cs="Consolas"/>
          <w:color w:val="A31515"/>
          <w:sz w:val="19"/>
          <w:szCs w:val="19"/>
        </w:rPr>
        <w:t>"Điện thoại"</w:t>
      </w:r>
      <w:r>
        <w:rPr>
          <w:rFonts w:ascii="Consolas" w:hAnsi="Consolas" w:cs="Consolas"/>
          <w:color w:val="000000"/>
          <w:sz w:val="19"/>
          <w:szCs w:val="19"/>
        </w:rPr>
        <w:t>;</w:t>
      </w:r>
    </w:p>
    <w:p w14:paraId="41DEE7D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dgvNhanVien.Columns[5].HeaderText = </w:t>
      </w:r>
      <w:r>
        <w:rPr>
          <w:rFonts w:ascii="Consolas" w:hAnsi="Consolas" w:cs="Consolas"/>
          <w:color w:val="A31515"/>
          <w:sz w:val="19"/>
          <w:szCs w:val="19"/>
        </w:rPr>
        <w:t>"Ngày sinh"</w:t>
      </w:r>
      <w:r>
        <w:rPr>
          <w:rFonts w:ascii="Consolas" w:hAnsi="Consolas" w:cs="Consolas"/>
          <w:color w:val="000000"/>
          <w:sz w:val="19"/>
          <w:szCs w:val="19"/>
        </w:rPr>
        <w:t>;</w:t>
      </w:r>
    </w:p>
    <w:p w14:paraId="1F70A29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dgvNhanVien.Columns[0].Width = 100;</w:t>
      </w:r>
    </w:p>
    <w:p w14:paraId="3F19FD8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dgvNhanVien.Columns[1].Width = 150;</w:t>
      </w:r>
    </w:p>
    <w:p w14:paraId="6320F8B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dgvNhanVien.Columns[2].Width = 100;</w:t>
      </w:r>
    </w:p>
    <w:p w14:paraId="02F367C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dgvNhanVien.Columns[3].Width = 150;</w:t>
      </w:r>
    </w:p>
    <w:p w14:paraId="4EE1974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dgvNhanVien.Columns[4].Width = 100;</w:t>
      </w:r>
    </w:p>
    <w:p w14:paraId="3F74A7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dgvNhanVien.Columns[5].Width = 100;</w:t>
      </w:r>
    </w:p>
    <w:p w14:paraId="7959389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dgvNhanVien.AllowUserToAddRows = </w:t>
      </w:r>
      <w:r>
        <w:rPr>
          <w:rFonts w:ascii="Consolas" w:hAnsi="Consolas" w:cs="Consolas"/>
          <w:color w:val="0000FF"/>
          <w:sz w:val="19"/>
          <w:szCs w:val="19"/>
        </w:rPr>
        <w:t>false</w:t>
      </w:r>
      <w:r>
        <w:rPr>
          <w:rFonts w:ascii="Consolas" w:hAnsi="Consolas" w:cs="Consolas"/>
          <w:color w:val="000000"/>
          <w:sz w:val="19"/>
          <w:szCs w:val="19"/>
        </w:rPr>
        <w:t>;</w:t>
      </w:r>
    </w:p>
    <w:p w14:paraId="6EDD72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dgvNhanVien.EditMode = DataGridViewEditMode.EditProgrammatically;</w:t>
      </w:r>
    </w:p>
    <w:p w14:paraId="407674F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714F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50B02B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dgvNhanVien_Click(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2749A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47921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1ABC1F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FFED1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"Đang ở chế độ thêm mới!"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E37947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txtMaNhanVien.Focus();</w:t>
      </w:r>
    </w:p>
    <w:p w14:paraId="5547CF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EE5EC2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A0F58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(tblNV.Rows.Count == 0)</w:t>
      </w:r>
    </w:p>
    <w:p w14:paraId="5AF7E45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0046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có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6C942B9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B5922F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A0035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txtMaNhanVien.Text = dgvNhanVien.CurrentRow.Cells[</w:t>
      </w:r>
      <w:r>
        <w:rPr>
          <w:rFonts w:ascii="Consolas" w:hAnsi="Consolas" w:cs="Consolas"/>
          <w:color w:val="A31515"/>
          <w:sz w:val="19"/>
          <w:szCs w:val="19"/>
        </w:rPr>
        <w:t>"MaNhanVien"</w:t>
      </w:r>
      <w:r>
        <w:rPr>
          <w:rFonts w:ascii="Consolas" w:hAnsi="Consolas" w:cs="Consolas"/>
          <w:color w:val="000000"/>
          <w:sz w:val="19"/>
          <w:szCs w:val="19"/>
        </w:rPr>
        <w:t>].Value.ToString();</w:t>
      </w:r>
    </w:p>
    <w:p w14:paraId="16AE4DF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txtTenNhanVien.Text = dgvNhanVien.CurrentRow.Cells[</w:t>
      </w:r>
      <w:r>
        <w:rPr>
          <w:rFonts w:ascii="Consolas" w:hAnsi="Consolas" w:cs="Consolas"/>
          <w:color w:val="A31515"/>
          <w:sz w:val="19"/>
          <w:szCs w:val="19"/>
        </w:rPr>
        <w:t>"TenNhanVien"</w:t>
      </w:r>
      <w:r>
        <w:rPr>
          <w:rFonts w:ascii="Consolas" w:hAnsi="Consolas" w:cs="Consolas"/>
          <w:color w:val="000000"/>
          <w:sz w:val="19"/>
          <w:szCs w:val="19"/>
        </w:rPr>
        <w:t>].Value.ToString();</w:t>
      </w:r>
    </w:p>
    <w:p w14:paraId="37F10F4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(dgvNhanVien.CurrentRow.Cells[</w:t>
      </w:r>
      <w:r>
        <w:rPr>
          <w:rFonts w:ascii="Consolas" w:hAnsi="Consolas" w:cs="Consolas"/>
          <w:color w:val="A31515"/>
          <w:sz w:val="19"/>
          <w:szCs w:val="19"/>
        </w:rPr>
        <w:t>"GioiTinh"</w:t>
      </w:r>
      <w:r>
        <w:rPr>
          <w:rFonts w:ascii="Consolas" w:hAnsi="Consolas" w:cs="Consolas"/>
          <w:color w:val="000000"/>
          <w:sz w:val="19"/>
          <w:szCs w:val="19"/>
        </w:rPr>
        <w:t xml:space="preserve">].Value.ToString() == </w:t>
      </w:r>
      <w:r>
        <w:rPr>
          <w:rFonts w:ascii="Consolas" w:hAnsi="Consolas" w:cs="Consolas"/>
          <w:color w:val="A31515"/>
          <w:sz w:val="19"/>
          <w:szCs w:val="19"/>
        </w:rPr>
        <w:t>"Nam"</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35E348B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chkGioiTinh.Checked = </w:t>
      </w:r>
      <w:r>
        <w:rPr>
          <w:rFonts w:ascii="Consolas" w:hAnsi="Consolas" w:cs="Consolas"/>
          <w:color w:val="0000FF"/>
          <w:sz w:val="19"/>
          <w:szCs w:val="19"/>
        </w:rPr>
        <w:t>false</w:t>
      </w:r>
      <w:r>
        <w:rPr>
          <w:rFonts w:ascii="Consolas" w:hAnsi="Consolas" w:cs="Consolas"/>
          <w:color w:val="000000"/>
          <w:sz w:val="19"/>
          <w:szCs w:val="19"/>
        </w:rPr>
        <w:t>;</w:t>
      </w:r>
    </w:p>
    <w:p w14:paraId="6B698A5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txtDiaChi.Text = dgvNhanVien.CurrentRow.Cells[</w:t>
      </w:r>
      <w:r>
        <w:rPr>
          <w:rFonts w:ascii="Consolas" w:hAnsi="Consolas" w:cs="Consolas"/>
          <w:color w:val="A31515"/>
          <w:sz w:val="19"/>
          <w:szCs w:val="19"/>
        </w:rPr>
        <w:t>"DiaChi"</w:t>
      </w:r>
      <w:r>
        <w:rPr>
          <w:rFonts w:ascii="Consolas" w:hAnsi="Consolas" w:cs="Consolas"/>
          <w:color w:val="000000"/>
          <w:sz w:val="19"/>
          <w:szCs w:val="19"/>
        </w:rPr>
        <w:t>].Value.ToString();</w:t>
      </w:r>
    </w:p>
    <w:p w14:paraId="4AED211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mtbDienThoai.Text = dgvNhanVien.CurrentRow.Cells[</w:t>
      </w:r>
      <w:r>
        <w:rPr>
          <w:rFonts w:ascii="Consolas" w:hAnsi="Consolas" w:cs="Consolas"/>
          <w:color w:val="A31515"/>
          <w:sz w:val="19"/>
          <w:szCs w:val="19"/>
        </w:rPr>
        <w:t>"DienThoai"</w:t>
      </w:r>
      <w:r>
        <w:rPr>
          <w:rFonts w:ascii="Consolas" w:hAnsi="Consolas" w:cs="Consolas"/>
          <w:color w:val="000000"/>
          <w:sz w:val="19"/>
          <w:szCs w:val="19"/>
        </w:rPr>
        <w:t>].Value.ToString();</w:t>
      </w:r>
    </w:p>
    <w:p w14:paraId="061B68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dtpNgaySinh.Text = dgvNhanVien.CurrentRow.Cells[</w:t>
      </w:r>
      <w:r>
        <w:rPr>
          <w:rFonts w:ascii="Consolas" w:hAnsi="Consolas" w:cs="Consolas"/>
          <w:color w:val="A31515"/>
          <w:sz w:val="19"/>
          <w:szCs w:val="19"/>
        </w:rPr>
        <w:t>"NgaySinh"</w:t>
      </w:r>
      <w:r>
        <w:rPr>
          <w:rFonts w:ascii="Consolas" w:hAnsi="Consolas" w:cs="Consolas"/>
          <w:color w:val="000000"/>
          <w:sz w:val="19"/>
          <w:szCs w:val="19"/>
        </w:rPr>
        <w:t>].Value.ToString();</w:t>
      </w:r>
    </w:p>
    <w:p w14:paraId="647F9F0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0F0501A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E1D0D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BAC280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688296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0A80E6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A3C9C8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4D68C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EB907D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false</w:t>
      </w:r>
      <w:r>
        <w:rPr>
          <w:rFonts w:ascii="Consolas" w:hAnsi="Consolas" w:cs="Consolas"/>
          <w:color w:val="000000"/>
          <w:sz w:val="19"/>
          <w:szCs w:val="19"/>
        </w:rPr>
        <w:t>;</w:t>
      </w:r>
    </w:p>
    <w:p w14:paraId="2B6F68E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false</w:t>
      </w:r>
      <w:r>
        <w:rPr>
          <w:rFonts w:ascii="Consolas" w:hAnsi="Consolas" w:cs="Consolas"/>
          <w:color w:val="000000"/>
          <w:sz w:val="19"/>
          <w:szCs w:val="19"/>
        </w:rPr>
        <w:t>;</w:t>
      </w:r>
    </w:p>
    <w:p w14:paraId="6C18218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74CC5B4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true</w:t>
      </w:r>
      <w:r>
        <w:rPr>
          <w:rFonts w:ascii="Consolas" w:hAnsi="Consolas" w:cs="Consolas"/>
          <w:color w:val="000000"/>
          <w:sz w:val="19"/>
          <w:szCs w:val="19"/>
        </w:rPr>
        <w:t>;</w:t>
      </w:r>
    </w:p>
    <w:p w14:paraId="5ED6245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583CA89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2A1DAA2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txtMaNhanVien.Enabled = </w:t>
      </w:r>
      <w:r>
        <w:rPr>
          <w:rFonts w:ascii="Consolas" w:hAnsi="Consolas" w:cs="Consolas"/>
          <w:color w:val="0000FF"/>
          <w:sz w:val="19"/>
          <w:szCs w:val="19"/>
        </w:rPr>
        <w:t>true</w:t>
      </w:r>
      <w:r>
        <w:rPr>
          <w:rFonts w:ascii="Consolas" w:hAnsi="Consolas" w:cs="Consolas"/>
          <w:color w:val="000000"/>
          <w:sz w:val="19"/>
          <w:szCs w:val="19"/>
        </w:rPr>
        <w:t>;</w:t>
      </w:r>
    </w:p>
    <w:p w14:paraId="4F14DA6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txtMaNhanVien.Focus();</w:t>
      </w:r>
    </w:p>
    <w:p w14:paraId="6E0B8B8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F428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14:paraId="70C5D00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CB0FC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w:t>
      </w:r>
    </w:p>
    <w:p w14:paraId="5C2876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txtTenNhanVien.Text = </w:t>
      </w:r>
      <w:r>
        <w:rPr>
          <w:rFonts w:ascii="Consolas" w:hAnsi="Consolas" w:cs="Consolas"/>
          <w:color w:val="A31515"/>
          <w:sz w:val="19"/>
          <w:szCs w:val="19"/>
        </w:rPr>
        <w:t>""</w:t>
      </w:r>
      <w:r>
        <w:rPr>
          <w:rFonts w:ascii="Consolas" w:hAnsi="Consolas" w:cs="Consolas"/>
          <w:color w:val="000000"/>
          <w:sz w:val="19"/>
          <w:szCs w:val="19"/>
        </w:rPr>
        <w:t>;</w:t>
      </w:r>
    </w:p>
    <w:p w14:paraId="175E4FD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chkGioiTinh.Checked = </w:t>
      </w:r>
      <w:r>
        <w:rPr>
          <w:rFonts w:ascii="Consolas" w:hAnsi="Consolas" w:cs="Consolas"/>
          <w:color w:val="0000FF"/>
          <w:sz w:val="19"/>
          <w:szCs w:val="19"/>
        </w:rPr>
        <w:t>false</w:t>
      </w:r>
      <w:r>
        <w:rPr>
          <w:rFonts w:ascii="Consolas" w:hAnsi="Consolas" w:cs="Consolas"/>
          <w:color w:val="000000"/>
          <w:sz w:val="19"/>
          <w:szCs w:val="19"/>
        </w:rPr>
        <w:t>;</w:t>
      </w:r>
    </w:p>
    <w:p w14:paraId="18291E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txtDiaChi.Text = </w:t>
      </w:r>
      <w:r>
        <w:rPr>
          <w:rFonts w:ascii="Consolas" w:hAnsi="Consolas" w:cs="Consolas"/>
          <w:color w:val="A31515"/>
          <w:sz w:val="19"/>
          <w:szCs w:val="19"/>
        </w:rPr>
        <w:t>""</w:t>
      </w:r>
      <w:r>
        <w:rPr>
          <w:rFonts w:ascii="Consolas" w:hAnsi="Consolas" w:cs="Consolas"/>
          <w:color w:val="000000"/>
          <w:sz w:val="19"/>
          <w:szCs w:val="19"/>
        </w:rPr>
        <w:t>;</w:t>
      </w:r>
    </w:p>
    <w:p w14:paraId="7C79895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dtpNgaySinh.Text = </w:t>
      </w:r>
      <w:r>
        <w:rPr>
          <w:rFonts w:ascii="Consolas" w:hAnsi="Consolas" w:cs="Consolas"/>
          <w:color w:val="A31515"/>
          <w:sz w:val="19"/>
          <w:szCs w:val="19"/>
        </w:rPr>
        <w:t>""</w:t>
      </w:r>
      <w:r>
        <w:rPr>
          <w:rFonts w:ascii="Consolas" w:hAnsi="Consolas" w:cs="Consolas"/>
          <w:color w:val="000000"/>
          <w:sz w:val="19"/>
          <w:szCs w:val="19"/>
        </w:rPr>
        <w:t>;</w:t>
      </w:r>
    </w:p>
    <w:p w14:paraId="5D96822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mtbDienThoai.Text = </w:t>
      </w:r>
      <w:r>
        <w:rPr>
          <w:rFonts w:ascii="Consolas" w:hAnsi="Consolas" w:cs="Consolas"/>
          <w:color w:val="A31515"/>
          <w:sz w:val="19"/>
          <w:szCs w:val="19"/>
        </w:rPr>
        <w:t>""</w:t>
      </w:r>
      <w:r>
        <w:rPr>
          <w:rFonts w:ascii="Consolas" w:hAnsi="Consolas" w:cs="Consolas"/>
          <w:color w:val="000000"/>
          <w:sz w:val="19"/>
          <w:szCs w:val="19"/>
        </w:rPr>
        <w:t>;</w:t>
      </w:r>
    </w:p>
    <w:p w14:paraId="720C112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FB9A4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6597E5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2518BF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72E54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gt;</w:t>
      </w:r>
    </w:p>
    <w:p w14:paraId="6BD2EC9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(txtMaNhanVien.Text.Trim() == </w:t>
      </w:r>
      <w:r>
        <w:rPr>
          <w:rFonts w:ascii="Consolas" w:hAnsi="Consolas" w:cs="Consolas"/>
          <w:color w:val="A31515"/>
          <w:sz w:val="19"/>
          <w:szCs w:val="19"/>
        </w:rPr>
        <w:t>""</w:t>
      </w:r>
      <w:r>
        <w:rPr>
          <w:rFonts w:ascii="Consolas" w:hAnsi="Consolas" w:cs="Consolas"/>
          <w:color w:val="000000"/>
          <w:sz w:val="19"/>
          <w:szCs w:val="19"/>
        </w:rPr>
        <w:t>)</w:t>
      </w:r>
    </w:p>
    <w:p w14:paraId="15CB83B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89177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mã nhân viên"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1556001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txtMaNhanVien.Focus();</w:t>
      </w:r>
    </w:p>
    <w:p w14:paraId="1F4ED76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EAABB8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6E9D2F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(txtTenNhanVien.Text.Trim().Length == 0)</w:t>
      </w:r>
    </w:p>
    <w:p w14:paraId="334FE15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83BD1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tên nhân viên"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4AFACF7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txtTenNhanVien.Focus();</w:t>
      </w:r>
    </w:p>
    <w:p w14:paraId="12F5B81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7A4E6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30B43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(txtDiaChi.Text.Trim().Length == 0)</w:t>
      </w:r>
    </w:p>
    <w:p w14:paraId="437F447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72DE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địa chỉ"</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45D385F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txtDiaChi.Focus();</w:t>
      </w:r>
    </w:p>
    <w:p w14:paraId="5EC6B5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835D95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DEB5D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(mtbDienThoai.Text == </w:t>
      </w:r>
      <w:r>
        <w:rPr>
          <w:rFonts w:ascii="Consolas" w:hAnsi="Consolas" w:cs="Consolas"/>
          <w:color w:val="A31515"/>
          <w:sz w:val="19"/>
          <w:szCs w:val="19"/>
        </w:rPr>
        <w:t>"(   )     -"</w:t>
      </w:r>
      <w:r>
        <w:rPr>
          <w:rFonts w:ascii="Consolas" w:hAnsi="Consolas" w:cs="Consolas"/>
          <w:color w:val="000000"/>
          <w:sz w:val="19"/>
          <w:szCs w:val="19"/>
        </w:rPr>
        <w:t>)</w:t>
      </w:r>
    </w:p>
    <w:p w14:paraId="3EF3DD6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8113B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6EDDBA1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mtbDienThoai.Focus();</w:t>
      </w:r>
    </w:p>
    <w:p w14:paraId="4B387B5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0E1806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08565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(dtpNgaySinh.Text == </w:t>
      </w:r>
      <w:r>
        <w:rPr>
          <w:rFonts w:ascii="Consolas" w:hAnsi="Consolas" w:cs="Consolas"/>
          <w:color w:val="A31515"/>
          <w:sz w:val="19"/>
          <w:szCs w:val="19"/>
        </w:rPr>
        <w:t>"  /  /"</w:t>
      </w:r>
      <w:r>
        <w:rPr>
          <w:rFonts w:ascii="Consolas" w:hAnsi="Consolas" w:cs="Consolas"/>
          <w:color w:val="000000"/>
          <w:sz w:val="19"/>
          <w:szCs w:val="19"/>
        </w:rPr>
        <w:t>)</w:t>
      </w:r>
    </w:p>
    <w:p w14:paraId="38E5672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B22BE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ngày sinh"</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754A879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dtpNgaySinh.Focus();</w:t>
      </w:r>
    </w:p>
    <w:p w14:paraId="473FB9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2B4303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AA69C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5A8A8F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62671C5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"Nam"</w:t>
      </w:r>
      <w:r>
        <w:rPr>
          <w:rFonts w:ascii="Consolas" w:hAnsi="Consolas" w:cs="Consolas"/>
          <w:color w:val="000000"/>
          <w:sz w:val="19"/>
          <w:szCs w:val="19"/>
        </w:rPr>
        <w:t>;</w:t>
      </w:r>
    </w:p>
    <w:p w14:paraId="28B7255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1FB45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"Nữ"</w:t>
      </w:r>
      <w:r>
        <w:rPr>
          <w:rFonts w:ascii="Consolas" w:hAnsi="Consolas" w:cs="Consolas"/>
          <w:color w:val="000000"/>
          <w:sz w:val="19"/>
          <w:szCs w:val="19"/>
        </w:rPr>
        <w:t>;</w:t>
      </w:r>
    </w:p>
    <w:p w14:paraId="7C559F7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MaNhanVien FROM NhanVien WHERE MaNhanVien=N'"</w:t>
      </w:r>
      <w:r>
        <w:rPr>
          <w:rFonts w:ascii="Consolas" w:hAnsi="Consolas" w:cs="Consolas"/>
          <w:color w:val="000000"/>
          <w:sz w:val="19"/>
          <w:szCs w:val="19"/>
        </w:rPr>
        <w:t xml:space="preserve"> + txtMaNhanVien.Text.Trim() + </w:t>
      </w:r>
      <w:r>
        <w:rPr>
          <w:rFonts w:ascii="Consolas" w:hAnsi="Consolas" w:cs="Consolas"/>
          <w:color w:val="A31515"/>
          <w:sz w:val="19"/>
          <w:szCs w:val="19"/>
        </w:rPr>
        <w:t>"'"</w:t>
      </w:r>
      <w:r>
        <w:rPr>
          <w:rFonts w:ascii="Consolas" w:hAnsi="Consolas" w:cs="Consolas"/>
          <w:color w:val="000000"/>
          <w:sz w:val="19"/>
          <w:szCs w:val="19"/>
        </w:rPr>
        <w:t>;</w:t>
      </w:r>
    </w:p>
    <w:p w14:paraId="7BD314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(Functions.CheckKey(sql))</w:t>
      </w:r>
    </w:p>
    <w:p w14:paraId="6BB4708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4D4A4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"Mã nhân viên này đã có, bạn phải nhập mã khác"</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2428376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txtMaNhanVien.Focus();</w:t>
      </w:r>
    </w:p>
    <w:p w14:paraId="35E3271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w:t>
      </w:r>
    </w:p>
    <w:p w14:paraId="665E822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2B4F1B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AA76A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NhanVien(MaNhanVien,TenNhanVien,GioiTinh, DiaChi,DienThoai, NgaySinh) VALUES (N'"</w:t>
      </w:r>
      <w:r>
        <w:rPr>
          <w:rFonts w:ascii="Consolas" w:hAnsi="Consolas" w:cs="Consolas"/>
          <w:color w:val="000000"/>
          <w:sz w:val="19"/>
          <w:szCs w:val="19"/>
        </w:rPr>
        <w:t xml:space="preserve"> + txtMaNhanVien.Text.Trim() + </w:t>
      </w:r>
      <w:r>
        <w:rPr>
          <w:rFonts w:ascii="Consolas" w:hAnsi="Consolas" w:cs="Consolas"/>
          <w:color w:val="A31515"/>
          <w:sz w:val="19"/>
          <w:szCs w:val="19"/>
        </w:rPr>
        <w:t>"',N'"</w:t>
      </w:r>
      <w:r>
        <w:rPr>
          <w:rFonts w:ascii="Consolas" w:hAnsi="Consolas" w:cs="Consolas"/>
          <w:color w:val="000000"/>
          <w:sz w:val="19"/>
          <w:szCs w:val="19"/>
        </w:rPr>
        <w:t xml:space="preserve"> + txtTenNhanVien.Text.Trim() + </w:t>
      </w:r>
      <w:r>
        <w:rPr>
          <w:rFonts w:ascii="Consolas" w:hAnsi="Consolas" w:cs="Consolas"/>
          <w:color w:val="A31515"/>
          <w:sz w:val="19"/>
          <w:szCs w:val="19"/>
        </w:rPr>
        <w:t>"',N'"</w:t>
      </w:r>
      <w:r>
        <w:rPr>
          <w:rFonts w:ascii="Consolas" w:hAnsi="Consolas" w:cs="Consolas"/>
          <w:color w:val="000000"/>
          <w:sz w:val="19"/>
          <w:szCs w:val="19"/>
        </w:rPr>
        <w:t xml:space="preserve"> + gt + </w:t>
      </w:r>
      <w:r>
        <w:rPr>
          <w:rFonts w:ascii="Consolas" w:hAnsi="Consolas" w:cs="Consolas"/>
          <w:color w:val="A31515"/>
          <w:sz w:val="19"/>
          <w:szCs w:val="19"/>
        </w:rPr>
        <w:t>"',N'"</w:t>
      </w:r>
      <w:r>
        <w:rPr>
          <w:rFonts w:ascii="Consolas" w:hAnsi="Consolas" w:cs="Consolas"/>
          <w:color w:val="000000"/>
          <w:sz w:val="19"/>
          <w:szCs w:val="19"/>
        </w:rPr>
        <w:t xml:space="preserve"> + txtDiaChi.Text.Trim() + </w:t>
      </w:r>
      <w:r>
        <w:rPr>
          <w:rFonts w:ascii="Consolas" w:hAnsi="Consolas" w:cs="Consolas"/>
          <w:color w:val="A31515"/>
          <w:sz w:val="19"/>
          <w:szCs w:val="19"/>
        </w:rPr>
        <w:t>"','"</w:t>
      </w:r>
      <w:r>
        <w:rPr>
          <w:rFonts w:ascii="Consolas" w:hAnsi="Consolas" w:cs="Consolas"/>
          <w:color w:val="000000"/>
          <w:sz w:val="19"/>
          <w:szCs w:val="19"/>
        </w:rPr>
        <w:t xml:space="preserve"> + mtbDienThoai.Text + </w:t>
      </w:r>
      <w:r>
        <w:rPr>
          <w:rFonts w:ascii="Consolas" w:hAnsi="Consolas" w:cs="Consolas"/>
          <w:color w:val="A31515"/>
          <w:sz w:val="19"/>
          <w:szCs w:val="19"/>
        </w:rPr>
        <w:t>"','"</w:t>
      </w:r>
      <w:r>
        <w:rPr>
          <w:rFonts w:ascii="Consolas" w:hAnsi="Consolas" w:cs="Consolas"/>
          <w:color w:val="000000"/>
          <w:sz w:val="19"/>
          <w:szCs w:val="19"/>
        </w:rPr>
        <w:t xml:space="preserve"> + dtpNgaySinh.Value + </w:t>
      </w:r>
      <w:r>
        <w:rPr>
          <w:rFonts w:ascii="Consolas" w:hAnsi="Consolas" w:cs="Consolas"/>
          <w:color w:val="A31515"/>
          <w:sz w:val="19"/>
          <w:szCs w:val="19"/>
        </w:rPr>
        <w:t>"')"</w:t>
      </w:r>
      <w:r>
        <w:rPr>
          <w:rFonts w:ascii="Consolas" w:hAnsi="Consolas" w:cs="Consolas"/>
          <w:color w:val="000000"/>
          <w:sz w:val="19"/>
          <w:szCs w:val="19"/>
        </w:rPr>
        <w:t>;</w:t>
      </w:r>
    </w:p>
    <w:p w14:paraId="609728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w:t>
      </w:r>
    </w:p>
    <w:p w14:paraId="21FABBE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2B077D3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595C4B5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4C38C6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1CEDCA3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973A3C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145EF68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1A24DF8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txtMaNhanVien.Enabled = </w:t>
      </w:r>
      <w:r>
        <w:rPr>
          <w:rFonts w:ascii="Consolas" w:hAnsi="Consolas" w:cs="Consolas"/>
          <w:color w:val="0000FF"/>
          <w:sz w:val="19"/>
          <w:szCs w:val="19"/>
        </w:rPr>
        <w:t>false</w:t>
      </w:r>
      <w:r>
        <w:rPr>
          <w:rFonts w:ascii="Consolas" w:hAnsi="Consolas" w:cs="Consolas"/>
          <w:color w:val="000000"/>
          <w:sz w:val="19"/>
          <w:szCs w:val="19"/>
        </w:rPr>
        <w:t>;</w:t>
      </w:r>
    </w:p>
    <w:p w14:paraId="13A01E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B55FC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928500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A92E4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4B4A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gt;</w:t>
      </w:r>
    </w:p>
    <w:p w14:paraId="43640C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(tblNV.Rows.Count == 0)</w:t>
      </w:r>
    </w:p>
    <w:p w14:paraId="704013B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413A6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26B7DF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0CCCED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28D57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w:t>
      </w:r>
    </w:p>
    <w:p w14:paraId="159226A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E08D4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chọn bản ghi nào"</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B98F61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625E8F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67E57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(txtTenNhanVien.Text.Trim().Length == 0)</w:t>
      </w:r>
    </w:p>
    <w:p w14:paraId="37DAB88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E528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MessageBox.Show(</w:t>
      </w:r>
      <w:r>
        <w:rPr>
          <w:rFonts w:ascii="Consolas" w:hAnsi="Consolas" w:cs="Consolas"/>
          <w:color w:val="A31515"/>
          <w:sz w:val="19"/>
          <w:szCs w:val="19"/>
        </w:rPr>
        <w:t>"Bạn phải nhập tên nhân viên"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5E4F5EB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txtTenNhanVien.Focus();</w:t>
      </w:r>
    </w:p>
    <w:p w14:paraId="25F240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B0489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DC9F1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(txtDiaChi.Text.Trim().Length == 0)</w:t>
      </w:r>
    </w:p>
    <w:p w14:paraId="5CCF387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B5757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địa chỉ"</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1068EA7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txtDiaChi.Focus();</w:t>
      </w:r>
    </w:p>
    <w:p w14:paraId="23F8B27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6E2B4F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45B47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(mtbDienThoai.Text == </w:t>
      </w:r>
      <w:r>
        <w:rPr>
          <w:rFonts w:ascii="Consolas" w:hAnsi="Consolas" w:cs="Consolas"/>
          <w:color w:val="A31515"/>
          <w:sz w:val="19"/>
          <w:szCs w:val="19"/>
        </w:rPr>
        <w:t>"(   )     -"</w:t>
      </w:r>
      <w:r>
        <w:rPr>
          <w:rFonts w:ascii="Consolas" w:hAnsi="Consolas" w:cs="Consolas"/>
          <w:color w:val="000000"/>
          <w:sz w:val="19"/>
          <w:szCs w:val="19"/>
        </w:rPr>
        <w:t>)</w:t>
      </w:r>
    </w:p>
    <w:p w14:paraId="1727E97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33EC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7013DA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mtbDienThoai.Focus();</w:t>
      </w:r>
    </w:p>
    <w:p w14:paraId="44AA45A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33E68B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4306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524BD99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"Nam"</w:t>
      </w:r>
      <w:r>
        <w:rPr>
          <w:rFonts w:ascii="Consolas" w:hAnsi="Consolas" w:cs="Consolas"/>
          <w:color w:val="000000"/>
          <w:sz w:val="19"/>
          <w:szCs w:val="19"/>
        </w:rPr>
        <w:t>;</w:t>
      </w:r>
    </w:p>
    <w:p w14:paraId="42E770E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E2980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"Nữ"</w:t>
      </w:r>
      <w:r>
        <w:rPr>
          <w:rFonts w:ascii="Consolas" w:hAnsi="Consolas" w:cs="Consolas"/>
          <w:color w:val="000000"/>
          <w:sz w:val="19"/>
          <w:szCs w:val="19"/>
        </w:rPr>
        <w:t>;</w:t>
      </w:r>
    </w:p>
    <w:p w14:paraId="66EFC73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"UPDATE NhanVien SET  TenNhanVien=N'"</w:t>
      </w:r>
      <w:r>
        <w:rPr>
          <w:rFonts w:ascii="Consolas" w:hAnsi="Consolas" w:cs="Consolas"/>
          <w:color w:val="000000"/>
          <w:sz w:val="19"/>
          <w:szCs w:val="19"/>
        </w:rPr>
        <w:t xml:space="preserve"> + txtTenNhanVien.Text.Trim().ToString() +</w:t>
      </w:r>
    </w:p>
    <w:p w14:paraId="17B9A3E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"',DiaChi=N'"</w:t>
      </w:r>
      <w:r>
        <w:rPr>
          <w:rFonts w:ascii="Consolas" w:hAnsi="Consolas" w:cs="Consolas"/>
          <w:color w:val="000000"/>
          <w:sz w:val="19"/>
          <w:szCs w:val="19"/>
        </w:rPr>
        <w:t xml:space="preserve"> + txtDiaChi.Text.Trim().ToString() +</w:t>
      </w:r>
    </w:p>
    <w:p w14:paraId="47D1AD7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"',DienThoai='"</w:t>
      </w:r>
      <w:r>
        <w:rPr>
          <w:rFonts w:ascii="Consolas" w:hAnsi="Consolas" w:cs="Consolas"/>
          <w:color w:val="000000"/>
          <w:sz w:val="19"/>
          <w:szCs w:val="19"/>
        </w:rPr>
        <w:t xml:space="preserve"> + mtbDienThoai.Text.ToString() + </w:t>
      </w:r>
      <w:r>
        <w:rPr>
          <w:rFonts w:ascii="Consolas" w:hAnsi="Consolas" w:cs="Consolas"/>
          <w:color w:val="A31515"/>
          <w:sz w:val="19"/>
          <w:szCs w:val="19"/>
        </w:rPr>
        <w:t>"',GioiTinh=N'"</w:t>
      </w:r>
      <w:r>
        <w:rPr>
          <w:rFonts w:ascii="Consolas" w:hAnsi="Consolas" w:cs="Consolas"/>
          <w:color w:val="000000"/>
          <w:sz w:val="19"/>
          <w:szCs w:val="19"/>
        </w:rPr>
        <w:t xml:space="preserve"> + gt +</w:t>
      </w:r>
    </w:p>
    <w:p w14:paraId="51F93C5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"',NgaySinh='"</w:t>
      </w:r>
      <w:r>
        <w:rPr>
          <w:rFonts w:ascii="Consolas" w:hAnsi="Consolas" w:cs="Consolas"/>
          <w:color w:val="000000"/>
          <w:sz w:val="19"/>
          <w:szCs w:val="19"/>
        </w:rPr>
        <w:t xml:space="preserve"> + dtpNgaySinh.Value +</w:t>
      </w:r>
    </w:p>
    <w:p w14:paraId="618CF5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WHERE MaNhanVien=N'"</w:t>
      </w:r>
      <w:r>
        <w:rPr>
          <w:rFonts w:ascii="Consolas" w:hAnsi="Consolas" w:cs="Consolas"/>
          <w:color w:val="000000"/>
          <w:sz w:val="19"/>
          <w:szCs w:val="19"/>
        </w:rPr>
        <w:t xml:space="preserve"> + txtMaNhanVien.Text + </w:t>
      </w:r>
      <w:r>
        <w:rPr>
          <w:rFonts w:ascii="Consolas" w:hAnsi="Consolas" w:cs="Consolas"/>
          <w:color w:val="A31515"/>
          <w:sz w:val="19"/>
          <w:szCs w:val="19"/>
        </w:rPr>
        <w:t>"'"</w:t>
      </w:r>
      <w:r>
        <w:rPr>
          <w:rFonts w:ascii="Consolas" w:hAnsi="Consolas" w:cs="Consolas"/>
          <w:color w:val="000000"/>
          <w:sz w:val="19"/>
          <w:szCs w:val="19"/>
        </w:rPr>
        <w:t>;</w:t>
      </w:r>
    </w:p>
    <w:p w14:paraId="77A1E1F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w:t>
      </w:r>
    </w:p>
    <w:p w14:paraId="1865BBC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11E2C55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43B9B64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4693B96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3CBA4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30C2F40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219BB1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2C354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6B05CF2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(tblNV.Rows.Count == 0)</w:t>
      </w:r>
    </w:p>
    <w:p w14:paraId="58E8A82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88387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34EBD61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6814A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0203A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w:t>
      </w:r>
    </w:p>
    <w:p w14:paraId="1D52E2F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DA6B5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chọn bản ghi nào"</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495485E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AA1C99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BF2AB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muốn xóa không?"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MessageBoxButtons.OKCancel, MessageBoxIcon.Question) == DialogResult.OK)</w:t>
      </w:r>
    </w:p>
    <w:p w14:paraId="2FD6F3F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5B299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"DELETE NhanVien WHERE MaNhanVien=N'"</w:t>
      </w:r>
      <w:r>
        <w:rPr>
          <w:rFonts w:ascii="Consolas" w:hAnsi="Consolas" w:cs="Consolas"/>
          <w:color w:val="000000"/>
          <w:sz w:val="19"/>
          <w:szCs w:val="19"/>
        </w:rPr>
        <w:t xml:space="preserve"> + txtMaNhanVien.Text + </w:t>
      </w:r>
      <w:r>
        <w:rPr>
          <w:rFonts w:ascii="Consolas" w:hAnsi="Consolas" w:cs="Consolas"/>
          <w:color w:val="A31515"/>
          <w:sz w:val="19"/>
          <w:szCs w:val="19"/>
        </w:rPr>
        <w:t>"'"</w:t>
      </w:r>
      <w:r>
        <w:rPr>
          <w:rFonts w:ascii="Consolas" w:hAnsi="Consolas" w:cs="Consolas"/>
          <w:color w:val="000000"/>
          <w:sz w:val="19"/>
          <w:szCs w:val="19"/>
        </w:rPr>
        <w:t>;</w:t>
      </w:r>
    </w:p>
    <w:p w14:paraId="1858842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Functions.RunSqlDel(sql);</w:t>
      </w:r>
    </w:p>
    <w:p w14:paraId="16D2289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176B84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12D5F17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9D963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9854A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AF39B7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EA05BE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F1A84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29D2321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7FD97FD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5609436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3C6A9A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0BA19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5E67B07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txtMaNhanVien.Enabled = </w:t>
      </w:r>
      <w:r>
        <w:rPr>
          <w:rFonts w:ascii="Consolas" w:hAnsi="Consolas" w:cs="Consolas"/>
          <w:color w:val="0000FF"/>
          <w:sz w:val="19"/>
          <w:szCs w:val="19"/>
        </w:rPr>
        <w:t>false</w:t>
      </w:r>
      <w:r>
        <w:rPr>
          <w:rFonts w:ascii="Consolas" w:hAnsi="Consolas" w:cs="Consolas"/>
          <w:color w:val="000000"/>
          <w:sz w:val="19"/>
          <w:szCs w:val="19"/>
        </w:rPr>
        <w:t>;</w:t>
      </w:r>
    </w:p>
    <w:p w14:paraId="4AEAE8D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F2EE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2A324D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txtMaNhanVien_KeyUp(</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p w14:paraId="77C8335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65E96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Keys.Enter)</w:t>
      </w:r>
    </w:p>
    <w:p w14:paraId="1EB887D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SendKeys.Send(</w:t>
      </w:r>
      <w:r>
        <w:rPr>
          <w:rFonts w:ascii="Consolas" w:hAnsi="Consolas" w:cs="Consolas"/>
          <w:color w:val="A31515"/>
          <w:sz w:val="19"/>
          <w:szCs w:val="19"/>
        </w:rPr>
        <w:t>"{TAB}"</w:t>
      </w:r>
      <w:r>
        <w:rPr>
          <w:rFonts w:ascii="Consolas" w:hAnsi="Consolas" w:cs="Consolas"/>
          <w:color w:val="000000"/>
          <w:sz w:val="19"/>
          <w:szCs w:val="19"/>
        </w:rPr>
        <w:t>);</w:t>
      </w:r>
    </w:p>
    <w:p w14:paraId="2840E28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3F4C8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368B29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297030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5BC64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19D3A95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13D3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99797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9D6417F" w14:textId="3404B54A"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9B6880" w14:textId="511A261F" w:rsidR="00127F60" w:rsidRDefault="00127F60" w:rsidP="00127F60">
      <w:pPr>
        <w:autoSpaceDE w:val="0"/>
        <w:autoSpaceDN w:val="0"/>
        <w:adjustRightInd w:val="0"/>
        <w:spacing w:after="0" w:line="240" w:lineRule="auto"/>
        <w:ind w:firstLine="0"/>
        <w:jc w:val="left"/>
        <w:rPr>
          <w:rFonts w:cs="Times New Roman"/>
          <w:b/>
          <w:color w:val="000000"/>
          <w:sz w:val="24"/>
          <w:szCs w:val="24"/>
        </w:rPr>
      </w:pPr>
      <w:r w:rsidRPr="00127F60">
        <w:rPr>
          <w:rFonts w:cs="Times New Roman"/>
          <w:b/>
          <w:color w:val="000000"/>
          <w:sz w:val="24"/>
          <w:szCs w:val="24"/>
        </w:rPr>
        <w:t xml:space="preserve">       </w:t>
      </w:r>
      <w:r>
        <w:rPr>
          <w:rFonts w:cs="Times New Roman"/>
          <w:b/>
          <w:color w:val="000000"/>
          <w:sz w:val="24"/>
          <w:szCs w:val="24"/>
        </w:rPr>
        <w:t xml:space="preserve">     </w:t>
      </w:r>
      <w:r w:rsidRPr="00127F60">
        <w:rPr>
          <w:rFonts w:cs="Times New Roman"/>
          <w:b/>
          <w:color w:val="000000"/>
          <w:sz w:val="24"/>
          <w:szCs w:val="24"/>
        </w:rPr>
        <w:t>5.2.10.</w:t>
      </w:r>
      <w:r>
        <w:rPr>
          <w:rFonts w:cs="Times New Roman"/>
          <w:b/>
          <w:color w:val="000000"/>
          <w:sz w:val="24"/>
          <w:szCs w:val="24"/>
        </w:rPr>
        <w:t>DMChatLieu.cs</w:t>
      </w:r>
    </w:p>
    <w:p w14:paraId="5C05444D" w14:textId="77777777" w:rsidR="00127F60" w:rsidRPr="00127F60" w:rsidRDefault="00127F60" w:rsidP="00127F60">
      <w:pPr>
        <w:autoSpaceDE w:val="0"/>
        <w:autoSpaceDN w:val="0"/>
        <w:adjustRightInd w:val="0"/>
        <w:spacing w:after="0" w:line="240" w:lineRule="auto"/>
        <w:ind w:firstLine="0"/>
        <w:jc w:val="left"/>
        <w:rPr>
          <w:rFonts w:cs="Times New Roman"/>
          <w:b/>
          <w:color w:val="000000"/>
          <w:sz w:val="24"/>
          <w:szCs w:val="24"/>
        </w:rPr>
      </w:pPr>
    </w:p>
    <w:p w14:paraId="43E931D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42A0F6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C9E9EE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2C435A7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2EF155F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7B7B2E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3FAA71C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8DC4E1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06AC9D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733513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//Sử dụng thư viện để làm việc SQL server</w:t>
      </w:r>
    </w:p>
    <w:p w14:paraId="76BF3C5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QuanLyDT.Class; </w:t>
      </w:r>
      <w:r>
        <w:rPr>
          <w:rFonts w:ascii="Consolas" w:hAnsi="Consolas" w:cs="Consolas"/>
          <w:color w:val="008000"/>
          <w:sz w:val="19"/>
          <w:szCs w:val="19"/>
        </w:rPr>
        <w:t>//Sử dụng class Functions.cs</w:t>
      </w:r>
    </w:p>
    <w:p w14:paraId="217B9B0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DF6E39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2384CF8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919203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DMChatLieu</w:t>
      </w:r>
      <w:r>
        <w:rPr>
          <w:rFonts w:ascii="Consolas" w:hAnsi="Consolas" w:cs="Consolas"/>
          <w:color w:val="000000"/>
          <w:sz w:val="19"/>
          <w:szCs w:val="19"/>
        </w:rPr>
        <w:t xml:space="preserve"> : Form</w:t>
      </w:r>
    </w:p>
    <w:p w14:paraId="13F5B91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CAA2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DataTable tblCL; </w:t>
      </w:r>
      <w:r>
        <w:rPr>
          <w:rFonts w:ascii="Consolas" w:hAnsi="Consolas" w:cs="Consolas"/>
          <w:color w:val="008000"/>
          <w:sz w:val="19"/>
          <w:szCs w:val="19"/>
        </w:rPr>
        <w:t>//Chứa dữ liệu bảng Chất liệu</w:t>
      </w:r>
    </w:p>
    <w:p w14:paraId="7CD2F2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DMChatLieu</w:t>
      </w:r>
      <w:r>
        <w:rPr>
          <w:rFonts w:ascii="Consolas" w:hAnsi="Consolas" w:cs="Consolas"/>
          <w:color w:val="000000"/>
          <w:sz w:val="19"/>
          <w:szCs w:val="19"/>
        </w:rPr>
        <w:t>()</w:t>
      </w:r>
    </w:p>
    <w:p w14:paraId="43BD362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D32C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5C5EABB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EDC84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B28DB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DMChatLieu_Load(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97AA96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C29D3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txtMaChatLieu.Enabled = </w:t>
      </w:r>
      <w:r>
        <w:rPr>
          <w:rFonts w:ascii="Consolas" w:hAnsi="Consolas" w:cs="Consolas"/>
          <w:color w:val="0000FF"/>
          <w:sz w:val="19"/>
          <w:szCs w:val="19"/>
        </w:rPr>
        <w:t>false</w:t>
      </w:r>
      <w:r>
        <w:rPr>
          <w:rFonts w:ascii="Consolas" w:hAnsi="Consolas" w:cs="Consolas"/>
          <w:color w:val="000000"/>
          <w:sz w:val="19"/>
          <w:szCs w:val="19"/>
        </w:rPr>
        <w:t>;</w:t>
      </w:r>
    </w:p>
    <w:p w14:paraId="2215AF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34F02E0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7D22608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 </w:t>
      </w:r>
      <w:r>
        <w:rPr>
          <w:rFonts w:ascii="Consolas" w:hAnsi="Consolas" w:cs="Consolas"/>
          <w:color w:val="008000"/>
          <w:sz w:val="19"/>
          <w:szCs w:val="19"/>
        </w:rPr>
        <w:t>//Hiển thị bảng tblChatLieu</w:t>
      </w:r>
    </w:p>
    <w:p w14:paraId="2ADD749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CF314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LoadDataGridView()</w:t>
      </w:r>
    </w:p>
    <w:p w14:paraId="03A1676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07A2C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59FC31B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MaChatLieu, TenChatLieu FROM ChatLieu"</w:t>
      </w:r>
      <w:r>
        <w:rPr>
          <w:rFonts w:ascii="Consolas" w:hAnsi="Consolas" w:cs="Consolas"/>
          <w:color w:val="000000"/>
          <w:sz w:val="19"/>
          <w:szCs w:val="19"/>
        </w:rPr>
        <w:t>;</w:t>
      </w:r>
    </w:p>
    <w:p w14:paraId="3B0B09C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tblCL = Functions.GetDataToTable(sql); </w:t>
      </w:r>
      <w:r>
        <w:rPr>
          <w:rFonts w:ascii="Consolas" w:hAnsi="Consolas" w:cs="Consolas"/>
          <w:color w:val="008000"/>
          <w:sz w:val="19"/>
          <w:szCs w:val="19"/>
        </w:rPr>
        <w:t>//Đọc dữ liệu từ bảng</w:t>
      </w:r>
    </w:p>
    <w:p w14:paraId="3182CCC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dgvChatLieu.DataSource = tblCL; </w:t>
      </w:r>
      <w:r>
        <w:rPr>
          <w:rFonts w:ascii="Consolas" w:hAnsi="Consolas" w:cs="Consolas"/>
          <w:color w:val="008000"/>
          <w:sz w:val="19"/>
          <w:szCs w:val="19"/>
        </w:rPr>
        <w:t xml:space="preserve">//Nguồn dữ liệu            </w:t>
      </w:r>
    </w:p>
    <w:p w14:paraId="01F755C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dgvChatLieu.Columns[0].HeaderText = </w:t>
      </w:r>
      <w:r>
        <w:rPr>
          <w:rFonts w:ascii="Consolas" w:hAnsi="Consolas" w:cs="Consolas"/>
          <w:color w:val="A31515"/>
          <w:sz w:val="19"/>
          <w:szCs w:val="19"/>
        </w:rPr>
        <w:t>"Mã sản phẩm"</w:t>
      </w:r>
      <w:r>
        <w:rPr>
          <w:rFonts w:ascii="Consolas" w:hAnsi="Consolas" w:cs="Consolas"/>
          <w:color w:val="000000"/>
          <w:sz w:val="19"/>
          <w:szCs w:val="19"/>
        </w:rPr>
        <w:t>;</w:t>
      </w:r>
    </w:p>
    <w:p w14:paraId="08A15D9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dgvChatLieu.Columns[1].HeaderText = </w:t>
      </w:r>
      <w:r>
        <w:rPr>
          <w:rFonts w:ascii="Consolas" w:hAnsi="Consolas" w:cs="Consolas"/>
          <w:color w:val="A31515"/>
          <w:sz w:val="19"/>
          <w:szCs w:val="19"/>
        </w:rPr>
        <w:t>"Tên điện thoại"</w:t>
      </w:r>
      <w:r>
        <w:rPr>
          <w:rFonts w:ascii="Consolas" w:hAnsi="Consolas" w:cs="Consolas"/>
          <w:color w:val="000000"/>
          <w:sz w:val="19"/>
          <w:szCs w:val="19"/>
        </w:rPr>
        <w:t>;</w:t>
      </w:r>
    </w:p>
    <w:p w14:paraId="31908E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dgvChatLieu.Columns[0].Width = 100;</w:t>
      </w:r>
    </w:p>
    <w:p w14:paraId="11C7EA7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dgvChatLieu.Columns[1].Width = 300;</w:t>
      </w:r>
    </w:p>
    <w:p w14:paraId="3D7B84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dgvChatLieu.AllowUserToAddRows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//Không cho người dùng thêm dữ liệu trực tiếp</w:t>
      </w:r>
    </w:p>
    <w:p w14:paraId="468AB4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dgvChatLieu.EditMode = DataGridViewEditMode.EditProgrammatically; </w:t>
      </w:r>
      <w:r>
        <w:rPr>
          <w:rFonts w:ascii="Consolas" w:hAnsi="Consolas" w:cs="Consolas"/>
          <w:color w:val="008000"/>
          <w:sz w:val="19"/>
          <w:szCs w:val="19"/>
        </w:rPr>
        <w:t>//Không cho sửa dữ liệu trực tiếp</w:t>
      </w:r>
    </w:p>
    <w:p w14:paraId="524848E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22045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60C399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dgvChatLieu_Click(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E0A4F7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975A8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6577CB4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BE10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"Đang ở chế độ thêm mới!"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97A917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txtMaChatLieu.Focus();</w:t>
      </w:r>
    </w:p>
    <w:p w14:paraId="6E2BA51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6A924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7A2C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(tblCL.Rows.Count == 0) </w:t>
      </w:r>
      <w:r>
        <w:rPr>
          <w:rFonts w:ascii="Consolas" w:hAnsi="Consolas" w:cs="Consolas"/>
          <w:color w:val="008000"/>
          <w:sz w:val="19"/>
          <w:szCs w:val="19"/>
        </w:rPr>
        <w:t>//Nếu không có dữ liệu</w:t>
      </w:r>
    </w:p>
    <w:p w14:paraId="03FF414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79027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có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27603A6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1ACD9C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2BA41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txtMaChatLieu.Text = dgvChatLieu.CurrentRow.Cells[</w:t>
      </w:r>
      <w:r>
        <w:rPr>
          <w:rFonts w:ascii="Consolas" w:hAnsi="Consolas" w:cs="Consolas"/>
          <w:color w:val="A31515"/>
          <w:sz w:val="19"/>
          <w:szCs w:val="19"/>
        </w:rPr>
        <w:t>"MaChatLieu"</w:t>
      </w:r>
      <w:r>
        <w:rPr>
          <w:rFonts w:ascii="Consolas" w:hAnsi="Consolas" w:cs="Consolas"/>
          <w:color w:val="000000"/>
          <w:sz w:val="19"/>
          <w:szCs w:val="19"/>
        </w:rPr>
        <w:t>].Value.ToString();</w:t>
      </w:r>
    </w:p>
    <w:p w14:paraId="58442A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txtTenChatLieu.Text = dgvChatLieu.CurrentRow.Cells[</w:t>
      </w:r>
      <w:r>
        <w:rPr>
          <w:rFonts w:ascii="Consolas" w:hAnsi="Consolas" w:cs="Consolas"/>
          <w:color w:val="A31515"/>
          <w:sz w:val="19"/>
          <w:szCs w:val="19"/>
        </w:rPr>
        <w:t>"TenChatLieu"</w:t>
      </w:r>
      <w:r>
        <w:rPr>
          <w:rFonts w:ascii="Consolas" w:hAnsi="Consolas" w:cs="Consolas"/>
          <w:color w:val="000000"/>
          <w:sz w:val="19"/>
          <w:szCs w:val="19"/>
        </w:rPr>
        <w:t>].Value.ToString();</w:t>
      </w:r>
    </w:p>
    <w:p w14:paraId="4A24358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A259FF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0764AC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151F86C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82CCB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35F3B64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w:t>
      </w:r>
    </w:p>
    <w:p w14:paraId="61A4DE7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F7742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txtMaChatLieu.Text = </w:t>
      </w:r>
      <w:r>
        <w:rPr>
          <w:rFonts w:ascii="Consolas" w:hAnsi="Consolas" w:cs="Consolas"/>
          <w:color w:val="A31515"/>
          <w:sz w:val="19"/>
          <w:szCs w:val="19"/>
        </w:rPr>
        <w:t>""</w:t>
      </w:r>
      <w:r>
        <w:rPr>
          <w:rFonts w:ascii="Consolas" w:hAnsi="Consolas" w:cs="Consolas"/>
          <w:color w:val="000000"/>
          <w:sz w:val="19"/>
          <w:szCs w:val="19"/>
        </w:rPr>
        <w:t>;</w:t>
      </w:r>
    </w:p>
    <w:p w14:paraId="0C304F8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txtTenChatLieu.Text = </w:t>
      </w:r>
      <w:r>
        <w:rPr>
          <w:rFonts w:ascii="Consolas" w:hAnsi="Consolas" w:cs="Consolas"/>
          <w:color w:val="A31515"/>
          <w:sz w:val="19"/>
          <w:szCs w:val="19"/>
        </w:rPr>
        <w:t>""</w:t>
      </w:r>
      <w:r>
        <w:rPr>
          <w:rFonts w:ascii="Consolas" w:hAnsi="Consolas" w:cs="Consolas"/>
          <w:color w:val="000000"/>
          <w:sz w:val="19"/>
          <w:szCs w:val="19"/>
        </w:rPr>
        <w:t>;</w:t>
      </w:r>
    </w:p>
    <w:p w14:paraId="34684AA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03F91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37822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2D164D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txtMaChatLieu_KeyUp(</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p w14:paraId="7616771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E408F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Keys.Enter)</w:t>
      </w:r>
    </w:p>
    <w:p w14:paraId="0538FAE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SendKeys.Send(</w:t>
      </w:r>
      <w:r>
        <w:rPr>
          <w:rFonts w:ascii="Consolas" w:hAnsi="Consolas" w:cs="Consolas"/>
          <w:color w:val="A31515"/>
          <w:sz w:val="19"/>
          <w:szCs w:val="19"/>
        </w:rPr>
        <w:t>"{TAB}"</w:t>
      </w:r>
      <w:r>
        <w:rPr>
          <w:rFonts w:ascii="Consolas" w:hAnsi="Consolas" w:cs="Consolas"/>
          <w:color w:val="000000"/>
          <w:sz w:val="19"/>
          <w:szCs w:val="19"/>
        </w:rPr>
        <w:t>);</w:t>
      </w:r>
    </w:p>
    <w:p w14:paraId="75FEE7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08F8A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263837E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5C5377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EE947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C1B1A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1CA390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false</w:t>
      </w:r>
      <w:r>
        <w:rPr>
          <w:rFonts w:ascii="Consolas" w:hAnsi="Consolas" w:cs="Consolas"/>
          <w:color w:val="000000"/>
          <w:sz w:val="19"/>
          <w:szCs w:val="19"/>
        </w:rPr>
        <w:t>;</w:t>
      </w:r>
    </w:p>
    <w:p w14:paraId="05F9983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false</w:t>
      </w:r>
      <w:r>
        <w:rPr>
          <w:rFonts w:ascii="Consolas" w:hAnsi="Consolas" w:cs="Consolas"/>
          <w:color w:val="000000"/>
          <w:sz w:val="19"/>
          <w:szCs w:val="19"/>
        </w:rPr>
        <w:t>;</w:t>
      </w:r>
    </w:p>
    <w:p w14:paraId="5350EF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6305230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true</w:t>
      </w:r>
      <w:r>
        <w:rPr>
          <w:rFonts w:ascii="Consolas" w:hAnsi="Consolas" w:cs="Consolas"/>
          <w:color w:val="000000"/>
          <w:sz w:val="19"/>
          <w:szCs w:val="19"/>
        </w:rPr>
        <w:t>;</w:t>
      </w:r>
    </w:p>
    <w:p w14:paraId="571D272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1473965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 </w:t>
      </w:r>
      <w:r>
        <w:rPr>
          <w:rFonts w:ascii="Consolas" w:hAnsi="Consolas" w:cs="Consolas"/>
          <w:color w:val="008000"/>
          <w:sz w:val="19"/>
          <w:szCs w:val="19"/>
        </w:rPr>
        <w:t>//Xoá trắng các textbox</w:t>
      </w:r>
    </w:p>
    <w:p w14:paraId="315BC15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txtMaChatLieu.Enabled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//cho phép nhập mới</w:t>
      </w:r>
    </w:p>
    <w:p w14:paraId="28157E8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txtMaChatLieu.Focus();</w:t>
      </w:r>
    </w:p>
    <w:p w14:paraId="5BA4AD6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9E36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B98931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4F6BC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E6F23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w:t>
      </w:r>
      <w:r>
        <w:rPr>
          <w:rFonts w:ascii="Consolas" w:hAnsi="Consolas" w:cs="Consolas"/>
          <w:color w:val="008000"/>
          <w:sz w:val="19"/>
          <w:szCs w:val="19"/>
        </w:rPr>
        <w:t>//Lưu lệnh sql</w:t>
      </w:r>
    </w:p>
    <w:p w14:paraId="62E7B7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(txtMaChatLieu.Text.Trim().Length == 0) </w:t>
      </w:r>
      <w:r>
        <w:rPr>
          <w:rFonts w:ascii="Consolas" w:hAnsi="Consolas" w:cs="Consolas"/>
          <w:color w:val="008000"/>
          <w:sz w:val="19"/>
          <w:szCs w:val="19"/>
        </w:rPr>
        <w:t>//Nếu chưa nhập mã chất liệu</w:t>
      </w:r>
    </w:p>
    <w:p w14:paraId="6E670E1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959A4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mã sản phẩm"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404C2F3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txtMaChatLieu.Focus();</w:t>
      </w:r>
    </w:p>
    <w:p w14:paraId="45BB5AB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F952A1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7D03A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(txtTenChatLieu.Text.Trim().Length == 0) </w:t>
      </w:r>
      <w:r>
        <w:rPr>
          <w:rFonts w:ascii="Consolas" w:hAnsi="Consolas" w:cs="Consolas"/>
          <w:color w:val="008000"/>
          <w:sz w:val="19"/>
          <w:szCs w:val="19"/>
        </w:rPr>
        <w:t>//Nếu chưa nhập tên chất liệu</w:t>
      </w:r>
    </w:p>
    <w:p w14:paraId="4F031B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531B0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phải nhập tên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1E54508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txtTenChatLieu.Focus();</w:t>
      </w:r>
    </w:p>
    <w:p w14:paraId="23A1A61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B6E1E9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987D5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MaChatLieu From ChatLieu where MaChatLieu=N'"</w:t>
      </w:r>
      <w:r>
        <w:rPr>
          <w:rFonts w:ascii="Consolas" w:hAnsi="Consolas" w:cs="Consolas"/>
          <w:color w:val="000000"/>
          <w:sz w:val="19"/>
          <w:szCs w:val="19"/>
        </w:rPr>
        <w:t xml:space="preserve"> + txtMaChatLieu.Text.Trim() + </w:t>
      </w:r>
      <w:r>
        <w:rPr>
          <w:rFonts w:ascii="Consolas" w:hAnsi="Consolas" w:cs="Consolas"/>
          <w:color w:val="A31515"/>
          <w:sz w:val="19"/>
          <w:szCs w:val="19"/>
        </w:rPr>
        <w:t>"'"</w:t>
      </w:r>
      <w:r>
        <w:rPr>
          <w:rFonts w:ascii="Consolas" w:hAnsi="Consolas" w:cs="Consolas"/>
          <w:color w:val="000000"/>
          <w:sz w:val="19"/>
          <w:szCs w:val="19"/>
        </w:rPr>
        <w:t>;</w:t>
      </w:r>
    </w:p>
    <w:p w14:paraId="670C6CE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(Functions.CheckKey(sql))</w:t>
      </w:r>
    </w:p>
    <w:p w14:paraId="62BBE4D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47DC8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"Mã sản phẩm này đã có, bạn phải nhập mã khác"</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14:paraId="28E43CF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txtMaChatLieu.Focus();</w:t>
      </w:r>
    </w:p>
    <w:p w14:paraId="570408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0B5D4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AB12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3FF6AB2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ChatLieu VALUES(N'"</w:t>
      </w:r>
      <w:r>
        <w:rPr>
          <w:rFonts w:ascii="Consolas" w:hAnsi="Consolas" w:cs="Consolas"/>
          <w:color w:val="000000"/>
          <w:sz w:val="19"/>
          <w:szCs w:val="19"/>
        </w:rPr>
        <w:t xml:space="preserve"> +</w:t>
      </w:r>
    </w:p>
    <w:p w14:paraId="7510593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txtMaChatLieu.Text + </w:t>
      </w:r>
      <w:r>
        <w:rPr>
          <w:rFonts w:ascii="Consolas" w:hAnsi="Consolas" w:cs="Consolas"/>
          <w:color w:val="A31515"/>
          <w:sz w:val="19"/>
          <w:szCs w:val="19"/>
        </w:rPr>
        <w:t>"',N'"</w:t>
      </w:r>
      <w:r>
        <w:rPr>
          <w:rFonts w:ascii="Consolas" w:hAnsi="Consolas" w:cs="Consolas"/>
          <w:color w:val="000000"/>
          <w:sz w:val="19"/>
          <w:szCs w:val="19"/>
        </w:rPr>
        <w:t xml:space="preserve"> + txtTenChatLieu.Text + </w:t>
      </w:r>
      <w:r>
        <w:rPr>
          <w:rFonts w:ascii="Consolas" w:hAnsi="Consolas" w:cs="Consolas"/>
          <w:color w:val="A31515"/>
          <w:sz w:val="19"/>
          <w:szCs w:val="19"/>
        </w:rPr>
        <w:t>"')"</w:t>
      </w:r>
      <w:r>
        <w:rPr>
          <w:rFonts w:ascii="Consolas" w:hAnsi="Consolas" w:cs="Consolas"/>
          <w:color w:val="000000"/>
          <w:sz w:val="19"/>
          <w:szCs w:val="19"/>
        </w:rPr>
        <w:t>;</w:t>
      </w:r>
    </w:p>
    <w:p w14:paraId="0F3ABA3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 </w:t>
      </w:r>
      <w:r>
        <w:rPr>
          <w:rFonts w:ascii="Consolas" w:hAnsi="Consolas" w:cs="Consolas"/>
          <w:color w:val="008000"/>
          <w:sz w:val="19"/>
          <w:szCs w:val="19"/>
        </w:rPr>
        <w:t>//Thực hiện câu lệnh sql</w:t>
      </w:r>
    </w:p>
    <w:p w14:paraId="5B05BA5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 </w:t>
      </w:r>
      <w:r>
        <w:rPr>
          <w:rFonts w:ascii="Consolas" w:hAnsi="Consolas" w:cs="Consolas"/>
          <w:color w:val="008000"/>
          <w:sz w:val="19"/>
          <w:szCs w:val="19"/>
        </w:rPr>
        <w:t>//Nạp lại DataGridView</w:t>
      </w:r>
    </w:p>
    <w:p w14:paraId="05CACC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w:t>
      </w:r>
    </w:p>
    <w:p w14:paraId="500BF23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755754A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3257B1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94E1B8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74822FF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41777D4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txtMaChatLieu.Enabled = </w:t>
      </w:r>
      <w:r>
        <w:rPr>
          <w:rFonts w:ascii="Consolas" w:hAnsi="Consolas" w:cs="Consolas"/>
          <w:color w:val="0000FF"/>
          <w:sz w:val="19"/>
          <w:szCs w:val="19"/>
        </w:rPr>
        <w:t>false</w:t>
      </w:r>
      <w:r>
        <w:rPr>
          <w:rFonts w:ascii="Consolas" w:hAnsi="Consolas" w:cs="Consolas"/>
          <w:color w:val="000000"/>
          <w:sz w:val="19"/>
          <w:szCs w:val="19"/>
        </w:rPr>
        <w:t>;</w:t>
      </w:r>
    </w:p>
    <w:p w14:paraId="200E2FE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50E80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9E2C52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BB1B31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2F8D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w:t>
      </w:r>
      <w:r>
        <w:rPr>
          <w:rFonts w:ascii="Consolas" w:hAnsi="Consolas" w:cs="Consolas"/>
          <w:color w:val="008000"/>
          <w:sz w:val="19"/>
          <w:szCs w:val="19"/>
        </w:rPr>
        <w:t>//Lưu câu lệnh sql</w:t>
      </w:r>
    </w:p>
    <w:p w14:paraId="3A610B7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(tblCL.Rows.Count == 0)</w:t>
      </w:r>
    </w:p>
    <w:p w14:paraId="3802452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22B57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309966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8014AB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9CB1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(txtMaChatLieu.Text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//nếu chưa chọn bản ghi nào</w:t>
      </w:r>
    </w:p>
    <w:p w14:paraId="7A4A37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2EDF6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chọn bản ghi nào"</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D3CC7E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FCEF60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C1ABC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(txtTenChatLieu.Text.Trim().Length == 0) </w:t>
      </w:r>
      <w:r>
        <w:rPr>
          <w:rFonts w:ascii="Consolas" w:hAnsi="Consolas" w:cs="Consolas"/>
          <w:color w:val="008000"/>
          <w:sz w:val="19"/>
          <w:szCs w:val="19"/>
        </w:rPr>
        <w:t>//nếu chưa nhập tên chất liệu</w:t>
      </w:r>
    </w:p>
    <w:p w14:paraId="5DE802C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C068F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nhập tên điện thoại"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886795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E989E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6F5CE6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"UPDATE ChatLieu SET TenChatLieu=N'"</w:t>
      </w:r>
      <w:r>
        <w:rPr>
          <w:rFonts w:ascii="Consolas" w:hAnsi="Consolas" w:cs="Consolas"/>
          <w:color w:val="000000"/>
          <w:sz w:val="19"/>
          <w:szCs w:val="19"/>
        </w:rPr>
        <w:t xml:space="preserve"> +</w:t>
      </w:r>
    </w:p>
    <w:p w14:paraId="5A0B0A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txtTenChatLieu.Text.ToString() +</w:t>
      </w:r>
    </w:p>
    <w:p w14:paraId="74AB9B5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WHERE MaChatLieu=N'"</w:t>
      </w:r>
      <w:r>
        <w:rPr>
          <w:rFonts w:ascii="Consolas" w:hAnsi="Consolas" w:cs="Consolas"/>
          <w:color w:val="000000"/>
          <w:sz w:val="19"/>
          <w:szCs w:val="19"/>
        </w:rPr>
        <w:t xml:space="preserve"> + txtMaChatLieu.Text + </w:t>
      </w:r>
      <w:r>
        <w:rPr>
          <w:rFonts w:ascii="Consolas" w:hAnsi="Consolas" w:cs="Consolas"/>
          <w:color w:val="A31515"/>
          <w:sz w:val="19"/>
          <w:szCs w:val="19"/>
        </w:rPr>
        <w:t>"'"</w:t>
      </w:r>
      <w:r>
        <w:rPr>
          <w:rFonts w:ascii="Consolas" w:hAnsi="Consolas" w:cs="Consolas"/>
          <w:color w:val="000000"/>
          <w:sz w:val="19"/>
          <w:szCs w:val="19"/>
        </w:rPr>
        <w:t>;</w:t>
      </w:r>
    </w:p>
    <w:p w14:paraId="7674470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Functions.RunSQL(sql);</w:t>
      </w:r>
    </w:p>
    <w:p w14:paraId="65D4D3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30D1CCA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w:t>
      </w:r>
    </w:p>
    <w:p w14:paraId="7BA457E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ACC950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457E07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E84C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0CFBEE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CDBBA0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7B65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1CE51FC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(tblCL.Rows.Count == 0)</w:t>
      </w:r>
    </w:p>
    <w:p w14:paraId="1CFFEFA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98B60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còn dữ liệu"</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A8BE96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48623D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196F5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(txtMaChatLieu.Text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//nếu chưa chọn bản ghi nào</w:t>
      </w:r>
    </w:p>
    <w:p w14:paraId="2FD0D84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A0547A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"Bạn chưa chọn bản ghi nào"</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379A85D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E0C8CF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8820F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muốn xoá không?"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MessageBoxButtons.YesNo, MessageBoxIcon.Question) == DialogResult.Yes)</w:t>
      </w:r>
    </w:p>
    <w:p w14:paraId="3B648F2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D477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"DELETE ChatLieu WHERE MaChatLieu=N'"</w:t>
      </w:r>
      <w:r>
        <w:rPr>
          <w:rFonts w:ascii="Consolas" w:hAnsi="Consolas" w:cs="Consolas"/>
          <w:color w:val="000000"/>
          <w:sz w:val="19"/>
          <w:szCs w:val="19"/>
        </w:rPr>
        <w:t xml:space="preserve"> + txtMaChatLieu.Text + </w:t>
      </w:r>
      <w:r>
        <w:rPr>
          <w:rFonts w:ascii="Consolas" w:hAnsi="Consolas" w:cs="Consolas"/>
          <w:color w:val="A31515"/>
          <w:sz w:val="19"/>
          <w:szCs w:val="19"/>
        </w:rPr>
        <w:t>"'"</w:t>
      </w:r>
      <w:r>
        <w:rPr>
          <w:rFonts w:ascii="Consolas" w:hAnsi="Consolas" w:cs="Consolas"/>
          <w:color w:val="000000"/>
          <w:sz w:val="19"/>
          <w:szCs w:val="19"/>
        </w:rPr>
        <w:t>;</w:t>
      </w:r>
    </w:p>
    <w:p w14:paraId="40EED56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Functions.RunSqlDel(sql);</w:t>
      </w:r>
    </w:p>
    <w:p w14:paraId="257E528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7A3195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w:t>
      </w:r>
    </w:p>
    <w:p w14:paraId="5B34FB1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92C66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D143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60C75D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1273C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F17B7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w:t>
      </w:r>
    </w:p>
    <w:p w14:paraId="401AE8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63605AF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028F165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659DD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008231D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1DBDCD3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txtMaChatLieu.Enabled = </w:t>
      </w:r>
      <w:r>
        <w:rPr>
          <w:rFonts w:ascii="Consolas" w:hAnsi="Consolas" w:cs="Consolas"/>
          <w:color w:val="0000FF"/>
          <w:sz w:val="19"/>
          <w:szCs w:val="19"/>
        </w:rPr>
        <w:t>false</w:t>
      </w:r>
      <w:r>
        <w:rPr>
          <w:rFonts w:ascii="Consolas" w:hAnsi="Consolas" w:cs="Consolas"/>
          <w:color w:val="000000"/>
          <w:sz w:val="19"/>
          <w:szCs w:val="19"/>
        </w:rPr>
        <w:t>;</w:t>
      </w:r>
    </w:p>
    <w:p w14:paraId="1577340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134BC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44F6DC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632F78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4F70F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EAC9CD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092B3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CC7B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99E1F74" w14:textId="77777777" w:rsidR="00127F60" w:rsidRDefault="00127F60" w:rsidP="00127F60">
      <w:pPr>
        <w:autoSpaceDE w:val="0"/>
        <w:autoSpaceDN w:val="0"/>
        <w:adjustRightInd w:val="0"/>
        <w:spacing w:after="0" w:line="240" w:lineRule="auto"/>
        <w:ind w:left="720" w:firstLine="0"/>
        <w:jc w:val="left"/>
        <w:rPr>
          <w:rFonts w:cs="Times New Roman"/>
          <w:b/>
          <w:color w:val="000000"/>
          <w:sz w:val="24"/>
          <w:szCs w:val="24"/>
        </w:rPr>
      </w:pPr>
    </w:p>
    <w:p w14:paraId="08B953D6" w14:textId="35D7A29A" w:rsidR="00127F60" w:rsidRDefault="00127F60" w:rsidP="00127F60">
      <w:pPr>
        <w:autoSpaceDE w:val="0"/>
        <w:autoSpaceDN w:val="0"/>
        <w:adjustRightInd w:val="0"/>
        <w:spacing w:after="0" w:line="240" w:lineRule="auto"/>
        <w:ind w:left="720" w:firstLine="0"/>
        <w:jc w:val="left"/>
        <w:rPr>
          <w:rFonts w:cs="Times New Roman"/>
          <w:b/>
          <w:color w:val="000000"/>
          <w:sz w:val="24"/>
          <w:szCs w:val="24"/>
        </w:rPr>
      </w:pPr>
      <w:r>
        <w:rPr>
          <w:rFonts w:cs="Times New Roman"/>
          <w:b/>
          <w:color w:val="000000"/>
          <w:sz w:val="24"/>
          <w:szCs w:val="24"/>
        </w:rPr>
        <w:t>5.2.11. TimHDBan.cs</w:t>
      </w:r>
    </w:p>
    <w:p w14:paraId="2C7D81C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5E8B2B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B1D074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13ABE3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45259C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264BDB4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14:paraId="4726EE8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B9AA2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650CF8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5535E49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0F8FC62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QuanLyDT.Class;</w:t>
      </w:r>
    </w:p>
    <w:p w14:paraId="19B0C63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2DB0165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5756384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1BA2E3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TimHDBan</w:t>
      </w:r>
      <w:r>
        <w:rPr>
          <w:rFonts w:ascii="Consolas" w:hAnsi="Consolas" w:cs="Consolas"/>
          <w:color w:val="000000"/>
          <w:sz w:val="19"/>
          <w:szCs w:val="19"/>
        </w:rPr>
        <w:t xml:space="preserve"> : Form</w:t>
      </w:r>
    </w:p>
    <w:p w14:paraId="7E8B20A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70CDD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DataTable tblHDB; </w:t>
      </w:r>
      <w:r>
        <w:rPr>
          <w:rFonts w:ascii="Consolas" w:hAnsi="Consolas" w:cs="Consolas"/>
          <w:color w:val="008000"/>
          <w:sz w:val="19"/>
          <w:szCs w:val="19"/>
        </w:rPr>
        <w:t>//Hoá đơn bán</w:t>
      </w:r>
    </w:p>
    <w:p w14:paraId="1495478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TimHDBan</w:t>
      </w:r>
      <w:r>
        <w:rPr>
          <w:rFonts w:ascii="Consolas" w:hAnsi="Consolas" w:cs="Consolas"/>
          <w:color w:val="000000"/>
          <w:sz w:val="19"/>
          <w:szCs w:val="19"/>
        </w:rPr>
        <w:t>()</w:t>
      </w:r>
    </w:p>
    <w:p w14:paraId="3DE52BF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D509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56D20B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1CF4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8D0174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218AED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F9527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2DD749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CE17F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17A30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TimHDBan_Load(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7B222F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F4AAD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5049A6E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dgvTKHoaDon.DataSource = </w:t>
      </w:r>
      <w:r>
        <w:rPr>
          <w:rFonts w:ascii="Consolas" w:hAnsi="Consolas" w:cs="Consolas"/>
          <w:color w:val="0000FF"/>
          <w:sz w:val="19"/>
          <w:szCs w:val="19"/>
        </w:rPr>
        <w:t>null</w:t>
      </w:r>
      <w:r>
        <w:rPr>
          <w:rFonts w:ascii="Consolas" w:hAnsi="Consolas" w:cs="Consolas"/>
          <w:color w:val="000000"/>
          <w:sz w:val="19"/>
          <w:szCs w:val="19"/>
        </w:rPr>
        <w:t>;</w:t>
      </w:r>
    </w:p>
    <w:p w14:paraId="349404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72A33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14:paraId="21EBA09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7D6CA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Ctl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w:t>
      </w:r>
    </w:p>
    <w:p w14:paraId="51BDC5F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(Ctl </w:t>
      </w:r>
      <w:r>
        <w:rPr>
          <w:rFonts w:ascii="Consolas" w:hAnsi="Consolas" w:cs="Consolas"/>
          <w:color w:val="0000FF"/>
          <w:sz w:val="19"/>
          <w:szCs w:val="19"/>
        </w:rPr>
        <w:t>is</w:t>
      </w:r>
      <w:r>
        <w:rPr>
          <w:rFonts w:ascii="Consolas" w:hAnsi="Consolas" w:cs="Consolas"/>
          <w:color w:val="000000"/>
          <w:sz w:val="19"/>
          <w:szCs w:val="19"/>
        </w:rPr>
        <w:t xml:space="preserve"> TextBox)</w:t>
      </w:r>
    </w:p>
    <w:p w14:paraId="78606E4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Ctl.Text = </w:t>
      </w:r>
      <w:r>
        <w:rPr>
          <w:rFonts w:ascii="Consolas" w:hAnsi="Consolas" w:cs="Consolas"/>
          <w:color w:val="A31515"/>
          <w:sz w:val="19"/>
          <w:szCs w:val="19"/>
        </w:rPr>
        <w:t>""</w:t>
      </w:r>
      <w:r>
        <w:rPr>
          <w:rFonts w:ascii="Consolas" w:hAnsi="Consolas" w:cs="Consolas"/>
          <w:color w:val="000000"/>
          <w:sz w:val="19"/>
          <w:szCs w:val="19"/>
        </w:rPr>
        <w:t>;</w:t>
      </w:r>
    </w:p>
    <w:p w14:paraId="267329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txtMaHoaDon.Focus();</w:t>
      </w:r>
    </w:p>
    <w:p w14:paraId="2B01801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9BF36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40D4C83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E111F0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E0027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79CC896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((txtMaHoaDon.Text == </w:t>
      </w:r>
      <w:r>
        <w:rPr>
          <w:rFonts w:ascii="Consolas" w:hAnsi="Consolas" w:cs="Consolas"/>
          <w:color w:val="A31515"/>
          <w:sz w:val="19"/>
          <w:szCs w:val="19"/>
        </w:rPr>
        <w:t>""</w:t>
      </w:r>
      <w:r>
        <w:rPr>
          <w:rFonts w:ascii="Consolas" w:hAnsi="Consolas" w:cs="Consolas"/>
          <w:color w:val="000000"/>
          <w:sz w:val="19"/>
          <w:szCs w:val="19"/>
        </w:rPr>
        <w:t xml:space="preserve">) &amp;&amp; (txtThang.Text == </w:t>
      </w:r>
      <w:r>
        <w:rPr>
          <w:rFonts w:ascii="Consolas" w:hAnsi="Consolas" w:cs="Consolas"/>
          <w:color w:val="A31515"/>
          <w:sz w:val="19"/>
          <w:szCs w:val="19"/>
        </w:rPr>
        <w:t>""</w:t>
      </w:r>
      <w:r>
        <w:rPr>
          <w:rFonts w:ascii="Consolas" w:hAnsi="Consolas" w:cs="Consolas"/>
          <w:color w:val="000000"/>
          <w:sz w:val="19"/>
          <w:szCs w:val="19"/>
        </w:rPr>
        <w:t xml:space="preserve">) &amp;&amp; (txtNam.Text == </w:t>
      </w:r>
      <w:r>
        <w:rPr>
          <w:rFonts w:ascii="Consolas" w:hAnsi="Consolas" w:cs="Consolas"/>
          <w:color w:val="A31515"/>
          <w:sz w:val="19"/>
          <w:szCs w:val="19"/>
        </w:rPr>
        <w:t>""</w:t>
      </w:r>
      <w:r>
        <w:rPr>
          <w:rFonts w:ascii="Consolas" w:hAnsi="Consolas" w:cs="Consolas"/>
          <w:color w:val="000000"/>
          <w:sz w:val="19"/>
          <w:szCs w:val="19"/>
        </w:rPr>
        <w:t>) &amp;&amp;</w:t>
      </w:r>
    </w:p>
    <w:p w14:paraId="36BFB79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 xml:space="preserve">) &amp;&amp; (txtMaKhachHang.Text == </w:t>
      </w:r>
      <w:r>
        <w:rPr>
          <w:rFonts w:ascii="Consolas" w:hAnsi="Consolas" w:cs="Consolas"/>
          <w:color w:val="A31515"/>
          <w:sz w:val="19"/>
          <w:szCs w:val="19"/>
        </w:rPr>
        <w:t>""</w:t>
      </w:r>
      <w:r>
        <w:rPr>
          <w:rFonts w:ascii="Consolas" w:hAnsi="Consolas" w:cs="Consolas"/>
          <w:color w:val="000000"/>
          <w:sz w:val="19"/>
          <w:szCs w:val="19"/>
        </w:rPr>
        <w:t>) &amp;&amp;</w:t>
      </w:r>
    </w:p>
    <w:p w14:paraId="73F2016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(txtTongTien.Text == </w:t>
      </w:r>
      <w:r>
        <w:rPr>
          <w:rFonts w:ascii="Consolas" w:hAnsi="Consolas" w:cs="Consolas"/>
          <w:color w:val="A31515"/>
          <w:sz w:val="19"/>
          <w:szCs w:val="19"/>
        </w:rPr>
        <w:t>""</w:t>
      </w:r>
      <w:r>
        <w:rPr>
          <w:rFonts w:ascii="Consolas" w:hAnsi="Consolas" w:cs="Consolas"/>
          <w:color w:val="000000"/>
          <w:sz w:val="19"/>
          <w:szCs w:val="19"/>
        </w:rPr>
        <w:t>))</w:t>
      </w:r>
    </w:p>
    <w:p w14:paraId="262DA4F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1D6C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"Hãy nhập một điều kiện tìm kiếm!!!"</w:t>
      </w:r>
      <w:r>
        <w:rPr>
          <w:rFonts w:ascii="Consolas" w:hAnsi="Consolas" w:cs="Consolas"/>
          <w:color w:val="000000"/>
          <w:sz w:val="19"/>
          <w:szCs w:val="19"/>
        </w:rPr>
        <w:t xml:space="preserve">, </w:t>
      </w:r>
      <w:r>
        <w:rPr>
          <w:rFonts w:ascii="Consolas" w:hAnsi="Consolas" w:cs="Consolas"/>
          <w:color w:val="A31515"/>
          <w:sz w:val="19"/>
          <w:szCs w:val="19"/>
        </w:rPr>
        <w:t>"Yêu cầu ..."</w:t>
      </w:r>
      <w:r>
        <w:rPr>
          <w:rFonts w:ascii="Consolas" w:hAnsi="Consolas" w:cs="Consolas"/>
          <w:color w:val="000000"/>
          <w:sz w:val="19"/>
          <w:szCs w:val="19"/>
        </w:rPr>
        <w:t>, MessageBoxButtons.OK, MessageBoxIcon.Warning);</w:t>
      </w:r>
    </w:p>
    <w:p w14:paraId="43CD82C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E1FBFE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10C03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HDBan WHERE 1=1"</w:t>
      </w:r>
      <w:r>
        <w:rPr>
          <w:rFonts w:ascii="Consolas" w:hAnsi="Consolas" w:cs="Consolas"/>
          <w:color w:val="000000"/>
          <w:sz w:val="19"/>
          <w:szCs w:val="19"/>
        </w:rPr>
        <w:t>;</w:t>
      </w:r>
    </w:p>
    <w:p w14:paraId="14AA5DD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(txtMaHoaDon.Text != </w:t>
      </w:r>
      <w:r>
        <w:rPr>
          <w:rFonts w:ascii="Consolas" w:hAnsi="Consolas" w:cs="Consolas"/>
          <w:color w:val="A31515"/>
          <w:sz w:val="19"/>
          <w:szCs w:val="19"/>
        </w:rPr>
        <w:t>""</w:t>
      </w:r>
      <w:r>
        <w:rPr>
          <w:rFonts w:ascii="Consolas" w:hAnsi="Consolas" w:cs="Consolas"/>
          <w:color w:val="000000"/>
          <w:sz w:val="19"/>
          <w:szCs w:val="19"/>
        </w:rPr>
        <w:t>)</w:t>
      </w:r>
    </w:p>
    <w:p w14:paraId="66DEB78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MaHDBan Like N'%"</w:t>
      </w:r>
      <w:r>
        <w:rPr>
          <w:rFonts w:ascii="Consolas" w:hAnsi="Consolas" w:cs="Consolas"/>
          <w:color w:val="000000"/>
          <w:sz w:val="19"/>
          <w:szCs w:val="19"/>
        </w:rPr>
        <w:t xml:space="preserve"> + txtMaHoaDon.Text + </w:t>
      </w:r>
      <w:r>
        <w:rPr>
          <w:rFonts w:ascii="Consolas" w:hAnsi="Consolas" w:cs="Consolas"/>
          <w:color w:val="A31515"/>
          <w:sz w:val="19"/>
          <w:szCs w:val="19"/>
        </w:rPr>
        <w:t>"%'"</w:t>
      </w:r>
      <w:r>
        <w:rPr>
          <w:rFonts w:ascii="Consolas" w:hAnsi="Consolas" w:cs="Consolas"/>
          <w:color w:val="000000"/>
          <w:sz w:val="19"/>
          <w:szCs w:val="19"/>
        </w:rPr>
        <w:t>;</w:t>
      </w:r>
    </w:p>
    <w:p w14:paraId="0932A4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(txtThang.Text != </w:t>
      </w:r>
      <w:r>
        <w:rPr>
          <w:rFonts w:ascii="Consolas" w:hAnsi="Consolas" w:cs="Consolas"/>
          <w:color w:val="A31515"/>
          <w:sz w:val="19"/>
          <w:szCs w:val="19"/>
        </w:rPr>
        <w:t>""</w:t>
      </w:r>
      <w:r>
        <w:rPr>
          <w:rFonts w:ascii="Consolas" w:hAnsi="Consolas" w:cs="Consolas"/>
          <w:color w:val="000000"/>
          <w:sz w:val="19"/>
          <w:szCs w:val="19"/>
        </w:rPr>
        <w:t>)</w:t>
      </w:r>
    </w:p>
    <w:p w14:paraId="76E7789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MONTH(NgayBan) ="</w:t>
      </w:r>
      <w:r>
        <w:rPr>
          <w:rFonts w:ascii="Consolas" w:hAnsi="Consolas" w:cs="Consolas"/>
          <w:color w:val="000000"/>
          <w:sz w:val="19"/>
          <w:szCs w:val="19"/>
        </w:rPr>
        <w:t xml:space="preserve"> + txtThang.Text;</w:t>
      </w:r>
    </w:p>
    <w:p w14:paraId="290A626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(txtNam.Text != </w:t>
      </w:r>
      <w:r>
        <w:rPr>
          <w:rFonts w:ascii="Consolas" w:hAnsi="Consolas" w:cs="Consolas"/>
          <w:color w:val="A31515"/>
          <w:sz w:val="19"/>
          <w:szCs w:val="19"/>
        </w:rPr>
        <w:t>""</w:t>
      </w:r>
      <w:r>
        <w:rPr>
          <w:rFonts w:ascii="Consolas" w:hAnsi="Consolas" w:cs="Consolas"/>
          <w:color w:val="000000"/>
          <w:sz w:val="19"/>
          <w:szCs w:val="19"/>
        </w:rPr>
        <w:t>)</w:t>
      </w:r>
    </w:p>
    <w:p w14:paraId="0E6E7ED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YEAR(NgayBan) ="</w:t>
      </w:r>
      <w:r>
        <w:rPr>
          <w:rFonts w:ascii="Consolas" w:hAnsi="Consolas" w:cs="Consolas"/>
          <w:color w:val="000000"/>
          <w:sz w:val="19"/>
          <w:szCs w:val="19"/>
        </w:rPr>
        <w:t xml:space="preserve"> + txtNam.Text;</w:t>
      </w:r>
    </w:p>
    <w:p w14:paraId="4003A02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(txtMaNhanVien.Text != </w:t>
      </w:r>
      <w:r>
        <w:rPr>
          <w:rFonts w:ascii="Consolas" w:hAnsi="Consolas" w:cs="Consolas"/>
          <w:color w:val="A31515"/>
          <w:sz w:val="19"/>
          <w:szCs w:val="19"/>
        </w:rPr>
        <w:t>""</w:t>
      </w:r>
      <w:r>
        <w:rPr>
          <w:rFonts w:ascii="Consolas" w:hAnsi="Consolas" w:cs="Consolas"/>
          <w:color w:val="000000"/>
          <w:sz w:val="19"/>
          <w:szCs w:val="19"/>
        </w:rPr>
        <w:t>)</w:t>
      </w:r>
    </w:p>
    <w:p w14:paraId="66246A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MaNhanVien Like N'%"</w:t>
      </w:r>
      <w:r>
        <w:rPr>
          <w:rFonts w:ascii="Consolas" w:hAnsi="Consolas" w:cs="Consolas"/>
          <w:color w:val="000000"/>
          <w:sz w:val="19"/>
          <w:szCs w:val="19"/>
        </w:rPr>
        <w:t xml:space="preserve"> + txtMaNhanVien.Text + </w:t>
      </w:r>
      <w:r>
        <w:rPr>
          <w:rFonts w:ascii="Consolas" w:hAnsi="Consolas" w:cs="Consolas"/>
          <w:color w:val="A31515"/>
          <w:sz w:val="19"/>
          <w:szCs w:val="19"/>
        </w:rPr>
        <w:t>"%'"</w:t>
      </w:r>
      <w:r>
        <w:rPr>
          <w:rFonts w:ascii="Consolas" w:hAnsi="Consolas" w:cs="Consolas"/>
          <w:color w:val="000000"/>
          <w:sz w:val="19"/>
          <w:szCs w:val="19"/>
        </w:rPr>
        <w:t>;</w:t>
      </w:r>
    </w:p>
    <w:p w14:paraId="1E1EA0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(txtMaKhachHang.Text != </w:t>
      </w:r>
      <w:r>
        <w:rPr>
          <w:rFonts w:ascii="Consolas" w:hAnsi="Consolas" w:cs="Consolas"/>
          <w:color w:val="A31515"/>
          <w:sz w:val="19"/>
          <w:szCs w:val="19"/>
        </w:rPr>
        <w:t>""</w:t>
      </w:r>
      <w:r>
        <w:rPr>
          <w:rFonts w:ascii="Consolas" w:hAnsi="Consolas" w:cs="Consolas"/>
          <w:color w:val="000000"/>
          <w:sz w:val="19"/>
          <w:szCs w:val="19"/>
        </w:rPr>
        <w:t>)</w:t>
      </w:r>
    </w:p>
    <w:p w14:paraId="180CE79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MaKhach Like N'%"</w:t>
      </w:r>
      <w:r>
        <w:rPr>
          <w:rFonts w:ascii="Consolas" w:hAnsi="Consolas" w:cs="Consolas"/>
          <w:color w:val="000000"/>
          <w:sz w:val="19"/>
          <w:szCs w:val="19"/>
        </w:rPr>
        <w:t xml:space="preserve"> + txtMaKhachHang.Text + </w:t>
      </w:r>
      <w:r>
        <w:rPr>
          <w:rFonts w:ascii="Consolas" w:hAnsi="Consolas" w:cs="Consolas"/>
          <w:color w:val="A31515"/>
          <w:sz w:val="19"/>
          <w:szCs w:val="19"/>
        </w:rPr>
        <w:t>"%'"</w:t>
      </w:r>
      <w:r>
        <w:rPr>
          <w:rFonts w:ascii="Consolas" w:hAnsi="Consolas" w:cs="Consolas"/>
          <w:color w:val="000000"/>
          <w:sz w:val="19"/>
          <w:szCs w:val="19"/>
        </w:rPr>
        <w:t>;</w:t>
      </w:r>
    </w:p>
    <w:p w14:paraId="421E62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(txtTongTien.Text != </w:t>
      </w:r>
      <w:r>
        <w:rPr>
          <w:rFonts w:ascii="Consolas" w:hAnsi="Consolas" w:cs="Consolas"/>
          <w:color w:val="A31515"/>
          <w:sz w:val="19"/>
          <w:szCs w:val="19"/>
        </w:rPr>
        <w:t>""</w:t>
      </w:r>
      <w:r>
        <w:rPr>
          <w:rFonts w:ascii="Consolas" w:hAnsi="Consolas" w:cs="Consolas"/>
          <w:color w:val="000000"/>
          <w:sz w:val="19"/>
          <w:szCs w:val="19"/>
        </w:rPr>
        <w:t>)</w:t>
      </w:r>
    </w:p>
    <w:p w14:paraId="22C41A5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TongTien &lt;="</w:t>
      </w:r>
      <w:r>
        <w:rPr>
          <w:rFonts w:ascii="Consolas" w:hAnsi="Consolas" w:cs="Consolas"/>
          <w:color w:val="000000"/>
          <w:sz w:val="19"/>
          <w:szCs w:val="19"/>
        </w:rPr>
        <w:t xml:space="preserve"> + txtTongTien.Text;</w:t>
      </w:r>
    </w:p>
    <w:p w14:paraId="58337C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tblHDB = Functions.GetDataToTable(sql);</w:t>
      </w:r>
    </w:p>
    <w:p w14:paraId="4A2FE53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(tblHDB.Rows.Count == 0)</w:t>
      </w:r>
    </w:p>
    <w:p w14:paraId="2A79A6D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02EFA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có bản ghi thỏa mãn điều kiện!!"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43B0E08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A2E6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65103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"Có "</w:t>
      </w:r>
      <w:r>
        <w:rPr>
          <w:rFonts w:ascii="Consolas" w:hAnsi="Consolas" w:cs="Consolas"/>
          <w:color w:val="000000"/>
          <w:sz w:val="19"/>
          <w:szCs w:val="19"/>
        </w:rPr>
        <w:t xml:space="preserve"> + tblHDB.Rows.Count + </w:t>
      </w:r>
      <w:r>
        <w:rPr>
          <w:rFonts w:ascii="Consolas" w:hAnsi="Consolas" w:cs="Consolas"/>
          <w:color w:val="A31515"/>
          <w:sz w:val="19"/>
          <w:szCs w:val="19"/>
        </w:rPr>
        <w:t>" bản ghi thỏa mãn điều kiện!"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F2C972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dgvTKHoaDon.DataSource = tblHDB;</w:t>
      </w:r>
    </w:p>
    <w:p w14:paraId="6CAF865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LoadDataGridView();</w:t>
      </w:r>
    </w:p>
    <w:p w14:paraId="24C1830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CDACF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LoadDataGridView()</w:t>
      </w:r>
    </w:p>
    <w:p w14:paraId="23725E3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9665C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dgvTKHoaDon.Columns[0].HeaderText = </w:t>
      </w:r>
      <w:r>
        <w:rPr>
          <w:rFonts w:ascii="Consolas" w:hAnsi="Consolas" w:cs="Consolas"/>
          <w:color w:val="A31515"/>
          <w:sz w:val="19"/>
          <w:szCs w:val="19"/>
        </w:rPr>
        <w:t>"Mã HĐB"</w:t>
      </w:r>
      <w:r>
        <w:rPr>
          <w:rFonts w:ascii="Consolas" w:hAnsi="Consolas" w:cs="Consolas"/>
          <w:color w:val="000000"/>
          <w:sz w:val="19"/>
          <w:szCs w:val="19"/>
        </w:rPr>
        <w:t>;</w:t>
      </w:r>
    </w:p>
    <w:p w14:paraId="25CBB42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dgvTKHoaDon.Columns[1].HeaderText = </w:t>
      </w:r>
      <w:r>
        <w:rPr>
          <w:rFonts w:ascii="Consolas" w:hAnsi="Consolas" w:cs="Consolas"/>
          <w:color w:val="A31515"/>
          <w:sz w:val="19"/>
          <w:szCs w:val="19"/>
        </w:rPr>
        <w:t>"Mã nhân viên"</w:t>
      </w:r>
      <w:r>
        <w:rPr>
          <w:rFonts w:ascii="Consolas" w:hAnsi="Consolas" w:cs="Consolas"/>
          <w:color w:val="000000"/>
          <w:sz w:val="19"/>
          <w:szCs w:val="19"/>
        </w:rPr>
        <w:t>;</w:t>
      </w:r>
    </w:p>
    <w:p w14:paraId="12C9FC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dgvTKHoaDon.Columns[2].HeaderText = </w:t>
      </w:r>
      <w:r>
        <w:rPr>
          <w:rFonts w:ascii="Consolas" w:hAnsi="Consolas" w:cs="Consolas"/>
          <w:color w:val="A31515"/>
          <w:sz w:val="19"/>
          <w:szCs w:val="19"/>
        </w:rPr>
        <w:t>"Ngày bán"</w:t>
      </w:r>
      <w:r>
        <w:rPr>
          <w:rFonts w:ascii="Consolas" w:hAnsi="Consolas" w:cs="Consolas"/>
          <w:color w:val="000000"/>
          <w:sz w:val="19"/>
          <w:szCs w:val="19"/>
        </w:rPr>
        <w:t>;</w:t>
      </w:r>
    </w:p>
    <w:p w14:paraId="69F701A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dgvTKHoaDon.Columns[3].HeaderText = </w:t>
      </w:r>
      <w:r>
        <w:rPr>
          <w:rFonts w:ascii="Consolas" w:hAnsi="Consolas" w:cs="Consolas"/>
          <w:color w:val="A31515"/>
          <w:sz w:val="19"/>
          <w:szCs w:val="19"/>
        </w:rPr>
        <w:t>"Mã khách"</w:t>
      </w:r>
      <w:r>
        <w:rPr>
          <w:rFonts w:ascii="Consolas" w:hAnsi="Consolas" w:cs="Consolas"/>
          <w:color w:val="000000"/>
          <w:sz w:val="19"/>
          <w:szCs w:val="19"/>
        </w:rPr>
        <w:t>;</w:t>
      </w:r>
    </w:p>
    <w:p w14:paraId="440658A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dgvTKHoaDon.Columns[4].HeaderText = </w:t>
      </w:r>
      <w:r>
        <w:rPr>
          <w:rFonts w:ascii="Consolas" w:hAnsi="Consolas" w:cs="Consolas"/>
          <w:color w:val="A31515"/>
          <w:sz w:val="19"/>
          <w:szCs w:val="19"/>
        </w:rPr>
        <w:t>"Tổng tiền"</w:t>
      </w:r>
      <w:r>
        <w:rPr>
          <w:rFonts w:ascii="Consolas" w:hAnsi="Consolas" w:cs="Consolas"/>
          <w:color w:val="000000"/>
          <w:sz w:val="19"/>
          <w:szCs w:val="19"/>
        </w:rPr>
        <w:t>;</w:t>
      </w:r>
    </w:p>
    <w:p w14:paraId="4284C0D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dgvTKHoaDon.Columns[0].Width = 150;</w:t>
      </w:r>
    </w:p>
    <w:p w14:paraId="79E793D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dgvTKHoaDon.Columns[1].Width = 100;</w:t>
      </w:r>
    </w:p>
    <w:p w14:paraId="442033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dgvTKHoaDon.Columns[2].Width = 80;</w:t>
      </w:r>
    </w:p>
    <w:p w14:paraId="22738B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dgvTKHoaDon.Columns[3].Width = 80;</w:t>
      </w:r>
    </w:p>
    <w:p w14:paraId="45AAF1D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dgvTKHoaDon.Columns[4].Width = 80;</w:t>
      </w:r>
    </w:p>
    <w:p w14:paraId="4A0C260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dgvTKHoaDon.AllowUserToAddRows = </w:t>
      </w:r>
      <w:r>
        <w:rPr>
          <w:rFonts w:ascii="Consolas" w:hAnsi="Consolas" w:cs="Consolas"/>
          <w:color w:val="0000FF"/>
          <w:sz w:val="19"/>
          <w:szCs w:val="19"/>
        </w:rPr>
        <w:t>false</w:t>
      </w:r>
      <w:r>
        <w:rPr>
          <w:rFonts w:ascii="Consolas" w:hAnsi="Consolas" w:cs="Consolas"/>
          <w:color w:val="000000"/>
          <w:sz w:val="19"/>
          <w:szCs w:val="19"/>
        </w:rPr>
        <w:t>;</w:t>
      </w:r>
    </w:p>
    <w:p w14:paraId="4F1B0C5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dgvTKHoaDon.EditMode = DataGridViewEditMode.EditProgrammatically;</w:t>
      </w:r>
    </w:p>
    <w:p w14:paraId="5BB4675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EDBF1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5C79A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btnTimLai_Click(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58700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19B4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ResetValues();</w:t>
      </w:r>
    </w:p>
    <w:p w14:paraId="5031AB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dgvTKHoaDon.DataSource = </w:t>
      </w:r>
      <w:r>
        <w:rPr>
          <w:rFonts w:ascii="Consolas" w:hAnsi="Consolas" w:cs="Consolas"/>
          <w:color w:val="0000FF"/>
          <w:sz w:val="19"/>
          <w:szCs w:val="19"/>
        </w:rPr>
        <w:t>null</w:t>
      </w:r>
      <w:r>
        <w:rPr>
          <w:rFonts w:ascii="Consolas" w:hAnsi="Consolas" w:cs="Consolas"/>
          <w:color w:val="000000"/>
          <w:sz w:val="19"/>
          <w:szCs w:val="19"/>
        </w:rPr>
        <w:t>;</w:t>
      </w:r>
    </w:p>
    <w:p w14:paraId="1C881C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CA79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EA50A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txtTongTien_KeyPress(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4C8474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6CD10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399BFD9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(((e.KeyChar &gt;= </w:t>
      </w:r>
      <w:r>
        <w:rPr>
          <w:rFonts w:ascii="Consolas" w:hAnsi="Consolas" w:cs="Consolas"/>
          <w:color w:val="A31515"/>
          <w:sz w:val="19"/>
          <w:szCs w:val="19"/>
        </w:rPr>
        <w:t>'0'</w:t>
      </w:r>
      <w:r>
        <w:rPr>
          <w:rFonts w:ascii="Consolas" w:hAnsi="Consolas" w:cs="Consolas"/>
          <w:color w:val="000000"/>
          <w:sz w:val="19"/>
          <w:szCs w:val="19"/>
        </w:rPr>
        <w:t xml:space="preserve">) &amp;&amp; (e.KeyChar &lt;= </w:t>
      </w:r>
      <w:r>
        <w:rPr>
          <w:rFonts w:ascii="Consolas" w:hAnsi="Consolas" w:cs="Consolas"/>
          <w:color w:val="A31515"/>
          <w:sz w:val="19"/>
          <w:szCs w:val="19"/>
        </w:rPr>
        <w:t>'9'</w:t>
      </w:r>
      <w:r>
        <w:rPr>
          <w:rFonts w:ascii="Consolas" w:hAnsi="Consolas" w:cs="Consolas"/>
          <w:color w:val="000000"/>
          <w:sz w:val="19"/>
          <w:szCs w:val="19"/>
        </w:rPr>
        <w:t>)) || (Convert.ToInt32(e.KeyChar) == 8))</w:t>
      </w:r>
    </w:p>
    <w:p w14:paraId="305B7F7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false</w:t>
      </w:r>
      <w:r>
        <w:rPr>
          <w:rFonts w:ascii="Consolas" w:hAnsi="Consolas" w:cs="Consolas"/>
          <w:color w:val="000000"/>
          <w:sz w:val="19"/>
          <w:szCs w:val="19"/>
        </w:rPr>
        <w:t>;</w:t>
      </w:r>
    </w:p>
    <w:p w14:paraId="4135BF4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5F74EA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14:paraId="3B91F47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5BC3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056E3C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dgvTKHoaDon_DoubleClick(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06D0E2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C4C53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mahd;</w:t>
      </w:r>
    </w:p>
    <w:p w14:paraId="21CF799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"Bạn có muốn hiển thị thông tin chi tiết?"</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MessageBoxButtons.YesNo, MessageBoxIcon.Question) == DialogResult.Yes)</w:t>
      </w:r>
    </w:p>
    <w:p w14:paraId="2F77A9A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B4872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mahd = dgvTKHoaDon.CurrentRow.Cells[</w:t>
      </w:r>
      <w:r>
        <w:rPr>
          <w:rFonts w:ascii="Consolas" w:hAnsi="Consolas" w:cs="Consolas"/>
          <w:color w:val="A31515"/>
          <w:sz w:val="19"/>
          <w:szCs w:val="19"/>
        </w:rPr>
        <w:t>"MaHDBan"</w:t>
      </w:r>
      <w:r>
        <w:rPr>
          <w:rFonts w:ascii="Consolas" w:hAnsi="Consolas" w:cs="Consolas"/>
          <w:color w:val="000000"/>
          <w:sz w:val="19"/>
          <w:szCs w:val="19"/>
        </w:rPr>
        <w:t>].Value.ToString();</w:t>
      </w:r>
    </w:p>
    <w:p w14:paraId="54B16C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HoaDonBan frm = </w:t>
      </w:r>
      <w:r>
        <w:rPr>
          <w:rFonts w:ascii="Consolas" w:hAnsi="Consolas" w:cs="Consolas"/>
          <w:color w:val="0000FF"/>
          <w:sz w:val="19"/>
          <w:szCs w:val="19"/>
        </w:rPr>
        <w:t>new</w:t>
      </w:r>
      <w:r>
        <w:rPr>
          <w:rFonts w:ascii="Consolas" w:hAnsi="Consolas" w:cs="Consolas"/>
          <w:color w:val="000000"/>
          <w:sz w:val="19"/>
          <w:szCs w:val="19"/>
        </w:rPr>
        <w:t xml:space="preserve"> HoaDonBan();</w:t>
      </w:r>
    </w:p>
    <w:p w14:paraId="35A0722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frm.txtMaHoaDon.Text = mahd;</w:t>
      </w:r>
    </w:p>
    <w:p w14:paraId="674898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frm.StartPosition = FormStartPosition.CenterParent;</w:t>
      </w:r>
    </w:p>
    <w:p w14:paraId="671953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frm.ShowDialog();</w:t>
      </w:r>
    </w:p>
    <w:p w14:paraId="5194B86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72F93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D0B7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C24821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F9F25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72C48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28EAA72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1AF51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1E38FAC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AF95719" w14:textId="05615323" w:rsidR="00127F60" w:rsidRDefault="00127F60" w:rsidP="00127F60">
      <w:pPr>
        <w:autoSpaceDE w:val="0"/>
        <w:autoSpaceDN w:val="0"/>
        <w:adjustRightInd w:val="0"/>
        <w:spacing w:after="0" w:line="240" w:lineRule="auto"/>
        <w:ind w:left="720" w:firstLine="0"/>
        <w:jc w:val="left"/>
        <w:rPr>
          <w:rFonts w:cs="Times New Roman"/>
          <w:b/>
          <w:color w:val="000000"/>
          <w:sz w:val="24"/>
          <w:szCs w:val="24"/>
        </w:rPr>
      </w:pPr>
      <w:r>
        <w:rPr>
          <w:rFonts w:cs="Times New Roman"/>
          <w:b/>
          <w:color w:val="000000"/>
          <w:sz w:val="24"/>
          <w:szCs w:val="24"/>
        </w:rPr>
        <w:t>5.2.13. DangKy.cs</w:t>
      </w:r>
    </w:p>
    <w:p w14:paraId="1DC504D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A5689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4E91A2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0D9D422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64FEBE6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1BDB94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1DC712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0EDB4A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0A38D34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410CEA8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System.Text.RegularExpressions;</w:t>
      </w:r>
    </w:p>
    <w:p w14:paraId="278E4AA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8D2F46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6FF730C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916BA1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DangKy</w:t>
      </w:r>
      <w:r>
        <w:rPr>
          <w:rFonts w:ascii="Consolas" w:hAnsi="Consolas" w:cs="Consolas"/>
          <w:color w:val="000000"/>
          <w:sz w:val="19"/>
          <w:szCs w:val="19"/>
        </w:rPr>
        <w:t xml:space="preserve"> : Form</w:t>
      </w:r>
    </w:p>
    <w:p w14:paraId="77EF3F4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5A94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DangKy</w:t>
      </w:r>
      <w:r>
        <w:rPr>
          <w:rFonts w:ascii="Consolas" w:hAnsi="Consolas" w:cs="Consolas"/>
          <w:color w:val="000000"/>
          <w:sz w:val="19"/>
          <w:szCs w:val="19"/>
        </w:rPr>
        <w:t>()</w:t>
      </w:r>
    </w:p>
    <w:p w14:paraId="1E00D8E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8D27C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3F3BB05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E8080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checkAccount(</w:t>
      </w:r>
      <w:r>
        <w:rPr>
          <w:rFonts w:ascii="Consolas" w:hAnsi="Consolas" w:cs="Consolas"/>
          <w:color w:val="0000FF"/>
          <w:sz w:val="19"/>
          <w:szCs w:val="19"/>
        </w:rPr>
        <w:t>string</w:t>
      </w:r>
      <w:r>
        <w:rPr>
          <w:rFonts w:ascii="Consolas" w:hAnsi="Consolas" w:cs="Consolas"/>
          <w:color w:val="000000"/>
          <w:sz w:val="19"/>
          <w:szCs w:val="19"/>
        </w:rPr>
        <w:t xml:space="preserve"> ac)</w:t>
      </w:r>
      <w:r>
        <w:rPr>
          <w:rFonts w:ascii="Consolas" w:hAnsi="Consolas" w:cs="Consolas"/>
          <w:color w:val="008000"/>
          <w:sz w:val="19"/>
          <w:szCs w:val="19"/>
        </w:rPr>
        <w:t>//check mật khẩu và tên tài khoản</w:t>
      </w:r>
    </w:p>
    <w:p w14:paraId="33884D3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06B64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Regex.IsMatch(ac, </w:t>
      </w:r>
      <w:r>
        <w:rPr>
          <w:rFonts w:ascii="Consolas" w:hAnsi="Consolas" w:cs="Consolas"/>
          <w:color w:val="A31515"/>
          <w:sz w:val="19"/>
          <w:szCs w:val="19"/>
        </w:rPr>
        <w:t>"^[a-zA-Z0-9]{6,24}$"</w:t>
      </w:r>
      <w:r>
        <w:rPr>
          <w:rFonts w:ascii="Consolas" w:hAnsi="Consolas" w:cs="Consolas"/>
          <w:color w:val="000000"/>
          <w:sz w:val="19"/>
          <w:szCs w:val="19"/>
        </w:rPr>
        <w:t>);</w:t>
      </w:r>
    </w:p>
    <w:p w14:paraId="0F8CB63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361F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w:t>
      </w:r>
      <w:r>
        <w:rPr>
          <w:rFonts w:ascii="Consolas" w:hAnsi="Consolas" w:cs="Consolas"/>
          <w:color w:val="0000FF"/>
          <w:sz w:val="19"/>
          <w:szCs w:val="19"/>
        </w:rPr>
        <w:t>string</w:t>
      </w:r>
      <w:r>
        <w:rPr>
          <w:rFonts w:ascii="Consolas" w:hAnsi="Consolas" w:cs="Consolas"/>
          <w:color w:val="000000"/>
          <w:sz w:val="19"/>
          <w:szCs w:val="19"/>
        </w:rPr>
        <w:t xml:space="preserve"> em)</w:t>
      </w:r>
      <w:r>
        <w:rPr>
          <w:rFonts w:ascii="Consolas" w:hAnsi="Consolas" w:cs="Consolas"/>
          <w:color w:val="008000"/>
          <w:sz w:val="19"/>
          <w:szCs w:val="19"/>
        </w:rPr>
        <w:t>//check Email</w:t>
      </w:r>
    </w:p>
    <w:p w14:paraId="4B702AC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25426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Regex.IsMatch(em, </w:t>
      </w:r>
      <w:r>
        <w:rPr>
          <w:rFonts w:ascii="Consolas" w:hAnsi="Consolas" w:cs="Consolas"/>
          <w:color w:val="800000"/>
          <w:sz w:val="19"/>
          <w:szCs w:val="19"/>
        </w:rPr>
        <w:t>@"^[a-zA-Z0-9_.]{3,20}@gmail.com(.vn|)$"</w:t>
      </w:r>
      <w:r>
        <w:rPr>
          <w:rFonts w:ascii="Consolas" w:hAnsi="Consolas" w:cs="Consolas"/>
          <w:color w:val="000000"/>
          <w:sz w:val="19"/>
          <w:szCs w:val="19"/>
        </w:rPr>
        <w:t>);</w:t>
      </w:r>
    </w:p>
    <w:p w14:paraId="1571087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5D92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Modify modify = </w:t>
      </w:r>
      <w:r>
        <w:rPr>
          <w:rFonts w:ascii="Consolas" w:hAnsi="Consolas" w:cs="Consolas"/>
          <w:color w:val="0000FF"/>
          <w:sz w:val="19"/>
          <w:szCs w:val="19"/>
        </w:rPr>
        <w:t>new</w:t>
      </w:r>
      <w:r>
        <w:rPr>
          <w:rFonts w:ascii="Consolas" w:hAnsi="Consolas" w:cs="Consolas"/>
          <w:color w:val="000000"/>
          <w:sz w:val="19"/>
          <w:szCs w:val="19"/>
        </w:rPr>
        <w:t xml:space="preserve"> Modify();</w:t>
      </w:r>
    </w:p>
    <w:p w14:paraId="1CBD618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8532CB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E75CE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tentk = txtTenTaiKhoan.Text;</w:t>
      </w:r>
    </w:p>
    <w:p w14:paraId="5BE4878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matkhau = txtMatKhau.Text;</w:t>
      </w:r>
    </w:p>
    <w:p w14:paraId="6931007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xnmatkhau = txtXNMatKhau.Text;</w:t>
      </w:r>
    </w:p>
    <w:p w14:paraId="17EACF3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txtEmail.Text;</w:t>
      </w:r>
    </w:p>
    <w:p w14:paraId="261B19A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(!checkAccount(tentk)) { MessageBox.Show(</w:t>
      </w:r>
      <w:r>
        <w:rPr>
          <w:rFonts w:ascii="Consolas" w:hAnsi="Consolas" w:cs="Consolas"/>
          <w:color w:val="A31515"/>
          <w:sz w:val="19"/>
          <w:szCs w:val="19"/>
        </w:rPr>
        <w:t>"Vui lòng nhập tên tài khoản dài 6-24 ký tự, với các ký tự chữ và số, chữ hoa và chữ thường! "</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w:t>
      </w:r>
    </w:p>
    <w:p w14:paraId="78B35AB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(!checkAccount(matkhau)) { MessageBox.Show(</w:t>
      </w:r>
      <w:r>
        <w:rPr>
          <w:rFonts w:ascii="Consolas" w:hAnsi="Consolas" w:cs="Consolas"/>
          <w:color w:val="A31515"/>
          <w:sz w:val="19"/>
          <w:szCs w:val="19"/>
        </w:rPr>
        <w:t>"Vui lòng nhập mật khẩu dài 6-24 ký tự, với các ký tự chữ và số, chữ hoa và chữ thường! "</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w:t>
      </w:r>
    </w:p>
    <w:p w14:paraId="13AB991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(xnmatkhau != matkhau) { MessageBox.Show(</w:t>
      </w:r>
      <w:r>
        <w:rPr>
          <w:rFonts w:ascii="Consolas" w:hAnsi="Consolas" w:cs="Consolas"/>
          <w:color w:val="A31515"/>
          <w:sz w:val="19"/>
          <w:szCs w:val="19"/>
        </w:rPr>
        <w:t>"Vui lòng xác nhận lại mật khẩu chính xác!"</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w:t>
      </w:r>
    </w:p>
    <w:p w14:paraId="391CB7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(!checkEmail(email)) { MessageBox.Show(</w:t>
      </w:r>
      <w:r>
        <w:rPr>
          <w:rFonts w:ascii="Consolas" w:hAnsi="Consolas" w:cs="Consolas"/>
          <w:color w:val="A31515"/>
          <w:sz w:val="19"/>
          <w:szCs w:val="19"/>
        </w:rPr>
        <w:t>"Vui lòng nhập đúng định dạng email!"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w:t>
      </w:r>
    </w:p>
    <w:p w14:paraId="1DC5543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(modify.TaiKhoans(</w:t>
      </w:r>
      <w:r>
        <w:rPr>
          <w:rFonts w:ascii="Consolas" w:hAnsi="Consolas" w:cs="Consolas"/>
          <w:color w:val="A31515"/>
          <w:sz w:val="19"/>
          <w:szCs w:val="19"/>
        </w:rPr>
        <w:t>"Select * from TaiKhoan where Email= '"</w:t>
      </w:r>
      <w:r>
        <w:rPr>
          <w:rFonts w:ascii="Consolas" w:hAnsi="Consolas" w:cs="Consolas"/>
          <w:color w:val="000000"/>
          <w:sz w:val="19"/>
          <w:szCs w:val="19"/>
        </w:rPr>
        <w:t xml:space="preserve"> + email + </w:t>
      </w:r>
      <w:r>
        <w:rPr>
          <w:rFonts w:ascii="Consolas" w:hAnsi="Consolas" w:cs="Consolas"/>
          <w:color w:val="A31515"/>
          <w:sz w:val="19"/>
          <w:szCs w:val="19"/>
        </w:rPr>
        <w:t>"'"</w:t>
      </w:r>
      <w:r>
        <w:rPr>
          <w:rFonts w:ascii="Consolas" w:hAnsi="Consolas" w:cs="Consolas"/>
          <w:color w:val="000000"/>
          <w:sz w:val="19"/>
          <w:szCs w:val="19"/>
        </w:rPr>
        <w:t>).Count != 0) { MessageBox.Show(</w:t>
      </w:r>
      <w:r>
        <w:rPr>
          <w:rFonts w:ascii="Consolas" w:hAnsi="Consolas" w:cs="Consolas"/>
          <w:color w:val="A31515"/>
          <w:sz w:val="19"/>
          <w:szCs w:val="19"/>
        </w:rPr>
        <w:t>"Email này đã được đăng ký, vui lòng đăng ký email khác!"</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w:t>
      </w:r>
    </w:p>
    <w:p w14:paraId="363CF37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55C1A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F2E2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TaiKhoan values ('"</w:t>
      </w:r>
      <w:r>
        <w:rPr>
          <w:rFonts w:ascii="Consolas" w:hAnsi="Consolas" w:cs="Consolas"/>
          <w:color w:val="000000"/>
          <w:sz w:val="19"/>
          <w:szCs w:val="19"/>
        </w:rPr>
        <w:t xml:space="preserve"> + tentk + </w:t>
      </w:r>
      <w:r>
        <w:rPr>
          <w:rFonts w:ascii="Consolas" w:hAnsi="Consolas" w:cs="Consolas"/>
          <w:color w:val="A31515"/>
          <w:sz w:val="19"/>
          <w:szCs w:val="19"/>
        </w:rPr>
        <w:t>"','"</w:t>
      </w:r>
      <w:r>
        <w:rPr>
          <w:rFonts w:ascii="Consolas" w:hAnsi="Consolas" w:cs="Consolas"/>
          <w:color w:val="000000"/>
          <w:sz w:val="19"/>
          <w:szCs w:val="19"/>
        </w:rPr>
        <w:t xml:space="preserve"> + matkhau + </w:t>
      </w:r>
      <w:r>
        <w:rPr>
          <w:rFonts w:ascii="Consolas" w:hAnsi="Consolas" w:cs="Consolas"/>
          <w:color w:val="A31515"/>
          <w:sz w:val="19"/>
          <w:szCs w:val="19"/>
        </w:rPr>
        <w:t>"','"</w:t>
      </w:r>
      <w:r>
        <w:rPr>
          <w:rFonts w:ascii="Consolas" w:hAnsi="Consolas" w:cs="Consolas"/>
          <w:color w:val="000000"/>
          <w:sz w:val="19"/>
          <w:szCs w:val="19"/>
        </w:rPr>
        <w:t xml:space="preserve"> + email + </w:t>
      </w:r>
      <w:r>
        <w:rPr>
          <w:rFonts w:ascii="Consolas" w:hAnsi="Consolas" w:cs="Consolas"/>
          <w:color w:val="A31515"/>
          <w:sz w:val="19"/>
          <w:szCs w:val="19"/>
        </w:rPr>
        <w:t>"')"</w:t>
      </w:r>
      <w:r>
        <w:rPr>
          <w:rFonts w:ascii="Consolas" w:hAnsi="Consolas" w:cs="Consolas"/>
          <w:color w:val="000000"/>
          <w:sz w:val="19"/>
          <w:szCs w:val="19"/>
        </w:rPr>
        <w:t>;</w:t>
      </w:r>
    </w:p>
    <w:p w14:paraId="17F4E3F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modify.Command(query);</w:t>
      </w:r>
    </w:p>
    <w:p w14:paraId="28D950D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"Đăng ký thành công, bạn có muốn đăng nhập luôn không?"</w:t>
      </w:r>
      <w:r>
        <w:rPr>
          <w:rFonts w:ascii="Consolas" w:hAnsi="Consolas" w:cs="Consolas"/>
          <w:color w:val="000000"/>
          <w:sz w:val="19"/>
          <w:szCs w:val="19"/>
        </w:rPr>
        <w:t>,</w:t>
      </w:r>
      <w:r>
        <w:rPr>
          <w:rFonts w:ascii="Consolas" w:hAnsi="Consolas" w:cs="Consolas"/>
          <w:color w:val="A31515"/>
          <w:sz w:val="19"/>
          <w:szCs w:val="19"/>
        </w:rPr>
        <w:t>"Thông báo"</w:t>
      </w:r>
      <w:r>
        <w:rPr>
          <w:rFonts w:ascii="Consolas" w:hAnsi="Consolas" w:cs="Consolas"/>
          <w:color w:val="000000"/>
          <w:sz w:val="19"/>
          <w:szCs w:val="19"/>
        </w:rPr>
        <w:t>,MessageBoxButtons.YesNo,MessageBoxIcon.Information)==DialogResult.Yes)</w:t>
      </w:r>
    </w:p>
    <w:p w14:paraId="340036F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49147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19A313A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p>
    <w:p w14:paraId="203632F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4D9E7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EC4532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CB6F3E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"Tên tài khoản này đã được đăng ký, vui lòng đăng ký tên tài khoản khác!"</w:t>
      </w:r>
      <w:r>
        <w:rPr>
          <w:rFonts w:ascii="Consolas" w:hAnsi="Consolas" w:cs="Consolas"/>
          <w:color w:val="000000"/>
          <w:sz w:val="19"/>
          <w:szCs w:val="19"/>
        </w:rPr>
        <w:t>);</w:t>
      </w:r>
    </w:p>
    <w:p w14:paraId="11B7E52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DDA80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83351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498571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DangKy_Load(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352263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90AE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672DB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4F4A4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E0719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3F76819" w14:textId="4643368C" w:rsidR="00127F60" w:rsidRDefault="00127F60" w:rsidP="00127F60">
      <w:pPr>
        <w:autoSpaceDE w:val="0"/>
        <w:autoSpaceDN w:val="0"/>
        <w:adjustRightInd w:val="0"/>
        <w:spacing w:after="0" w:line="240" w:lineRule="auto"/>
        <w:ind w:left="720" w:firstLine="0"/>
        <w:jc w:val="left"/>
        <w:rPr>
          <w:rFonts w:cs="Times New Roman"/>
          <w:b/>
          <w:color w:val="000000"/>
          <w:sz w:val="24"/>
          <w:szCs w:val="24"/>
        </w:rPr>
      </w:pPr>
      <w:r>
        <w:rPr>
          <w:rFonts w:cs="Times New Roman"/>
          <w:b/>
          <w:color w:val="000000"/>
          <w:sz w:val="24"/>
          <w:szCs w:val="24"/>
        </w:rPr>
        <w:t>5.2.14.DangNhap.cs</w:t>
      </w:r>
    </w:p>
    <w:p w14:paraId="225B139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B0BE80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2D1B37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1DE519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8ECEFA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74B21BA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FDABA0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2007A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28D2221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0722AA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6DA931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1A49DE6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EE6EC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DangNhap</w:t>
      </w:r>
      <w:r>
        <w:rPr>
          <w:rFonts w:ascii="Consolas" w:hAnsi="Consolas" w:cs="Consolas"/>
          <w:color w:val="000000"/>
          <w:sz w:val="19"/>
          <w:szCs w:val="19"/>
        </w:rPr>
        <w:t xml:space="preserve"> : Form</w:t>
      </w:r>
    </w:p>
    <w:p w14:paraId="1C00D40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6D3909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DangNhap</w:t>
      </w:r>
      <w:r>
        <w:rPr>
          <w:rFonts w:ascii="Consolas" w:hAnsi="Consolas" w:cs="Consolas"/>
          <w:color w:val="000000"/>
          <w:sz w:val="19"/>
          <w:szCs w:val="19"/>
        </w:rPr>
        <w:t>()</w:t>
      </w:r>
    </w:p>
    <w:p w14:paraId="5D5E246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A85F4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795D413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9D0F4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96058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TaiKhoan_Load(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01E16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40E73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DF1D6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C1EA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Modify modify = </w:t>
      </w:r>
      <w:r>
        <w:rPr>
          <w:rFonts w:ascii="Consolas" w:hAnsi="Consolas" w:cs="Consolas"/>
          <w:color w:val="0000FF"/>
          <w:sz w:val="19"/>
          <w:szCs w:val="19"/>
        </w:rPr>
        <w:t>new</w:t>
      </w:r>
      <w:r>
        <w:rPr>
          <w:rFonts w:ascii="Consolas" w:hAnsi="Consolas" w:cs="Consolas"/>
          <w:color w:val="000000"/>
          <w:sz w:val="19"/>
          <w:szCs w:val="19"/>
        </w:rPr>
        <w:t xml:space="preserve"> Modify();</w:t>
      </w:r>
    </w:p>
    <w:p w14:paraId="57415DD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1BAFD3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91129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tentk = txtTenTaiKhoan.Text;</w:t>
      </w:r>
    </w:p>
    <w:p w14:paraId="41828B5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matkhau = txtMatKhau.Text;</w:t>
      </w:r>
    </w:p>
    <w:p w14:paraId="48275AD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(tentk.Trim() == </w:t>
      </w:r>
      <w:r>
        <w:rPr>
          <w:rFonts w:ascii="Consolas" w:hAnsi="Consolas" w:cs="Consolas"/>
          <w:color w:val="A31515"/>
          <w:sz w:val="19"/>
          <w:szCs w:val="19"/>
        </w:rPr>
        <w:t>""</w:t>
      </w:r>
      <w:r>
        <w:rPr>
          <w:rFonts w:ascii="Consolas" w:hAnsi="Consolas" w:cs="Consolas"/>
          <w:color w:val="000000"/>
          <w:sz w:val="19"/>
          <w:szCs w:val="19"/>
        </w:rPr>
        <w:t>) { MessageBox.Show(</w:t>
      </w:r>
      <w:r>
        <w:rPr>
          <w:rFonts w:ascii="Consolas" w:hAnsi="Consolas" w:cs="Consolas"/>
          <w:color w:val="A31515"/>
          <w:sz w:val="19"/>
          <w:szCs w:val="19"/>
        </w:rPr>
        <w:t>"Vui lòng nhập tên tài khoản!"</w:t>
      </w:r>
      <w:r>
        <w:rPr>
          <w:rFonts w:ascii="Consolas" w:hAnsi="Consolas" w:cs="Consolas"/>
          <w:color w:val="000000"/>
          <w:sz w:val="19"/>
          <w:szCs w:val="19"/>
        </w:rPr>
        <w:t>); }</w:t>
      </w:r>
    </w:p>
    <w:p w14:paraId="28D508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(matkhau.Trim() == </w:t>
      </w:r>
      <w:r>
        <w:rPr>
          <w:rFonts w:ascii="Consolas" w:hAnsi="Consolas" w:cs="Consolas"/>
          <w:color w:val="A31515"/>
          <w:sz w:val="19"/>
          <w:szCs w:val="19"/>
        </w:rPr>
        <w:t>""</w:t>
      </w:r>
      <w:r>
        <w:rPr>
          <w:rFonts w:ascii="Consolas" w:hAnsi="Consolas" w:cs="Consolas"/>
          <w:color w:val="000000"/>
          <w:sz w:val="19"/>
          <w:szCs w:val="19"/>
        </w:rPr>
        <w:t>) { MessageBox.Show(</w:t>
      </w:r>
      <w:r>
        <w:rPr>
          <w:rFonts w:ascii="Consolas" w:hAnsi="Consolas" w:cs="Consolas"/>
          <w:color w:val="A31515"/>
          <w:sz w:val="19"/>
          <w:szCs w:val="19"/>
        </w:rPr>
        <w:t>"Vui lòng nhập mật khẩu!"</w:t>
      </w:r>
      <w:r>
        <w:rPr>
          <w:rFonts w:ascii="Consolas" w:hAnsi="Consolas" w:cs="Consolas"/>
          <w:color w:val="000000"/>
          <w:sz w:val="19"/>
          <w:szCs w:val="19"/>
        </w:rPr>
        <w:t>); }</w:t>
      </w:r>
    </w:p>
    <w:p w14:paraId="0FA2D70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5200E7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D8E7A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TaiKhoan where TaiKhoan= '"</w:t>
      </w:r>
      <w:r>
        <w:rPr>
          <w:rFonts w:ascii="Consolas" w:hAnsi="Consolas" w:cs="Consolas"/>
          <w:color w:val="000000"/>
          <w:sz w:val="19"/>
          <w:szCs w:val="19"/>
        </w:rPr>
        <w:t>+tentk+</w:t>
      </w:r>
      <w:r>
        <w:rPr>
          <w:rFonts w:ascii="Consolas" w:hAnsi="Consolas" w:cs="Consolas"/>
          <w:color w:val="A31515"/>
          <w:sz w:val="19"/>
          <w:szCs w:val="19"/>
        </w:rPr>
        <w:t>"'and MatKhau = '"</w:t>
      </w:r>
      <w:r>
        <w:rPr>
          <w:rFonts w:ascii="Consolas" w:hAnsi="Consolas" w:cs="Consolas"/>
          <w:color w:val="000000"/>
          <w:sz w:val="19"/>
          <w:szCs w:val="19"/>
        </w:rPr>
        <w:t>+matkhau+</w:t>
      </w:r>
      <w:r>
        <w:rPr>
          <w:rFonts w:ascii="Consolas" w:hAnsi="Consolas" w:cs="Consolas"/>
          <w:color w:val="A31515"/>
          <w:sz w:val="19"/>
          <w:szCs w:val="19"/>
        </w:rPr>
        <w:t>"'"</w:t>
      </w:r>
      <w:r>
        <w:rPr>
          <w:rFonts w:ascii="Consolas" w:hAnsi="Consolas" w:cs="Consolas"/>
          <w:color w:val="000000"/>
          <w:sz w:val="19"/>
          <w:szCs w:val="19"/>
        </w:rPr>
        <w:t>;</w:t>
      </w:r>
    </w:p>
    <w:p w14:paraId="413B5FC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(modify.TaiKhoans(query).Count!=0)</w:t>
      </w:r>
    </w:p>
    <w:p w14:paraId="1DD585D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7D812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"Đăng nhập thành công!"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,MessageBoxButtons.OK,MessageBoxIcon.Information);</w:t>
      </w:r>
    </w:p>
    <w:p w14:paraId="20D1419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16CCFD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Form1 form1 = </w:t>
      </w:r>
      <w:r>
        <w:rPr>
          <w:rFonts w:ascii="Consolas" w:hAnsi="Consolas" w:cs="Consolas"/>
          <w:color w:val="0000FF"/>
          <w:sz w:val="19"/>
          <w:szCs w:val="19"/>
        </w:rPr>
        <w:t>new</w:t>
      </w:r>
      <w:r>
        <w:rPr>
          <w:rFonts w:ascii="Consolas" w:hAnsi="Consolas" w:cs="Consolas"/>
          <w:color w:val="000000"/>
          <w:sz w:val="19"/>
          <w:szCs w:val="19"/>
        </w:rPr>
        <w:t xml:space="preserve"> Form1();</w:t>
      </w:r>
    </w:p>
    <w:p w14:paraId="511B00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form1.ShowDialog();</w:t>
      </w:r>
    </w:p>
    <w:p w14:paraId="13FE29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1897A5A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BA9FE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954F8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18325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MessageBox.Show(</w:t>
      </w:r>
      <w:r>
        <w:rPr>
          <w:rFonts w:ascii="Consolas" w:hAnsi="Consolas" w:cs="Consolas"/>
          <w:color w:val="A31515"/>
          <w:sz w:val="19"/>
          <w:szCs w:val="19"/>
        </w:rPr>
        <w:t>"Tên tài khoản hoặc mật khẩu không chính xác!"</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484F7CF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7A998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5FA80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BEF1C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E4E77A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linkLabel2_DangKy_LinkClicked(</w:t>
      </w:r>
      <w:r>
        <w:rPr>
          <w:rFonts w:ascii="Consolas" w:hAnsi="Consolas" w:cs="Consolas"/>
          <w:color w:val="0000FF"/>
          <w:sz w:val="19"/>
          <w:szCs w:val="19"/>
        </w:rPr>
        <w:t>object</w:t>
      </w:r>
      <w:r>
        <w:rPr>
          <w:rFonts w:ascii="Consolas" w:hAnsi="Consolas" w:cs="Consolas"/>
          <w:color w:val="000000"/>
          <w:sz w:val="19"/>
          <w:szCs w:val="19"/>
        </w:rPr>
        <w:t xml:space="preserve"> sender, LinkLabelLinkClickedEventArgs e)</w:t>
      </w:r>
    </w:p>
    <w:p w14:paraId="734FF32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307B6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DangKy dangKy = </w:t>
      </w:r>
      <w:r>
        <w:rPr>
          <w:rFonts w:ascii="Consolas" w:hAnsi="Consolas" w:cs="Consolas"/>
          <w:color w:val="0000FF"/>
          <w:sz w:val="19"/>
          <w:szCs w:val="19"/>
        </w:rPr>
        <w:t>new</w:t>
      </w:r>
      <w:r>
        <w:rPr>
          <w:rFonts w:ascii="Consolas" w:hAnsi="Consolas" w:cs="Consolas"/>
          <w:color w:val="000000"/>
          <w:sz w:val="19"/>
          <w:szCs w:val="19"/>
        </w:rPr>
        <w:t xml:space="preserve"> DangKy();</w:t>
      </w:r>
    </w:p>
    <w:p w14:paraId="27FA327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dangKy.ShowDialog();</w:t>
      </w:r>
    </w:p>
    <w:p w14:paraId="446E231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44335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3728D9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CAE8C6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4E491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Application.Exit();</w:t>
      </w:r>
    </w:p>
    <w:p w14:paraId="49574E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57BA3D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348CBA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linkLabel1_QuenMatKhau_LinkClicked(</w:t>
      </w:r>
      <w:r>
        <w:rPr>
          <w:rFonts w:ascii="Consolas" w:hAnsi="Consolas" w:cs="Consolas"/>
          <w:color w:val="0000FF"/>
          <w:sz w:val="19"/>
          <w:szCs w:val="19"/>
        </w:rPr>
        <w:t>object</w:t>
      </w:r>
      <w:r>
        <w:rPr>
          <w:rFonts w:ascii="Consolas" w:hAnsi="Consolas" w:cs="Consolas"/>
          <w:color w:val="000000"/>
          <w:sz w:val="19"/>
          <w:szCs w:val="19"/>
        </w:rPr>
        <w:t xml:space="preserve"> sender, LinkLabelLinkClickedEventArgs e)</w:t>
      </w:r>
    </w:p>
    <w:p w14:paraId="7ABA15D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E3E3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QuenMatKhau quenMatKhau = </w:t>
      </w:r>
      <w:r>
        <w:rPr>
          <w:rFonts w:ascii="Consolas" w:hAnsi="Consolas" w:cs="Consolas"/>
          <w:color w:val="0000FF"/>
          <w:sz w:val="19"/>
          <w:szCs w:val="19"/>
        </w:rPr>
        <w:t>new</w:t>
      </w:r>
      <w:r>
        <w:rPr>
          <w:rFonts w:ascii="Consolas" w:hAnsi="Consolas" w:cs="Consolas"/>
          <w:color w:val="000000"/>
          <w:sz w:val="19"/>
          <w:szCs w:val="19"/>
        </w:rPr>
        <w:t xml:space="preserve"> QuenMatKhau();</w:t>
      </w:r>
    </w:p>
    <w:p w14:paraId="74A2E56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quenMatKhau.ShowDialog();</w:t>
      </w:r>
    </w:p>
    <w:p w14:paraId="284679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A3A3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BF15D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FB54733" w14:textId="1F6E0EFB" w:rsidR="00127F60" w:rsidRDefault="00127F60" w:rsidP="00127F60">
      <w:pPr>
        <w:autoSpaceDE w:val="0"/>
        <w:autoSpaceDN w:val="0"/>
        <w:adjustRightInd w:val="0"/>
        <w:spacing w:after="0" w:line="240" w:lineRule="auto"/>
        <w:ind w:firstLine="0"/>
        <w:jc w:val="left"/>
        <w:rPr>
          <w:rFonts w:cs="Times New Roman"/>
          <w:b/>
          <w:color w:val="000000"/>
          <w:sz w:val="24"/>
          <w:szCs w:val="24"/>
        </w:rPr>
      </w:pPr>
      <w:r>
        <w:rPr>
          <w:rFonts w:ascii="Consolas" w:hAnsi="Consolas" w:cs="Consolas"/>
          <w:color w:val="000000"/>
          <w:sz w:val="19"/>
          <w:szCs w:val="19"/>
        </w:rPr>
        <w:t xml:space="preserve">       </w:t>
      </w:r>
      <w:r w:rsidRPr="00127F60">
        <w:rPr>
          <w:rFonts w:cs="Times New Roman"/>
          <w:b/>
          <w:color w:val="000000"/>
          <w:sz w:val="24"/>
          <w:szCs w:val="24"/>
        </w:rPr>
        <w:t>5.2.15.</w:t>
      </w:r>
      <w:r>
        <w:rPr>
          <w:rFonts w:cs="Times New Roman"/>
          <w:b/>
          <w:color w:val="000000"/>
          <w:sz w:val="24"/>
          <w:szCs w:val="24"/>
        </w:rPr>
        <w:t>QuenMatKhau.cs</w:t>
      </w:r>
    </w:p>
    <w:p w14:paraId="643D838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6EABB5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622ADE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4B76964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1F707C2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395709B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B1D1B8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6B7018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5C1B9C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64011A8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96383F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19CA42D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F722C9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QuenMatKhau</w:t>
      </w:r>
      <w:r>
        <w:rPr>
          <w:rFonts w:ascii="Consolas" w:hAnsi="Consolas" w:cs="Consolas"/>
          <w:color w:val="000000"/>
          <w:sz w:val="19"/>
          <w:szCs w:val="19"/>
        </w:rPr>
        <w:t xml:space="preserve"> : Form</w:t>
      </w:r>
    </w:p>
    <w:p w14:paraId="5A25361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998BE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QuenMatKhau</w:t>
      </w:r>
      <w:r>
        <w:rPr>
          <w:rFonts w:ascii="Consolas" w:hAnsi="Consolas" w:cs="Consolas"/>
          <w:color w:val="000000"/>
          <w:sz w:val="19"/>
          <w:szCs w:val="19"/>
        </w:rPr>
        <w:t>()</w:t>
      </w:r>
    </w:p>
    <w:p w14:paraId="7D987AB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A9F82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5CA2F43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w:t>
      </w:r>
      <w:r>
        <w:rPr>
          <w:rFonts w:ascii="Consolas" w:hAnsi="Consolas" w:cs="Consolas"/>
          <w:color w:val="000000"/>
          <w:sz w:val="19"/>
          <w:szCs w:val="19"/>
        </w:rPr>
        <w:t>;</w:t>
      </w:r>
    </w:p>
    <w:p w14:paraId="727FFDA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33E74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Modify modify = </w:t>
      </w:r>
      <w:r>
        <w:rPr>
          <w:rFonts w:ascii="Consolas" w:hAnsi="Consolas" w:cs="Consolas"/>
          <w:color w:val="0000FF"/>
          <w:sz w:val="19"/>
          <w:szCs w:val="19"/>
        </w:rPr>
        <w:t>new</w:t>
      </w:r>
      <w:r>
        <w:rPr>
          <w:rFonts w:ascii="Consolas" w:hAnsi="Consolas" w:cs="Consolas"/>
          <w:color w:val="000000"/>
          <w:sz w:val="19"/>
          <w:szCs w:val="19"/>
        </w:rPr>
        <w:t xml:space="preserve"> Modify();</w:t>
      </w:r>
    </w:p>
    <w:p w14:paraId="693CA4B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68838C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F80A6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textBox1.Text;</w:t>
      </w:r>
    </w:p>
    <w:p w14:paraId="40B3196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(email.Trim() == </w:t>
      </w:r>
      <w:r>
        <w:rPr>
          <w:rFonts w:ascii="Consolas" w:hAnsi="Consolas" w:cs="Consolas"/>
          <w:color w:val="A31515"/>
          <w:sz w:val="19"/>
          <w:szCs w:val="19"/>
        </w:rPr>
        <w:t>""</w:t>
      </w:r>
      <w:r>
        <w:rPr>
          <w:rFonts w:ascii="Consolas" w:hAnsi="Consolas" w:cs="Consolas"/>
          <w:color w:val="000000"/>
          <w:sz w:val="19"/>
          <w:szCs w:val="19"/>
        </w:rPr>
        <w:t>) { MessageBox.Show(</w:t>
      </w:r>
      <w:r>
        <w:rPr>
          <w:rFonts w:ascii="Consolas" w:hAnsi="Consolas" w:cs="Consolas"/>
          <w:color w:val="A31515"/>
          <w:sz w:val="19"/>
          <w:szCs w:val="19"/>
        </w:rPr>
        <w:t>"Vui lòng nhập email đăng ký!"</w:t>
      </w:r>
      <w:r>
        <w:rPr>
          <w:rFonts w:ascii="Consolas" w:hAnsi="Consolas" w:cs="Consolas"/>
          <w:color w:val="000000"/>
          <w:sz w:val="19"/>
          <w:szCs w:val="19"/>
        </w:rPr>
        <w:t>); }</w:t>
      </w:r>
    </w:p>
    <w:p w14:paraId="31E19E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9965F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E8DBF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*from TaiKhoan where Email = '"</w:t>
      </w:r>
      <w:r>
        <w:rPr>
          <w:rFonts w:ascii="Consolas" w:hAnsi="Consolas" w:cs="Consolas"/>
          <w:color w:val="000000"/>
          <w:sz w:val="19"/>
          <w:szCs w:val="19"/>
        </w:rPr>
        <w:t xml:space="preserve"> + email + </w:t>
      </w:r>
      <w:r>
        <w:rPr>
          <w:rFonts w:ascii="Consolas" w:hAnsi="Consolas" w:cs="Consolas"/>
          <w:color w:val="A31515"/>
          <w:sz w:val="19"/>
          <w:szCs w:val="19"/>
        </w:rPr>
        <w:t>"'"</w:t>
      </w:r>
      <w:r>
        <w:rPr>
          <w:rFonts w:ascii="Consolas" w:hAnsi="Consolas" w:cs="Consolas"/>
          <w:color w:val="000000"/>
          <w:sz w:val="19"/>
          <w:szCs w:val="19"/>
        </w:rPr>
        <w:t>;</w:t>
      </w:r>
    </w:p>
    <w:p w14:paraId="0A4A7D0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(modify.TaiKhoans(query).Count!=0)</w:t>
      </w:r>
    </w:p>
    <w:p w14:paraId="66AB2C2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CA310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label3.ForeColor = Color.Blue;</w:t>
      </w:r>
    </w:p>
    <w:p w14:paraId="1AC8D23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"Mật khẩu: "</w:t>
      </w:r>
      <w:r>
        <w:rPr>
          <w:rFonts w:ascii="Consolas" w:hAnsi="Consolas" w:cs="Consolas"/>
          <w:color w:val="000000"/>
          <w:sz w:val="19"/>
          <w:szCs w:val="19"/>
        </w:rPr>
        <w:t xml:space="preserve"> + modify.TaiKhoans(query)[0].MatKhau;</w:t>
      </w:r>
    </w:p>
    <w:p w14:paraId="2535193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15244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31D94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0DEA03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label3.ForeColor = Color.Red;</w:t>
      </w:r>
    </w:p>
    <w:p w14:paraId="37B5801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label3.Text = </w:t>
      </w:r>
      <w:r>
        <w:rPr>
          <w:rFonts w:ascii="Consolas" w:hAnsi="Consolas" w:cs="Consolas"/>
          <w:color w:val="A31515"/>
          <w:sz w:val="19"/>
          <w:szCs w:val="19"/>
        </w:rPr>
        <w:t>"Email này chưa được đăng ký!"</w:t>
      </w:r>
      <w:r>
        <w:rPr>
          <w:rFonts w:ascii="Consolas" w:hAnsi="Consolas" w:cs="Consolas"/>
          <w:color w:val="000000"/>
          <w:sz w:val="19"/>
          <w:szCs w:val="19"/>
        </w:rPr>
        <w:t>;</w:t>
      </w:r>
    </w:p>
    <w:p w14:paraId="48FFB83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49EE5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4A5953"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51A27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9D1820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574EF4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0C2FE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Application.Exit();</w:t>
      </w:r>
    </w:p>
    <w:p w14:paraId="1896010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B2B3D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5BAA762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QuenMatKhau_Load(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583ACB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855CD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7248849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12994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8FE4B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19BC1FF" w14:textId="46099D7D" w:rsidR="00127F60" w:rsidRDefault="00127F60" w:rsidP="00127F60">
      <w:pPr>
        <w:autoSpaceDE w:val="0"/>
        <w:autoSpaceDN w:val="0"/>
        <w:adjustRightInd w:val="0"/>
        <w:spacing w:after="0" w:line="240" w:lineRule="auto"/>
        <w:ind w:firstLine="0"/>
        <w:jc w:val="left"/>
        <w:rPr>
          <w:rFonts w:cs="Times New Roman"/>
          <w:b/>
          <w:color w:val="000000"/>
          <w:sz w:val="24"/>
          <w:szCs w:val="24"/>
        </w:rPr>
      </w:pPr>
      <w:r>
        <w:rPr>
          <w:rFonts w:cs="Times New Roman"/>
          <w:b/>
          <w:color w:val="000000"/>
          <w:sz w:val="24"/>
          <w:szCs w:val="24"/>
        </w:rPr>
        <w:t xml:space="preserve">            5.2.16.TaiKhoan.cs</w:t>
      </w:r>
    </w:p>
    <w:p w14:paraId="7666B08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C8EEBB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1F54F4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AF020ED"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92C09E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9859D3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25EE2CB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QuanLyDT</w:t>
      </w:r>
    </w:p>
    <w:p w14:paraId="3D353B9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E3D1AE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TaiKhoan</w:t>
      </w:r>
    </w:p>
    <w:p w14:paraId="493CF497"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80304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tenTaiKhoan;</w:t>
      </w:r>
    </w:p>
    <w:p w14:paraId="4AC9E5F2"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matKhau;</w:t>
      </w:r>
    </w:p>
    <w:p w14:paraId="3E8744F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666C84B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TaiKhoan</w:t>
      </w:r>
      <w:r>
        <w:rPr>
          <w:rFonts w:ascii="Consolas" w:hAnsi="Consolas" w:cs="Consolas"/>
          <w:color w:val="000000"/>
          <w:sz w:val="19"/>
          <w:szCs w:val="19"/>
        </w:rPr>
        <w:t>()</w:t>
      </w:r>
    </w:p>
    <w:p w14:paraId="6C2CAFBB"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5E82D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CD0C01"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1A523CCF"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TaiKhoan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tenTaiKhoan, </w:t>
      </w:r>
      <w:r>
        <w:rPr>
          <w:rFonts w:ascii="Consolas" w:hAnsi="Consolas" w:cs="Consolas"/>
          <w:color w:val="0000FF"/>
          <w:sz w:val="19"/>
          <w:szCs w:val="19"/>
        </w:rPr>
        <w:t>string</w:t>
      </w:r>
      <w:r>
        <w:rPr>
          <w:rFonts w:ascii="Consolas" w:hAnsi="Consolas" w:cs="Consolas"/>
          <w:color w:val="000000"/>
          <w:sz w:val="19"/>
          <w:szCs w:val="19"/>
        </w:rPr>
        <w:t xml:space="preserve"> matKhau)</w:t>
      </w:r>
    </w:p>
    <w:p w14:paraId="5FF39EC0"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1E0584"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.tenTaiKhoan = tenTaiKhoan;</w:t>
      </w:r>
    </w:p>
    <w:p w14:paraId="3AC663A8"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.matKhau = matKhau;</w:t>
      </w:r>
    </w:p>
    <w:p w14:paraId="67EA018A"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49FF59"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p>
    <w:p w14:paraId="0CD5C89C"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TenTaiKhoan { </w:t>
      </w:r>
      <w:r>
        <w:rPr>
          <w:rFonts w:ascii="Consolas" w:hAnsi="Consolas" w:cs="Consolas"/>
          <w:color w:val="0000FF"/>
          <w:sz w:val="19"/>
          <w:szCs w:val="19"/>
        </w:rPr>
        <w:t>get</w:t>
      </w:r>
      <w:r>
        <w:rPr>
          <w:rFonts w:ascii="Consolas" w:hAnsi="Consolas" w:cs="Consolas"/>
          <w:color w:val="000000"/>
          <w:sz w:val="19"/>
          <w:szCs w:val="19"/>
        </w:rPr>
        <w:t xml:space="preserve"> =&gt; tenTaiKhoan; </w:t>
      </w:r>
      <w:r>
        <w:rPr>
          <w:rFonts w:ascii="Consolas" w:hAnsi="Consolas" w:cs="Consolas"/>
          <w:color w:val="0000FF"/>
          <w:sz w:val="19"/>
          <w:szCs w:val="19"/>
        </w:rPr>
        <w:t>set</w:t>
      </w:r>
      <w:r>
        <w:rPr>
          <w:rFonts w:ascii="Consolas" w:hAnsi="Consolas" w:cs="Consolas"/>
          <w:color w:val="000000"/>
          <w:sz w:val="19"/>
          <w:szCs w:val="19"/>
        </w:rPr>
        <w:t xml:space="preserve"> =&gt; tenTaiKhoan = value; }</w:t>
      </w:r>
    </w:p>
    <w:p w14:paraId="007DC2E5"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MatKhau { </w:t>
      </w:r>
      <w:r>
        <w:rPr>
          <w:rFonts w:ascii="Consolas" w:hAnsi="Consolas" w:cs="Consolas"/>
          <w:color w:val="0000FF"/>
          <w:sz w:val="19"/>
          <w:szCs w:val="19"/>
        </w:rPr>
        <w:t>get</w:t>
      </w:r>
      <w:r>
        <w:rPr>
          <w:rFonts w:ascii="Consolas" w:hAnsi="Consolas" w:cs="Consolas"/>
          <w:color w:val="000000"/>
          <w:sz w:val="19"/>
          <w:szCs w:val="19"/>
        </w:rPr>
        <w:t xml:space="preserve"> =&gt; matKhau; </w:t>
      </w:r>
      <w:r>
        <w:rPr>
          <w:rFonts w:ascii="Consolas" w:hAnsi="Consolas" w:cs="Consolas"/>
          <w:color w:val="0000FF"/>
          <w:sz w:val="19"/>
          <w:szCs w:val="19"/>
        </w:rPr>
        <w:t>set</w:t>
      </w:r>
      <w:r>
        <w:rPr>
          <w:rFonts w:ascii="Consolas" w:hAnsi="Consolas" w:cs="Consolas"/>
          <w:color w:val="000000"/>
          <w:sz w:val="19"/>
          <w:szCs w:val="19"/>
        </w:rPr>
        <w:t xml:space="preserve"> =&gt; matKhau = value; }</w:t>
      </w:r>
    </w:p>
    <w:p w14:paraId="73AA83D6"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908EDE" w14:textId="77777777" w:rsidR="00127F60" w:rsidRDefault="00127F60" w:rsidP="00127F6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A46B7E5" w14:textId="77777777" w:rsidR="00127F60" w:rsidRPr="00127F60" w:rsidRDefault="00127F60" w:rsidP="00127F60">
      <w:pPr>
        <w:autoSpaceDE w:val="0"/>
        <w:autoSpaceDN w:val="0"/>
        <w:adjustRightInd w:val="0"/>
        <w:spacing w:after="0" w:line="240" w:lineRule="auto"/>
        <w:ind w:firstLine="0"/>
        <w:jc w:val="left"/>
        <w:rPr>
          <w:rFonts w:cs="Times New Roman"/>
          <w:b/>
          <w:color w:val="000000"/>
          <w:sz w:val="24"/>
          <w:szCs w:val="24"/>
        </w:rPr>
      </w:pPr>
    </w:p>
    <w:p w14:paraId="14C43573" w14:textId="77777777" w:rsidR="00127F60" w:rsidRPr="00127F60" w:rsidRDefault="00127F60" w:rsidP="00127F60">
      <w:pPr>
        <w:autoSpaceDE w:val="0"/>
        <w:autoSpaceDN w:val="0"/>
        <w:adjustRightInd w:val="0"/>
        <w:spacing w:after="0" w:line="240" w:lineRule="auto"/>
        <w:ind w:left="720" w:firstLine="0"/>
        <w:jc w:val="left"/>
        <w:rPr>
          <w:rFonts w:cs="Times New Roman"/>
          <w:b/>
          <w:color w:val="000000"/>
          <w:sz w:val="24"/>
          <w:szCs w:val="24"/>
        </w:rPr>
      </w:pPr>
    </w:p>
    <w:p w14:paraId="26D29226" w14:textId="26997FC8" w:rsidR="00650666" w:rsidRPr="00650666" w:rsidRDefault="00E20E0A" w:rsidP="004F4C7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sidR="00650666">
        <w:rPr>
          <w:rFonts w:ascii="Consolas" w:hAnsi="Consolas" w:cs="Consolas"/>
          <w:color w:val="000000"/>
          <w:sz w:val="19"/>
          <w:szCs w:val="19"/>
        </w:rPr>
        <w:tab/>
      </w:r>
    </w:p>
    <w:p w14:paraId="78BFA568" w14:textId="63E5A468" w:rsidR="00BD2082" w:rsidRPr="00B17E71" w:rsidRDefault="00BD2082" w:rsidP="0044799E">
      <w:pPr>
        <w:rPr>
          <w:b/>
        </w:rPr>
      </w:pPr>
      <w:r w:rsidRPr="00B17E71">
        <w:rPr>
          <w:b/>
        </w:rPr>
        <w:t>6.1</w:t>
      </w:r>
      <w:r w:rsidR="0082500E" w:rsidRPr="00B17E71">
        <w:rPr>
          <w:b/>
        </w:rPr>
        <w:t>. Giao diện hệ thống</w:t>
      </w:r>
    </w:p>
    <w:p w14:paraId="783FD0AF" w14:textId="1B7DCF2E" w:rsidR="00650666" w:rsidRDefault="00650666" w:rsidP="00674E40"/>
    <w:p w14:paraId="7242294B" w14:textId="571DC0DF" w:rsidR="006E4901" w:rsidRDefault="006E4901" w:rsidP="00741B8C">
      <w:pPr>
        <w:autoSpaceDE w:val="0"/>
        <w:autoSpaceDN w:val="0"/>
        <w:adjustRightInd w:val="0"/>
        <w:spacing w:after="0" w:line="240" w:lineRule="auto"/>
        <w:ind w:firstLine="0"/>
        <w:jc w:val="left"/>
        <w:rPr>
          <w:rFonts w:ascii="Consolas" w:hAnsi="Consolas" w:cs="Consolas"/>
          <w:color w:val="000000"/>
          <w:sz w:val="19"/>
          <w:szCs w:val="19"/>
        </w:rPr>
      </w:pPr>
    </w:p>
    <w:p w14:paraId="7C353F56" w14:textId="327B5CFC" w:rsidR="00684578" w:rsidRDefault="00684578" w:rsidP="00674E40"/>
    <w:p w14:paraId="6F8F2EFE" w14:textId="02464F27" w:rsidR="00A2707E" w:rsidRDefault="007A6CC4" w:rsidP="00A2707E">
      <w:pPr>
        <w:autoSpaceDE w:val="0"/>
        <w:autoSpaceDN w:val="0"/>
        <w:adjustRightInd w:val="0"/>
        <w:spacing w:after="0" w:line="240" w:lineRule="auto"/>
        <w:ind w:firstLine="0"/>
        <w:jc w:val="left"/>
        <w:rPr>
          <w:rFonts w:ascii="Consolas" w:hAnsi="Consolas" w:cs="Consolas"/>
          <w:color w:val="0000FF"/>
          <w:sz w:val="19"/>
          <w:szCs w:val="19"/>
        </w:rPr>
      </w:pPr>
      <w:r>
        <w:rPr>
          <w:rFonts w:ascii="Consolas" w:hAnsi="Consolas" w:cs="Consolas"/>
          <w:color w:val="0000FF"/>
          <w:sz w:val="19"/>
          <w:szCs w:val="19"/>
        </w:rPr>
        <w:tab/>
      </w:r>
    </w:p>
    <w:p w14:paraId="301C601B" w14:textId="77777777" w:rsidR="00A2707E" w:rsidRDefault="00A2707E" w:rsidP="00A2707E">
      <w:pPr>
        <w:autoSpaceDE w:val="0"/>
        <w:autoSpaceDN w:val="0"/>
        <w:adjustRightInd w:val="0"/>
        <w:spacing w:after="0" w:line="240" w:lineRule="auto"/>
        <w:ind w:firstLine="0"/>
        <w:jc w:val="left"/>
        <w:rPr>
          <w:rFonts w:ascii="Consolas" w:hAnsi="Consolas" w:cs="Consolas"/>
          <w:color w:val="000000"/>
          <w:sz w:val="19"/>
          <w:szCs w:val="19"/>
        </w:rPr>
      </w:pPr>
    </w:p>
    <w:p w14:paraId="79581A24" w14:textId="75DB9D01" w:rsidR="00CB3F77" w:rsidRDefault="00CB3F77" w:rsidP="00B17E71">
      <w:pPr>
        <w:jc w:val="left"/>
      </w:pPr>
    </w:p>
    <w:p w14:paraId="72DA56D8" w14:textId="346F9349" w:rsidR="00C25AFF" w:rsidRDefault="00B53AB3" w:rsidP="005C62BE">
      <w:r>
        <w:rPr>
          <w:noProof/>
        </w:rPr>
        <w:drawing>
          <wp:inline distT="0" distB="0" distL="0" distR="0" wp14:anchorId="377237A7" wp14:editId="35D6636E">
            <wp:extent cx="576008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7).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7CB149CD" w14:textId="4E85AA15" w:rsidR="00B53AB3" w:rsidRDefault="00B53AB3" w:rsidP="005C62BE">
      <w:r>
        <w:rPr>
          <w:noProof/>
        </w:rPr>
        <w:drawing>
          <wp:inline distT="0" distB="0" distL="0" distR="0" wp14:anchorId="78DAC6EF" wp14:editId="204681B2">
            <wp:extent cx="5760085"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8).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4BEA3D5D" w14:textId="35CAA800" w:rsidR="00B53AB3" w:rsidRDefault="00B53AB3" w:rsidP="005C62BE">
      <w:r>
        <w:rPr>
          <w:noProof/>
        </w:rPr>
        <w:lastRenderedPageBreak/>
        <w:drawing>
          <wp:inline distT="0" distB="0" distL="0" distR="0" wp14:anchorId="3A9BCAFD" wp14:editId="0DF20EF5">
            <wp:extent cx="5760085" cy="3238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129).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1A3498AF" w14:textId="15F1A5A9" w:rsidR="00B53AB3" w:rsidRDefault="00B53AB3" w:rsidP="005C62BE">
      <w:r>
        <w:rPr>
          <w:noProof/>
        </w:rPr>
        <w:drawing>
          <wp:inline distT="0" distB="0" distL="0" distR="0" wp14:anchorId="726CF625" wp14:editId="28E8F62A">
            <wp:extent cx="5760085" cy="3238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130).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C38752A" w14:textId="57142C9D" w:rsidR="00B53AB3" w:rsidRDefault="00B53AB3" w:rsidP="005C62BE">
      <w:r>
        <w:rPr>
          <w:noProof/>
        </w:rPr>
        <w:lastRenderedPageBreak/>
        <w:drawing>
          <wp:inline distT="0" distB="0" distL="0" distR="0" wp14:anchorId="3C0065A4" wp14:editId="593EB3D9">
            <wp:extent cx="5760085" cy="3238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131).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866F7C" w14:textId="10AEA1FC" w:rsidR="00B53AB3" w:rsidRDefault="00B53AB3" w:rsidP="005C62BE">
      <w:r>
        <w:rPr>
          <w:noProof/>
        </w:rPr>
        <w:drawing>
          <wp:inline distT="0" distB="0" distL="0" distR="0" wp14:anchorId="16890A47" wp14:editId="01F9BBF1">
            <wp:extent cx="5760085" cy="3238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132).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64ABCE30" w14:textId="6527730D" w:rsidR="00B53AB3" w:rsidRDefault="00B53AB3" w:rsidP="005C62BE">
      <w:r>
        <w:rPr>
          <w:noProof/>
        </w:rPr>
        <w:lastRenderedPageBreak/>
        <w:drawing>
          <wp:inline distT="0" distB="0" distL="0" distR="0" wp14:anchorId="35759C67" wp14:editId="219E956B">
            <wp:extent cx="5760085" cy="3238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33).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7E15926" w14:textId="54E68713" w:rsidR="00EC4469" w:rsidRPr="00EC4469" w:rsidRDefault="00EC4469" w:rsidP="00DB0FC5">
      <w:pPr>
        <w:ind w:firstLine="0"/>
        <w:rPr>
          <w:b/>
          <w:sz w:val="28"/>
          <w:szCs w:val="28"/>
        </w:rPr>
      </w:pPr>
    </w:p>
    <w:sectPr w:rsidR="00EC4469" w:rsidRPr="00EC4469" w:rsidSect="001414EB">
      <w:headerReference w:type="default" r:id="rId31"/>
      <w:footerReference w:type="default" r:id="rId3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90A1E" w14:textId="77777777" w:rsidR="002462D4" w:rsidRDefault="002462D4" w:rsidP="001E7F66">
      <w:pPr>
        <w:spacing w:after="0" w:line="240" w:lineRule="auto"/>
      </w:pPr>
      <w:r>
        <w:separator/>
      </w:r>
    </w:p>
  </w:endnote>
  <w:endnote w:type="continuationSeparator" w:id="0">
    <w:p w14:paraId="3128ADBE" w14:textId="77777777" w:rsidR="002462D4" w:rsidRDefault="002462D4" w:rsidP="001E7F66">
      <w:pPr>
        <w:spacing w:after="0" w:line="240" w:lineRule="auto"/>
      </w:pPr>
      <w:r>
        <w:continuationSeparator/>
      </w:r>
    </w:p>
  </w:endnote>
  <w:endnote w:type="continuationNotice" w:id="1">
    <w:p w14:paraId="4BC11497" w14:textId="77777777" w:rsidR="002462D4" w:rsidRDefault="00246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BEB5D" w14:textId="77777777" w:rsidR="00086E3E" w:rsidRDefault="00086E3E" w:rsidP="002B2A11">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0"/>
    </w:tblGrid>
    <w:tr w:rsidR="00086E3E" w14:paraId="09CBEB61" w14:textId="77777777">
      <w:trPr>
        <w:trHeight w:hRule="exact" w:val="115"/>
        <w:jc w:val="center"/>
      </w:trPr>
      <w:tc>
        <w:tcPr>
          <w:tcW w:w="4686" w:type="dxa"/>
          <w:shd w:val="clear" w:color="auto" w:fill="4472C4" w:themeFill="accent1"/>
          <w:tcMar>
            <w:top w:w="0" w:type="dxa"/>
            <w:bottom w:w="0" w:type="dxa"/>
          </w:tcMar>
        </w:tcPr>
        <w:p w14:paraId="09CBEB5F" w14:textId="55B088A3" w:rsidR="00086E3E" w:rsidRDefault="00086E3E">
          <w:pPr>
            <w:pStyle w:val="Header"/>
            <w:tabs>
              <w:tab w:val="clear" w:pos="4680"/>
              <w:tab w:val="clear" w:pos="9360"/>
            </w:tabs>
            <w:rPr>
              <w:caps/>
              <w:sz w:val="18"/>
            </w:rPr>
          </w:pPr>
          <w:r>
            <w:rPr>
              <w:caps/>
              <w:sz w:val="18"/>
            </w:rPr>
            <w:t>..</w:t>
          </w:r>
        </w:p>
      </w:tc>
      <w:tc>
        <w:tcPr>
          <w:tcW w:w="4674" w:type="dxa"/>
          <w:shd w:val="clear" w:color="auto" w:fill="4472C4" w:themeFill="accent1"/>
          <w:tcMar>
            <w:top w:w="0" w:type="dxa"/>
            <w:bottom w:w="0" w:type="dxa"/>
          </w:tcMar>
        </w:tcPr>
        <w:p w14:paraId="09CBEB60" w14:textId="77777777" w:rsidR="00086E3E" w:rsidRDefault="00086E3E">
          <w:pPr>
            <w:pStyle w:val="Header"/>
            <w:tabs>
              <w:tab w:val="clear" w:pos="4680"/>
              <w:tab w:val="clear" w:pos="9360"/>
            </w:tabs>
            <w:jc w:val="right"/>
            <w:rPr>
              <w:caps/>
              <w:sz w:val="18"/>
            </w:rPr>
          </w:pPr>
        </w:p>
      </w:tc>
    </w:tr>
    <w:tr w:rsidR="00086E3E" w14:paraId="09CBEB64" w14:textId="77777777">
      <w:trPr>
        <w:jc w:val="center"/>
      </w:trPr>
      <w:sdt>
        <w:sdtPr>
          <w:rPr>
            <w:caps/>
            <w:color w:val="808080" w:themeColor="background1" w:themeShade="80"/>
            <w:sz w:val="18"/>
            <w:szCs w:val="18"/>
          </w:rPr>
          <w:alias w:val="Author"/>
          <w:tag w:val=""/>
          <w:id w:val="-123493082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9CBEB62" w14:textId="2F013A71" w:rsidR="00086E3E" w:rsidRDefault="00086E3E" w:rsidP="003522C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12 – 129212 - KTPMUD</w:t>
              </w:r>
            </w:p>
          </w:tc>
        </w:sdtContent>
      </w:sdt>
      <w:tc>
        <w:tcPr>
          <w:tcW w:w="4674" w:type="dxa"/>
          <w:shd w:val="clear" w:color="auto" w:fill="auto"/>
          <w:vAlign w:val="center"/>
        </w:tcPr>
        <w:p w14:paraId="09CBEB63" w14:textId="77777777" w:rsidR="00086E3E" w:rsidRDefault="00086E3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45F97">
            <w:rPr>
              <w:caps/>
              <w:noProof/>
              <w:color w:val="808080" w:themeColor="background1" w:themeShade="80"/>
              <w:sz w:val="18"/>
              <w:szCs w:val="18"/>
            </w:rPr>
            <w:t>14</w:t>
          </w:r>
          <w:r>
            <w:rPr>
              <w:caps/>
              <w:noProof/>
              <w:color w:val="808080" w:themeColor="background1" w:themeShade="80"/>
              <w:sz w:val="18"/>
              <w:szCs w:val="18"/>
            </w:rPr>
            <w:fldChar w:fldCharType="end"/>
          </w:r>
        </w:p>
      </w:tc>
    </w:tr>
  </w:tbl>
  <w:p w14:paraId="09CBEB65" w14:textId="77777777" w:rsidR="00086E3E" w:rsidRDefault="00086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9A69A" w14:textId="77777777" w:rsidR="002462D4" w:rsidRDefault="002462D4" w:rsidP="001E7F66">
      <w:pPr>
        <w:spacing w:after="0" w:line="240" w:lineRule="auto"/>
      </w:pPr>
      <w:r>
        <w:separator/>
      </w:r>
    </w:p>
  </w:footnote>
  <w:footnote w:type="continuationSeparator" w:id="0">
    <w:p w14:paraId="0DD7C11E" w14:textId="77777777" w:rsidR="002462D4" w:rsidRDefault="002462D4" w:rsidP="001E7F66">
      <w:pPr>
        <w:spacing w:after="0" w:line="240" w:lineRule="auto"/>
      </w:pPr>
      <w:r>
        <w:continuationSeparator/>
      </w:r>
    </w:p>
  </w:footnote>
  <w:footnote w:type="continuationNotice" w:id="1">
    <w:p w14:paraId="25A3FC4C" w14:textId="77777777" w:rsidR="002462D4" w:rsidRDefault="002462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BEB5E" w14:textId="77777777" w:rsidR="00086E3E" w:rsidRDefault="00086E3E">
    <w:pPr>
      <w:pStyle w:val="Header"/>
    </w:pPr>
    <w:r>
      <w:rPr>
        <w:noProof/>
      </w:rPr>
      <mc:AlternateContent>
        <mc:Choice Requires="wps">
          <w:drawing>
            <wp:anchor distT="0" distB="0" distL="118745" distR="118745" simplePos="0" relativeHeight="251658240" behindDoc="1" locked="0" layoutInCell="1" allowOverlap="0" wp14:anchorId="09CBEB66" wp14:editId="09CBEB6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6910" cy="252095"/>
              <wp:effectExtent l="0" t="0" r="0" b="1905"/>
              <wp:wrapSquare wrapText="bothSides"/>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2520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2"/>
                            </w:rPr>
                            <w:alias w:val="Title"/>
                            <w:tag w:val=""/>
                            <w:id w:val="-291670096"/>
                            <w:dataBinding w:prefixMappings="xmlns:ns0='http://purl.org/dc/elements/1.1/' xmlns:ns1='http://schemas.openxmlformats.org/package/2006/metadata/core-properties' " w:xpath="/ns1:coreProperties[1]/ns0:title[1]" w:storeItemID="{6C3C8BC8-F283-45AE-878A-BAB7291924A1}"/>
                            <w:text/>
                          </w:sdtPr>
                          <w:sdtEndPr/>
                          <w:sdtContent>
                            <w:p w14:paraId="09CBEB68" w14:textId="760B6D2D" w:rsidR="00086E3E" w:rsidRPr="001964D9" w:rsidRDefault="00086E3E" w:rsidP="00A50B5B">
                              <w:pPr>
                                <w:pStyle w:val="Header"/>
                                <w:tabs>
                                  <w:tab w:val="clear" w:pos="4680"/>
                                  <w:tab w:val="clear" w:pos="9360"/>
                                </w:tabs>
                                <w:ind w:firstLine="0"/>
                                <w:jc w:val="center"/>
                                <w:rPr>
                                  <w:caps/>
                                  <w:color w:val="FFFFFF" w:themeColor="background1"/>
                                  <w:sz w:val="22"/>
                                </w:rPr>
                              </w:pPr>
                              <w:r>
                                <w:rPr>
                                  <w:caps/>
                                  <w:color w:val="FFFFFF" w:themeColor="background1"/>
                                  <w:sz w:val="22"/>
                                </w:rPr>
                                <w:t>Phần mềm quản lí cửa hàng ĐIỆN THOẠI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CBEB66" id="Rectangle 73" o:spid="_x0000_s1026" style="position:absolute;left:0;text-align:left;margin-left:0;margin-top:0;width:453.3pt;height:19.85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" o:allowoverlap="f" fillcolor="#4472c4 [3204]" stroked="f" strokeweight="1pt">
              <v:textbox style="mso-fit-shape-to-text:t">
                <w:txbxContent>
                  <w:sdt>
                    <w:sdtPr>
                      <w:rPr>
                        <w:caps/>
                        <w:color w:val="FFFFFF" w:themeColor="background1"/>
                        <w:sz w:val="22"/>
                      </w:rPr>
                      <w:alias w:val="Title"/>
                      <w:tag w:val=""/>
                      <w:id w:val="-291670096"/>
                      <w:dataBinding w:prefixMappings="xmlns:ns0='http://purl.org/dc/elements/1.1/' xmlns:ns1='http://schemas.openxmlformats.org/package/2006/metadata/core-properties' " w:xpath="/ns1:coreProperties[1]/ns0:title[1]" w:storeItemID="{6C3C8BC8-F283-45AE-878A-BAB7291924A1}"/>
                      <w:text/>
                    </w:sdtPr>
                    <w:sdtEndPr/>
                    <w:sdtContent>
                      <w:p w14:paraId="09CBEB68" w14:textId="760B6D2D" w:rsidR="00086E3E" w:rsidRPr="001964D9" w:rsidRDefault="00086E3E" w:rsidP="00A50B5B">
                        <w:pPr>
                          <w:pStyle w:val="Header"/>
                          <w:tabs>
                            <w:tab w:val="clear" w:pos="4680"/>
                            <w:tab w:val="clear" w:pos="9360"/>
                          </w:tabs>
                          <w:ind w:firstLine="0"/>
                          <w:jc w:val="center"/>
                          <w:rPr>
                            <w:caps/>
                            <w:color w:val="FFFFFF" w:themeColor="background1"/>
                            <w:sz w:val="22"/>
                          </w:rPr>
                        </w:pPr>
                        <w:r>
                          <w:rPr>
                            <w:caps/>
                            <w:color w:val="FFFFFF" w:themeColor="background1"/>
                            <w:sz w:val="22"/>
                          </w:rPr>
                          <w:t>Phần mềm quản lí cửa hàng ĐIỆN THOẠI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47F"/>
    <w:multiLevelType w:val="hybridMultilevel"/>
    <w:tmpl w:val="FFFFFFFF"/>
    <w:lvl w:ilvl="0" w:tplc="38AEE9D6">
      <w:start w:val="1"/>
      <w:numFmt w:val="bullet"/>
      <w:lvlText w:val="-"/>
      <w:lvlJc w:val="left"/>
      <w:pPr>
        <w:ind w:left="720" w:hanging="360"/>
      </w:pPr>
      <w:rPr>
        <w:rFonts w:ascii="Calibri" w:hAnsi="Calibri" w:hint="default"/>
      </w:rPr>
    </w:lvl>
    <w:lvl w:ilvl="1" w:tplc="3DE619C6">
      <w:start w:val="1"/>
      <w:numFmt w:val="bullet"/>
      <w:lvlText w:val="o"/>
      <w:lvlJc w:val="left"/>
      <w:pPr>
        <w:ind w:left="1440" w:hanging="360"/>
      </w:pPr>
      <w:rPr>
        <w:rFonts w:ascii="Courier New" w:hAnsi="Courier New" w:hint="default"/>
      </w:rPr>
    </w:lvl>
    <w:lvl w:ilvl="2" w:tplc="45D44A9A">
      <w:start w:val="1"/>
      <w:numFmt w:val="bullet"/>
      <w:lvlText w:val=""/>
      <w:lvlJc w:val="left"/>
      <w:pPr>
        <w:ind w:left="2160" w:hanging="360"/>
      </w:pPr>
      <w:rPr>
        <w:rFonts w:ascii="Wingdings" w:hAnsi="Wingdings" w:hint="default"/>
      </w:rPr>
    </w:lvl>
    <w:lvl w:ilvl="3" w:tplc="4E10454E">
      <w:start w:val="1"/>
      <w:numFmt w:val="bullet"/>
      <w:lvlText w:val=""/>
      <w:lvlJc w:val="left"/>
      <w:pPr>
        <w:ind w:left="2880" w:hanging="360"/>
      </w:pPr>
      <w:rPr>
        <w:rFonts w:ascii="Symbol" w:hAnsi="Symbol" w:hint="default"/>
      </w:rPr>
    </w:lvl>
    <w:lvl w:ilvl="4" w:tplc="4DFE83C8">
      <w:start w:val="1"/>
      <w:numFmt w:val="bullet"/>
      <w:lvlText w:val="o"/>
      <w:lvlJc w:val="left"/>
      <w:pPr>
        <w:ind w:left="3600" w:hanging="360"/>
      </w:pPr>
      <w:rPr>
        <w:rFonts w:ascii="Courier New" w:hAnsi="Courier New" w:hint="default"/>
      </w:rPr>
    </w:lvl>
    <w:lvl w:ilvl="5" w:tplc="0A9092C6">
      <w:start w:val="1"/>
      <w:numFmt w:val="bullet"/>
      <w:lvlText w:val=""/>
      <w:lvlJc w:val="left"/>
      <w:pPr>
        <w:ind w:left="4320" w:hanging="360"/>
      </w:pPr>
      <w:rPr>
        <w:rFonts w:ascii="Wingdings" w:hAnsi="Wingdings" w:hint="default"/>
      </w:rPr>
    </w:lvl>
    <w:lvl w:ilvl="6" w:tplc="28301F4C">
      <w:start w:val="1"/>
      <w:numFmt w:val="bullet"/>
      <w:lvlText w:val=""/>
      <w:lvlJc w:val="left"/>
      <w:pPr>
        <w:ind w:left="5040" w:hanging="360"/>
      </w:pPr>
      <w:rPr>
        <w:rFonts w:ascii="Symbol" w:hAnsi="Symbol" w:hint="default"/>
      </w:rPr>
    </w:lvl>
    <w:lvl w:ilvl="7" w:tplc="296447A4">
      <w:start w:val="1"/>
      <w:numFmt w:val="bullet"/>
      <w:lvlText w:val="o"/>
      <w:lvlJc w:val="left"/>
      <w:pPr>
        <w:ind w:left="5760" w:hanging="360"/>
      </w:pPr>
      <w:rPr>
        <w:rFonts w:ascii="Courier New" w:hAnsi="Courier New" w:hint="default"/>
      </w:rPr>
    </w:lvl>
    <w:lvl w:ilvl="8" w:tplc="F546405E">
      <w:start w:val="1"/>
      <w:numFmt w:val="bullet"/>
      <w:lvlText w:val=""/>
      <w:lvlJc w:val="left"/>
      <w:pPr>
        <w:ind w:left="6480" w:hanging="360"/>
      </w:pPr>
      <w:rPr>
        <w:rFonts w:ascii="Wingdings" w:hAnsi="Wingdings" w:hint="default"/>
      </w:rPr>
    </w:lvl>
  </w:abstractNum>
  <w:abstractNum w:abstractNumId="1" w15:restartNumberingAfterBreak="0">
    <w:nsid w:val="04FE3359"/>
    <w:multiLevelType w:val="hybridMultilevel"/>
    <w:tmpl w:val="149E7286"/>
    <w:lvl w:ilvl="0" w:tplc="C98215C8">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A07CB"/>
    <w:multiLevelType w:val="hybridMultilevel"/>
    <w:tmpl w:val="16B68726"/>
    <w:lvl w:ilvl="0" w:tplc="56847F0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4513D"/>
    <w:multiLevelType w:val="hybridMultilevel"/>
    <w:tmpl w:val="74F07508"/>
    <w:lvl w:ilvl="0" w:tplc="34667C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04949"/>
    <w:multiLevelType w:val="hybridMultilevel"/>
    <w:tmpl w:val="1D7A1E7C"/>
    <w:lvl w:ilvl="0" w:tplc="720CB6B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10BCD"/>
    <w:multiLevelType w:val="hybridMultilevel"/>
    <w:tmpl w:val="13724DF8"/>
    <w:lvl w:ilvl="0" w:tplc="AA5E57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263721"/>
    <w:multiLevelType w:val="multilevel"/>
    <w:tmpl w:val="53C63786"/>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460BAF"/>
    <w:multiLevelType w:val="multilevel"/>
    <w:tmpl w:val="BACE155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4F04F2"/>
    <w:multiLevelType w:val="multilevel"/>
    <w:tmpl w:val="A4141F4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AD1956"/>
    <w:multiLevelType w:val="hybridMultilevel"/>
    <w:tmpl w:val="32647206"/>
    <w:lvl w:ilvl="0" w:tplc="C354F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C50608"/>
    <w:multiLevelType w:val="hybridMultilevel"/>
    <w:tmpl w:val="7426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817BA"/>
    <w:multiLevelType w:val="multilevel"/>
    <w:tmpl w:val="E6F4D924"/>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633A3F"/>
    <w:multiLevelType w:val="multilevel"/>
    <w:tmpl w:val="8F38C2D2"/>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B17DB8"/>
    <w:multiLevelType w:val="hybridMultilevel"/>
    <w:tmpl w:val="FFFFFFFF"/>
    <w:lvl w:ilvl="0" w:tplc="88EE8336">
      <w:start w:val="1"/>
      <w:numFmt w:val="decimal"/>
      <w:lvlText w:val="%1."/>
      <w:lvlJc w:val="left"/>
      <w:pPr>
        <w:ind w:left="720" w:hanging="360"/>
      </w:pPr>
    </w:lvl>
    <w:lvl w:ilvl="1" w:tplc="4152684A">
      <w:start w:val="1"/>
      <w:numFmt w:val="decimal"/>
      <w:lvlText w:val="%2."/>
      <w:lvlJc w:val="left"/>
      <w:pPr>
        <w:ind w:left="1440" w:hanging="360"/>
      </w:pPr>
    </w:lvl>
    <w:lvl w:ilvl="2" w:tplc="53D464BA">
      <w:start w:val="1"/>
      <w:numFmt w:val="lowerRoman"/>
      <w:lvlText w:val="%3."/>
      <w:lvlJc w:val="right"/>
      <w:pPr>
        <w:ind w:left="2160" w:hanging="180"/>
      </w:pPr>
    </w:lvl>
    <w:lvl w:ilvl="3" w:tplc="BCC2DA34">
      <w:start w:val="1"/>
      <w:numFmt w:val="decimal"/>
      <w:lvlText w:val="%4."/>
      <w:lvlJc w:val="left"/>
      <w:pPr>
        <w:ind w:left="2880" w:hanging="360"/>
      </w:pPr>
    </w:lvl>
    <w:lvl w:ilvl="4" w:tplc="B6463846">
      <w:start w:val="1"/>
      <w:numFmt w:val="lowerLetter"/>
      <w:lvlText w:val="%5."/>
      <w:lvlJc w:val="left"/>
      <w:pPr>
        <w:ind w:left="3600" w:hanging="360"/>
      </w:pPr>
    </w:lvl>
    <w:lvl w:ilvl="5" w:tplc="5C2EBF22">
      <w:start w:val="1"/>
      <w:numFmt w:val="lowerRoman"/>
      <w:lvlText w:val="%6."/>
      <w:lvlJc w:val="right"/>
      <w:pPr>
        <w:ind w:left="4320" w:hanging="180"/>
      </w:pPr>
    </w:lvl>
    <w:lvl w:ilvl="6" w:tplc="FFCA89E8">
      <w:start w:val="1"/>
      <w:numFmt w:val="decimal"/>
      <w:lvlText w:val="%7."/>
      <w:lvlJc w:val="left"/>
      <w:pPr>
        <w:ind w:left="5040" w:hanging="360"/>
      </w:pPr>
    </w:lvl>
    <w:lvl w:ilvl="7" w:tplc="33B4E182">
      <w:start w:val="1"/>
      <w:numFmt w:val="lowerLetter"/>
      <w:lvlText w:val="%8."/>
      <w:lvlJc w:val="left"/>
      <w:pPr>
        <w:ind w:left="5760" w:hanging="360"/>
      </w:pPr>
    </w:lvl>
    <w:lvl w:ilvl="8" w:tplc="F87AFA22">
      <w:start w:val="1"/>
      <w:numFmt w:val="lowerRoman"/>
      <w:lvlText w:val="%9."/>
      <w:lvlJc w:val="right"/>
      <w:pPr>
        <w:ind w:left="6480" w:hanging="180"/>
      </w:pPr>
    </w:lvl>
  </w:abstractNum>
  <w:abstractNum w:abstractNumId="14" w15:restartNumberingAfterBreak="0">
    <w:nsid w:val="62757814"/>
    <w:multiLevelType w:val="hybridMultilevel"/>
    <w:tmpl w:val="1792A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2"/>
  </w:num>
  <w:num w:numId="4">
    <w:abstractNumId w:val="6"/>
  </w:num>
  <w:num w:numId="5">
    <w:abstractNumId w:val="9"/>
  </w:num>
  <w:num w:numId="6">
    <w:abstractNumId w:val="5"/>
  </w:num>
  <w:num w:numId="7">
    <w:abstractNumId w:val="11"/>
  </w:num>
  <w:num w:numId="8">
    <w:abstractNumId w:val="10"/>
  </w:num>
  <w:num w:numId="9">
    <w:abstractNumId w:val="2"/>
  </w:num>
  <w:num w:numId="10">
    <w:abstractNumId w:val="4"/>
  </w:num>
  <w:num w:numId="11">
    <w:abstractNumId w:val="3"/>
  </w:num>
  <w:num w:numId="12">
    <w:abstractNumId w:val="0"/>
  </w:num>
  <w:num w:numId="13">
    <w:abstractNumId w:val="13"/>
  </w:num>
  <w:num w:numId="14">
    <w:abstractNumId w:val="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12"/>
    <w:rsid w:val="00001D41"/>
    <w:rsid w:val="000033B1"/>
    <w:rsid w:val="0000421E"/>
    <w:rsid w:val="000042AE"/>
    <w:rsid w:val="000044F9"/>
    <w:rsid w:val="00004708"/>
    <w:rsid w:val="00005DFF"/>
    <w:rsid w:val="00006853"/>
    <w:rsid w:val="00010640"/>
    <w:rsid w:val="00010F95"/>
    <w:rsid w:val="0001124A"/>
    <w:rsid w:val="000157B2"/>
    <w:rsid w:val="00015A90"/>
    <w:rsid w:val="0001722C"/>
    <w:rsid w:val="0002324A"/>
    <w:rsid w:val="00024DAD"/>
    <w:rsid w:val="00025AEE"/>
    <w:rsid w:val="00025D10"/>
    <w:rsid w:val="00026470"/>
    <w:rsid w:val="0003089E"/>
    <w:rsid w:val="00033B54"/>
    <w:rsid w:val="000349BE"/>
    <w:rsid w:val="00034D4D"/>
    <w:rsid w:val="00034EAC"/>
    <w:rsid w:val="000362B2"/>
    <w:rsid w:val="00036B0E"/>
    <w:rsid w:val="000402E3"/>
    <w:rsid w:val="0004248D"/>
    <w:rsid w:val="00043BBE"/>
    <w:rsid w:val="000458B6"/>
    <w:rsid w:val="00046546"/>
    <w:rsid w:val="00050F9C"/>
    <w:rsid w:val="000515DD"/>
    <w:rsid w:val="0005401B"/>
    <w:rsid w:val="00054F28"/>
    <w:rsid w:val="00056268"/>
    <w:rsid w:val="00060EC3"/>
    <w:rsid w:val="000613DF"/>
    <w:rsid w:val="00062113"/>
    <w:rsid w:val="000645C9"/>
    <w:rsid w:val="00066347"/>
    <w:rsid w:val="00067481"/>
    <w:rsid w:val="00070608"/>
    <w:rsid w:val="00073EBC"/>
    <w:rsid w:val="00073F7A"/>
    <w:rsid w:val="0007495B"/>
    <w:rsid w:val="000770FF"/>
    <w:rsid w:val="00082532"/>
    <w:rsid w:val="000829F4"/>
    <w:rsid w:val="00084303"/>
    <w:rsid w:val="00086235"/>
    <w:rsid w:val="00086BAC"/>
    <w:rsid w:val="00086E3E"/>
    <w:rsid w:val="00090B8F"/>
    <w:rsid w:val="000936C9"/>
    <w:rsid w:val="000947ED"/>
    <w:rsid w:val="00094963"/>
    <w:rsid w:val="00095ABA"/>
    <w:rsid w:val="000960D2"/>
    <w:rsid w:val="000A26DF"/>
    <w:rsid w:val="000A3B34"/>
    <w:rsid w:val="000A5288"/>
    <w:rsid w:val="000A5788"/>
    <w:rsid w:val="000A6123"/>
    <w:rsid w:val="000A763B"/>
    <w:rsid w:val="000A7D35"/>
    <w:rsid w:val="000B3215"/>
    <w:rsid w:val="000B3BB9"/>
    <w:rsid w:val="000B4FA7"/>
    <w:rsid w:val="000B4FB7"/>
    <w:rsid w:val="000B6E6C"/>
    <w:rsid w:val="000C1C12"/>
    <w:rsid w:val="000C3828"/>
    <w:rsid w:val="000C54E3"/>
    <w:rsid w:val="000D0C7A"/>
    <w:rsid w:val="000D4537"/>
    <w:rsid w:val="000D5073"/>
    <w:rsid w:val="000E000C"/>
    <w:rsid w:val="000E04D0"/>
    <w:rsid w:val="000E4326"/>
    <w:rsid w:val="000E47C4"/>
    <w:rsid w:val="000F04D0"/>
    <w:rsid w:val="000F1CFB"/>
    <w:rsid w:val="000F5226"/>
    <w:rsid w:val="000F580F"/>
    <w:rsid w:val="00103694"/>
    <w:rsid w:val="00103738"/>
    <w:rsid w:val="00105EA8"/>
    <w:rsid w:val="00113D1E"/>
    <w:rsid w:val="00114FC0"/>
    <w:rsid w:val="00115219"/>
    <w:rsid w:val="0012058C"/>
    <w:rsid w:val="001205DD"/>
    <w:rsid w:val="00120EE7"/>
    <w:rsid w:val="00121C7E"/>
    <w:rsid w:val="00122C5F"/>
    <w:rsid w:val="00122CA5"/>
    <w:rsid w:val="00123031"/>
    <w:rsid w:val="00123A14"/>
    <w:rsid w:val="00124C82"/>
    <w:rsid w:val="0012511A"/>
    <w:rsid w:val="0012776D"/>
    <w:rsid w:val="00127F60"/>
    <w:rsid w:val="0013023D"/>
    <w:rsid w:val="00130F3E"/>
    <w:rsid w:val="00131BE3"/>
    <w:rsid w:val="0013344C"/>
    <w:rsid w:val="0013555A"/>
    <w:rsid w:val="001364EB"/>
    <w:rsid w:val="00137822"/>
    <w:rsid w:val="001404DA"/>
    <w:rsid w:val="00140D19"/>
    <w:rsid w:val="001414EB"/>
    <w:rsid w:val="00142225"/>
    <w:rsid w:val="001428EB"/>
    <w:rsid w:val="00142EA9"/>
    <w:rsid w:val="00145BAD"/>
    <w:rsid w:val="00146260"/>
    <w:rsid w:val="001462FB"/>
    <w:rsid w:val="00146EEA"/>
    <w:rsid w:val="001508BC"/>
    <w:rsid w:val="0015362D"/>
    <w:rsid w:val="00153C4C"/>
    <w:rsid w:val="0015508E"/>
    <w:rsid w:val="0015709C"/>
    <w:rsid w:val="00160053"/>
    <w:rsid w:val="00160C3B"/>
    <w:rsid w:val="001633A6"/>
    <w:rsid w:val="001643D5"/>
    <w:rsid w:val="00165439"/>
    <w:rsid w:val="00165AB8"/>
    <w:rsid w:val="0016672A"/>
    <w:rsid w:val="00170EE4"/>
    <w:rsid w:val="00171AD3"/>
    <w:rsid w:val="0017493F"/>
    <w:rsid w:val="00180A83"/>
    <w:rsid w:val="00181755"/>
    <w:rsid w:val="001821C3"/>
    <w:rsid w:val="00183199"/>
    <w:rsid w:val="00184719"/>
    <w:rsid w:val="001870B8"/>
    <w:rsid w:val="001874F0"/>
    <w:rsid w:val="00187B7D"/>
    <w:rsid w:val="001900F2"/>
    <w:rsid w:val="00190E23"/>
    <w:rsid w:val="00190EF6"/>
    <w:rsid w:val="00192EC1"/>
    <w:rsid w:val="00192FF2"/>
    <w:rsid w:val="0019461C"/>
    <w:rsid w:val="0019554A"/>
    <w:rsid w:val="00195605"/>
    <w:rsid w:val="001964D9"/>
    <w:rsid w:val="001965B1"/>
    <w:rsid w:val="001A3D48"/>
    <w:rsid w:val="001B042C"/>
    <w:rsid w:val="001B1020"/>
    <w:rsid w:val="001B37C9"/>
    <w:rsid w:val="001B55CF"/>
    <w:rsid w:val="001B5EB8"/>
    <w:rsid w:val="001B6F5C"/>
    <w:rsid w:val="001B7572"/>
    <w:rsid w:val="001B7B59"/>
    <w:rsid w:val="001C0CF9"/>
    <w:rsid w:val="001C4ABD"/>
    <w:rsid w:val="001C788F"/>
    <w:rsid w:val="001D01A1"/>
    <w:rsid w:val="001D364B"/>
    <w:rsid w:val="001E15B9"/>
    <w:rsid w:val="001E2799"/>
    <w:rsid w:val="001E4DA9"/>
    <w:rsid w:val="001E559D"/>
    <w:rsid w:val="001E69DA"/>
    <w:rsid w:val="001E73CD"/>
    <w:rsid w:val="001E7484"/>
    <w:rsid w:val="001E7F66"/>
    <w:rsid w:val="001F1361"/>
    <w:rsid w:val="001F205D"/>
    <w:rsid w:val="001F59D4"/>
    <w:rsid w:val="002028F5"/>
    <w:rsid w:val="002032DA"/>
    <w:rsid w:val="0020398F"/>
    <w:rsid w:val="00203C00"/>
    <w:rsid w:val="002072CC"/>
    <w:rsid w:val="00211801"/>
    <w:rsid w:val="00212B87"/>
    <w:rsid w:val="0021330A"/>
    <w:rsid w:val="002138B6"/>
    <w:rsid w:val="002147F6"/>
    <w:rsid w:val="00215B3D"/>
    <w:rsid w:val="0021637B"/>
    <w:rsid w:val="00217222"/>
    <w:rsid w:val="00221100"/>
    <w:rsid w:val="00222003"/>
    <w:rsid w:val="002225A6"/>
    <w:rsid w:val="00225A40"/>
    <w:rsid w:val="00225D8F"/>
    <w:rsid w:val="002261C4"/>
    <w:rsid w:val="0022645C"/>
    <w:rsid w:val="00226531"/>
    <w:rsid w:val="00227B6A"/>
    <w:rsid w:val="002352E4"/>
    <w:rsid w:val="00236303"/>
    <w:rsid w:val="00236AF3"/>
    <w:rsid w:val="00240BCD"/>
    <w:rsid w:val="0024116E"/>
    <w:rsid w:val="002426BB"/>
    <w:rsid w:val="00243469"/>
    <w:rsid w:val="00243FF9"/>
    <w:rsid w:val="002445B5"/>
    <w:rsid w:val="002462D4"/>
    <w:rsid w:val="0024774D"/>
    <w:rsid w:val="002478BF"/>
    <w:rsid w:val="00247DBC"/>
    <w:rsid w:val="00247E96"/>
    <w:rsid w:val="00247FA5"/>
    <w:rsid w:val="00250609"/>
    <w:rsid w:val="00251EDD"/>
    <w:rsid w:val="00253FD7"/>
    <w:rsid w:val="00254012"/>
    <w:rsid w:val="00254148"/>
    <w:rsid w:val="0025479F"/>
    <w:rsid w:val="00254AFB"/>
    <w:rsid w:val="002550D9"/>
    <w:rsid w:val="00257B0D"/>
    <w:rsid w:val="00257DF5"/>
    <w:rsid w:val="0026336D"/>
    <w:rsid w:val="002638B4"/>
    <w:rsid w:val="00265786"/>
    <w:rsid w:val="002672CF"/>
    <w:rsid w:val="00270E05"/>
    <w:rsid w:val="00272CCC"/>
    <w:rsid w:val="002739C7"/>
    <w:rsid w:val="00274AF1"/>
    <w:rsid w:val="002778E2"/>
    <w:rsid w:val="0028037F"/>
    <w:rsid w:val="002808BD"/>
    <w:rsid w:val="00280CDC"/>
    <w:rsid w:val="00281073"/>
    <w:rsid w:val="00282C30"/>
    <w:rsid w:val="00283475"/>
    <w:rsid w:val="00283925"/>
    <w:rsid w:val="00285D1A"/>
    <w:rsid w:val="00286035"/>
    <w:rsid w:val="00292AFA"/>
    <w:rsid w:val="00293093"/>
    <w:rsid w:val="00294BE5"/>
    <w:rsid w:val="00296C4D"/>
    <w:rsid w:val="00297976"/>
    <w:rsid w:val="002A0378"/>
    <w:rsid w:val="002A15BA"/>
    <w:rsid w:val="002A20E4"/>
    <w:rsid w:val="002A2759"/>
    <w:rsid w:val="002A3358"/>
    <w:rsid w:val="002A65F9"/>
    <w:rsid w:val="002A7379"/>
    <w:rsid w:val="002A74F4"/>
    <w:rsid w:val="002B10DD"/>
    <w:rsid w:val="002B264C"/>
    <w:rsid w:val="002B2A11"/>
    <w:rsid w:val="002B3857"/>
    <w:rsid w:val="002B5591"/>
    <w:rsid w:val="002B6C75"/>
    <w:rsid w:val="002B6EFA"/>
    <w:rsid w:val="002C0C23"/>
    <w:rsid w:val="002C1D1F"/>
    <w:rsid w:val="002C1FA0"/>
    <w:rsid w:val="002C2B4F"/>
    <w:rsid w:val="002C702F"/>
    <w:rsid w:val="002D0B5B"/>
    <w:rsid w:val="002D1C60"/>
    <w:rsid w:val="002D2FC6"/>
    <w:rsid w:val="002D314B"/>
    <w:rsid w:val="002D4167"/>
    <w:rsid w:val="002D498B"/>
    <w:rsid w:val="002D581C"/>
    <w:rsid w:val="002E006B"/>
    <w:rsid w:val="002E0AE9"/>
    <w:rsid w:val="002E37A5"/>
    <w:rsid w:val="002E69EB"/>
    <w:rsid w:val="002E74E8"/>
    <w:rsid w:val="002F0B29"/>
    <w:rsid w:val="002F290C"/>
    <w:rsid w:val="002F335A"/>
    <w:rsid w:val="002F4097"/>
    <w:rsid w:val="002F42A5"/>
    <w:rsid w:val="002F5D67"/>
    <w:rsid w:val="002F6A95"/>
    <w:rsid w:val="00300275"/>
    <w:rsid w:val="003015C2"/>
    <w:rsid w:val="00311AAF"/>
    <w:rsid w:val="0032030A"/>
    <w:rsid w:val="003204C6"/>
    <w:rsid w:val="00321997"/>
    <w:rsid w:val="00321ACB"/>
    <w:rsid w:val="00323EDB"/>
    <w:rsid w:val="0032408D"/>
    <w:rsid w:val="003317CF"/>
    <w:rsid w:val="00332443"/>
    <w:rsid w:val="003332BC"/>
    <w:rsid w:val="003350AA"/>
    <w:rsid w:val="00335C2F"/>
    <w:rsid w:val="00337C32"/>
    <w:rsid w:val="00340CAE"/>
    <w:rsid w:val="00340FFA"/>
    <w:rsid w:val="003428D2"/>
    <w:rsid w:val="003447E6"/>
    <w:rsid w:val="00344F4B"/>
    <w:rsid w:val="0034546A"/>
    <w:rsid w:val="003454D3"/>
    <w:rsid w:val="00345AAB"/>
    <w:rsid w:val="00347933"/>
    <w:rsid w:val="00350F23"/>
    <w:rsid w:val="003522C8"/>
    <w:rsid w:val="00355DB5"/>
    <w:rsid w:val="00357548"/>
    <w:rsid w:val="00357A2F"/>
    <w:rsid w:val="0036187E"/>
    <w:rsid w:val="00362E28"/>
    <w:rsid w:val="00362FA6"/>
    <w:rsid w:val="00363237"/>
    <w:rsid w:val="00365EB5"/>
    <w:rsid w:val="0036703F"/>
    <w:rsid w:val="00367116"/>
    <w:rsid w:val="00371432"/>
    <w:rsid w:val="00372728"/>
    <w:rsid w:val="00372C3C"/>
    <w:rsid w:val="00373AA0"/>
    <w:rsid w:val="00374F98"/>
    <w:rsid w:val="00375D12"/>
    <w:rsid w:val="00377707"/>
    <w:rsid w:val="00382462"/>
    <w:rsid w:val="00382C0A"/>
    <w:rsid w:val="00385E0C"/>
    <w:rsid w:val="0038696F"/>
    <w:rsid w:val="00391056"/>
    <w:rsid w:val="00392566"/>
    <w:rsid w:val="0039574A"/>
    <w:rsid w:val="003967A3"/>
    <w:rsid w:val="00396B29"/>
    <w:rsid w:val="003A0F70"/>
    <w:rsid w:val="003A18E7"/>
    <w:rsid w:val="003A343B"/>
    <w:rsid w:val="003B0FAE"/>
    <w:rsid w:val="003B4C5D"/>
    <w:rsid w:val="003B7F75"/>
    <w:rsid w:val="003C128A"/>
    <w:rsid w:val="003C1B73"/>
    <w:rsid w:val="003C2099"/>
    <w:rsid w:val="003C266E"/>
    <w:rsid w:val="003C307C"/>
    <w:rsid w:val="003C328B"/>
    <w:rsid w:val="003C382F"/>
    <w:rsid w:val="003C53FD"/>
    <w:rsid w:val="003C56B7"/>
    <w:rsid w:val="003C77A5"/>
    <w:rsid w:val="003D237A"/>
    <w:rsid w:val="003D3C85"/>
    <w:rsid w:val="003D40DA"/>
    <w:rsid w:val="003D6087"/>
    <w:rsid w:val="003E13B4"/>
    <w:rsid w:val="003E22AF"/>
    <w:rsid w:val="003E2D0E"/>
    <w:rsid w:val="003E5893"/>
    <w:rsid w:val="003E5B94"/>
    <w:rsid w:val="003E614A"/>
    <w:rsid w:val="003E65BE"/>
    <w:rsid w:val="003E7CC2"/>
    <w:rsid w:val="003F02DE"/>
    <w:rsid w:val="003F3960"/>
    <w:rsid w:val="003F6243"/>
    <w:rsid w:val="003F6F32"/>
    <w:rsid w:val="003F7A2A"/>
    <w:rsid w:val="004027A1"/>
    <w:rsid w:val="00403B89"/>
    <w:rsid w:val="004040AC"/>
    <w:rsid w:val="00404612"/>
    <w:rsid w:val="004053AB"/>
    <w:rsid w:val="0040579A"/>
    <w:rsid w:val="0040770D"/>
    <w:rsid w:val="0040794C"/>
    <w:rsid w:val="004110A0"/>
    <w:rsid w:val="00411878"/>
    <w:rsid w:val="00412D26"/>
    <w:rsid w:val="004142B2"/>
    <w:rsid w:val="00414903"/>
    <w:rsid w:val="00414ECF"/>
    <w:rsid w:val="004215F1"/>
    <w:rsid w:val="00421A80"/>
    <w:rsid w:val="00423162"/>
    <w:rsid w:val="00423204"/>
    <w:rsid w:val="00423A1C"/>
    <w:rsid w:val="00430968"/>
    <w:rsid w:val="00430C1D"/>
    <w:rsid w:val="00431DB5"/>
    <w:rsid w:val="004324EE"/>
    <w:rsid w:val="0043340C"/>
    <w:rsid w:val="00434CCC"/>
    <w:rsid w:val="00436915"/>
    <w:rsid w:val="0043692C"/>
    <w:rsid w:val="00437DFB"/>
    <w:rsid w:val="00440FE7"/>
    <w:rsid w:val="004426B6"/>
    <w:rsid w:val="00442766"/>
    <w:rsid w:val="004441F7"/>
    <w:rsid w:val="0044799E"/>
    <w:rsid w:val="00451517"/>
    <w:rsid w:val="00455156"/>
    <w:rsid w:val="004573F1"/>
    <w:rsid w:val="004601EF"/>
    <w:rsid w:val="00461131"/>
    <w:rsid w:val="004617D2"/>
    <w:rsid w:val="00461B23"/>
    <w:rsid w:val="00461F3E"/>
    <w:rsid w:val="00461FFE"/>
    <w:rsid w:val="004620A1"/>
    <w:rsid w:val="00462AAC"/>
    <w:rsid w:val="00463E94"/>
    <w:rsid w:val="004653A7"/>
    <w:rsid w:val="004672AE"/>
    <w:rsid w:val="0046734B"/>
    <w:rsid w:val="00471224"/>
    <w:rsid w:val="00471C4F"/>
    <w:rsid w:val="00472115"/>
    <w:rsid w:val="00472305"/>
    <w:rsid w:val="00473509"/>
    <w:rsid w:val="0047372C"/>
    <w:rsid w:val="00474438"/>
    <w:rsid w:val="0047531A"/>
    <w:rsid w:val="00477613"/>
    <w:rsid w:val="00477C77"/>
    <w:rsid w:val="00480CBB"/>
    <w:rsid w:val="00481077"/>
    <w:rsid w:val="004826F1"/>
    <w:rsid w:val="00482813"/>
    <w:rsid w:val="00483CCF"/>
    <w:rsid w:val="0048723C"/>
    <w:rsid w:val="00487F59"/>
    <w:rsid w:val="00490731"/>
    <w:rsid w:val="00493666"/>
    <w:rsid w:val="00494CF9"/>
    <w:rsid w:val="004970A5"/>
    <w:rsid w:val="00497DB0"/>
    <w:rsid w:val="004A1C4C"/>
    <w:rsid w:val="004A3234"/>
    <w:rsid w:val="004A411B"/>
    <w:rsid w:val="004A4649"/>
    <w:rsid w:val="004A6F7B"/>
    <w:rsid w:val="004A7E85"/>
    <w:rsid w:val="004B0786"/>
    <w:rsid w:val="004B12FF"/>
    <w:rsid w:val="004B1A94"/>
    <w:rsid w:val="004B78B0"/>
    <w:rsid w:val="004C0DB9"/>
    <w:rsid w:val="004C2326"/>
    <w:rsid w:val="004C67E4"/>
    <w:rsid w:val="004D1994"/>
    <w:rsid w:val="004D1CE6"/>
    <w:rsid w:val="004D2450"/>
    <w:rsid w:val="004D3617"/>
    <w:rsid w:val="004D48C7"/>
    <w:rsid w:val="004D5586"/>
    <w:rsid w:val="004D7577"/>
    <w:rsid w:val="004E030A"/>
    <w:rsid w:val="004E374B"/>
    <w:rsid w:val="004E7EE9"/>
    <w:rsid w:val="004F3449"/>
    <w:rsid w:val="004F4C7E"/>
    <w:rsid w:val="004F5F00"/>
    <w:rsid w:val="004F7384"/>
    <w:rsid w:val="00503AB7"/>
    <w:rsid w:val="00504109"/>
    <w:rsid w:val="005133D3"/>
    <w:rsid w:val="005153B1"/>
    <w:rsid w:val="00517862"/>
    <w:rsid w:val="005179B5"/>
    <w:rsid w:val="00520693"/>
    <w:rsid w:val="00520F58"/>
    <w:rsid w:val="00521828"/>
    <w:rsid w:val="00523953"/>
    <w:rsid w:val="00524C5D"/>
    <w:rsid w:val="00530098"/>
    <w:rsid w:val="00530863"/>
    <w:rsid w:val="0053350B"/>
    <w:rsid w:val="005335A5"/>
    <w:rsid w:val="00534042"/>
    <w:rsid w:val="0053483B"/>
    <w:rsid w:val="00535FC2"/>
    <w:rsid w:val="00540370"/>
    <w:rsid w:val="00541A42"/>
    <w:rsid w:val="00545851"/>
    <w:rsid w:val="005466F2"/>
    <w:rsid w:val="00546A23"/>
    <w:rsid w:val="00547F1F"/>
    <w:rsid w:val="00551549"/>
    <w:rsid w:val="00552729"/>
    <w:rsid w:val="005550EB"/>
    <w:rsid w:val="005556AE"/>
    <w:rsid w:val="00556845"/>
    <w:rsid w:val="00556EA2"/>
    <w:rsid w:val="00560FA5"/>
    <w:rsid w:val="005614AC"/>
    <w:rsid w:val="00561C6F"/>
    <w:rsid w:val="005628B6"/>
    <w:rsid w:val="00562CD2"/>
    <w:rsid w:val="00564064"/>
    <w:rsid w:val="00564D29"/>
    <w:rsid w:val="0056621F"/>
    <w:rsid w:val="005676F1"/>
    <w:rsid w:val="00570483"/>
    <w:rsid w:val="005722A5"/>
    <w:rsid w:val="00572E3C"/>
    <w:rsid w:val="00574201"/>
    <w:rsid w:val="0057471C"/>
    <w:rsid w:val="00575D49"/>
    <w:rsid w:val="00575D7D"/>
    <w:rsid w:val="00575F6A"/>
    <w:rsid w:val="00576D1C"/>
    <w:rsid w:val="0057771C"/>
    <w:rsid w:val="00577878"/>
    <w:rsid w:val="00583939"/>
    <w:rsid w:val="00584C4A"/>
    <w:rsid w:val="00586DD2"/>
    <w:rsid w:val="00587D52"/>
    <w:rsid w:val="00591977"/>
    <w:rsid w:val="005922A2"/>
    <w:rsid w:val="0059560B"/>
    <w:rsid w:val="005964C9"/>
    <w:rsid w:val="00596535"/>
    <w:rsid w:val="00596833"/>
    <w:rsid w:val="005A0654"/>
    <w:rsid w:val="005A0C47"/>
    <w:rsid w:val="005A0C60"/>
    <w:rsid w:val="005A238C"/>
    <w:rsid w:val="005A33CD"/>
    <w:rsid w:val="005A48C5"/>
    <w:rsid w:val="005A5D45"/>
    <w:rsid w:val="005B0243"/>
    <w:rsid w:val="005B405E"/>
    <w:rsid w:val="005B57AE"/>
    <w:rsid w:val="005C05EE"/>
    <w:rsid w:val="005C2144"/>
    <w:rsid w:val="005C4D89"/>
    <w:rsid w:val="005C62BE"/>
    <w:rsid w:val="005D0850"/>
    <w:rsid w:val="005D364B"/>
    <w:rsid w:val="005D5893"/>
    <w:rsid w:val="005D7BFE"/>
    <w:rsid w:val="005D7D74"/>
    <w:rsid w:val="005E2297"/>
    <w:rsid w:val="005E2DF8"/>
    <w:rsid w:val="005E36C2"/>
    <w:rsid w:val="005E54F9"/>
    <w:rsid w:val="005E5728"/>
    <w:rsid w:val="005E63AA"/>
    <w:rsid w:val="005E6428"/>
    <w:rsid w:val="005E6DE1"/>
    <w:rsid w:val="005F002B"/>
    <w:rsid w:val="005F182B"/>
    <w:rsid w:val="005F4218"/>
    <w:rsid w:val="00600A91"/>
    <w:rsid w:val="00600C7B"/>
    <w:rsid w:val="0060230A"/>
    <w:rsid w:val="0060520D"/>
    <w:rsid w:val="00605A1D"/>
    <w:rsid w:val="00605AA2"/>
    <w:rsid w:val="00607BBA"/>
    <w:rsid w:val="00610EB9"/>
    <w:rsid w:val="006110D9"/>
    <w:rsid w:val="00611609"/>
    <w:rsid w:val="00611CB3"/>
    <w:rsid w:val="00612CC5"/>
    <w:rsid w:val="00615364"/>
    <w:rsid w:val="00620BA7"/>
    <w:rsid w:val="00622164"/>
    <w:rsid w:val="0062284E"/>
    <w:rsid w:val="0062311A"/>
    <w:rsid w:val="006231FB"/>
    <w:rsid w:val="006236F1"/>
    <w:rsid w:val="006247D4"/>
    <w:rsid w:val="0063010A"/>
    <w:rsid w:val="00632102"/>
    <w:rsid w:val="00633307"/>
    <w:rsid w:val="006363A3"/>
    <w:rsid w:val="00637A0D"/>
    <w:rsid w:val="006400E7"/>
    <w:rsid w:val="00641E9E"/>
    <w:rsid w:val="00641F6B"/>
    <w:rsid w:val="00642AB9"/>
    <w:rsid w:val="006462D1"/>
    <w:rsid w:val="0064632A"/>
    <w:rsid w:val="00646690"/>
    <w:rsid w:val="00647963"/>
    <w:rsid w:val="00647EB3"/>
    <w:rsid w:val="00650666"/>
    <w:rsid w:val="00650C93"/>
    <w:rsid w:val="00650F4C"/>
    <w:rsid w:val="00651D32"/>
    <w:rsid w:val="0066179C"/>
    <w:rsid w:val="00661815"/>
    <w:rsid w:val="0066246D"/>
    <w:rsid w:val="00662E10"/>
    <w:rsid w:val="0066321C"/>
    <w:rsid w:val="00665381"/>
    <w:rsid w:val="006660EA"/>
    <w:rsid w:val="00666232"/>
    <w:rsid w:val="006666CA"/>
    <w:rsid w:val="006674E6"/>
    <w:rsid w:val="00673291"/>
    <w:rsid w:val="00673436"/>
    <w:rsid w:val="00674976"/>
    <w:rsid w:val="00674E40"/>
    <w:rsid w:val="0067587C"/>
    <w:rsid w:val="00676377"/>
    <w:rsid w:val="006771F7"/>
    <w:rsid w:val="00681355"/>
    <w:rsid w:val="00681FC5"/>
    <w:rsid w:val="00682387"/>
    <w:rsid w:val="00684578"/>
    <w:rsid w:val="00684650"/>
    <w:rsid w:val="00686C52"/>
    <w:rsid w:val="00687BEA"/>
    <w:rsid w:val="00690BC7"/>
    <w:rsid w:val="00691461"/>
    <w:rsid w:val="00692765"/>
    <w:rsid w:val="00695C14"/>
    <w:rsid w:val="006A0265"/>
    <w:rsid w:val="006A2FC7"/>
    <w:rsid w:val="006A59C8"/>
    <w:rsid w:val="006A5C69"/>
    <w:rsid w:val="006A699D"/>
    <w:rsid w:val="006A7F16"/>
    <w:rsid w:val="006B0597"/>
    <w:rsid w:val="006B152D"/>
    <w:rsid w:val="006B3B87"/>
    <w:rsid w:val="006B40AC"/>
    <w:rsid w:val="006B5010"/>
    <w:rsid w:val="006B77D4"/>
    <w:rsid w:val="006C0073"/>
    <w:rsid w:val="006C0DC0"/>
    <w:rsid w:val="006C169F"/>
    <w:rsid w:val="006C18AC"/>
    <w:rsid w:val="006C2416"/>
    <w:rsid w:val="006C2476"/>
    <w:rsid w:val="006C47C4"/>
    <w:rsid w:val="006C6A66"/>
    <w:rsid w:val="006D085A"/>
    <w:rsid w:val="006D18C8"/>
    <w:rsid w:val="006D2436"/>
    <w:rsid w:val="006D2481"/>
    <w:rsid w:val="006D3F86"/>
    <w:rsid w:val="006D5666"/>
    <w:rsid w:val="006D5F28"/>
    <w:rsid w:val="006D6D93"/>
    <w:rsid w:val="006D77AC"/>
    <w:rsid w:val="006E2D46"/>
    <w:rsid w:val="006E43B1"/>
    <w:rsid w:val="006E4901"/>
    <w:rsid w:val="006E5600"/>
    <w:rsid w:val="006E6C9B"/>
    <w:rsid w:val="006E6EFF"/>
    <w:rsid w:val="006F0685"/>
    <w:rsid w:val="006F0CC9"/>
    <w:rsid w:val="006F1A55"/>
    <w:rsid w:val="006F2095"/>
    <w:rsid w:val="006F2B45"/>
    <w:rsid w:val="006F3376"/>
    <w:rsid w:val="006F5E79"/>
    <w:rsid w:val="006F7E1C"/>
    <w:rsid w:val="00702921"/>
    <w:rsid w:val="00702DBE"/>
    <w:rsid w:val="00703BEF"/>
    <w:rsid w:val="00710A83"/>
    <w:rsid w:val="00710EFF"/>
    <w:rsid w:val="00713E39"/>
    <w:rsid w:val="00714803"/>
    <w:rsid w:val="00720F64"/>
    <w:rsid w:val="00722431"/>
    <w:rsid w:val="00724B12"/>
    <w:rsid w:val="00725890"/>
    <w:rsid w:val="00727428"/>
    <w:rsid w:val="007278AC"/>
    <w:rsid w:val="00732E9F"/>
    <w:rsid w:val="0073324A"/>
    <w:rsid w:val="00734038"/>
    <w:rsid w:val="00734283"/>
    <w:rsid w:val="00735903"/>
    <w:rsid w:val="00737FF2"/>
    <w:rsid w:val="00741B8C"/>
    <w:rsid w:val="0074210E"/>
    <w:rsid w:val="007421FC"/>
    <w:rsid w:val="00742F86"/>
    <w:rsid w:val="00742FB2"/>
    <w:rsid w:val="00744B73"/>
    <w:rsid w:val="00745506"/>
    <w:rsid w:val="00745AFE"/>
    <w:rsid w:val="00745FFE"/>
    <w:rsid w:val="00746048"/>
    <w:rsid w:val="00746F3B"/>
    <w:rsid w:val="007477F8"/>
    <w:rsid w:val="007479EA"/>
    <w:rsid w:val="00747A23"/>
    <w:rsid w:val="007512B1"/>
    <w:rsid w:val="00753D42"/>
    <w:rsid w:val="007616A8"/>
    <w:rsid w:val="00761A25"/>
    <w:rsid w:val="007624CE"/>
    <w:rsid w:val="0076453D"/>
    <w:rsid w:val="00764941"/>
    <w:rsid w:val="00765C69"/>
    <w:rsid w:val="00765D2F"/>
    <w:rsid w:val="0076620A"/>
    <w:rsid w:val="0076709F"/>
    <w:rsid w:val="007715BC"/>
    <w:rsid w:val="00771980"/>
    <w:rsid w:val="00775113"/>
    <w:rsid w:val="00775C03"/>
    <w:rsid w:val="00775D91"/>
    <w:rsid w:val="00776816"/>
    <w:rsid w:val="00776BCC"/>
    <w:rsid w:val="00782965"/>
    <w:rsid w:val="007830E5"/>
    <w:rsid w:val="007873C0"/>
    <w:rsid w:val="00792683"/>
    <w:rsid w:val="00794D23"/>
    <w:rsid w:val="00796530"/>
    <w:rsid w:val="007A57EA"/>
    <w:rsid w:val="007A6CC4"/>
    <w:rsid w:val="007B0432"/>
    <w:rsid w:val="007B0CC4"/>
    <w:rsid w:val="007B0E91"/>
    <w:rsid w:val="007B1F36"/>
    <w:rsid w:val="007B3D41"/>
    <w:rsid w:val="007B77FE"/>
    <w:rsid w:val="007C5F04"/>
    <w:rsid w:val="007C70D7"/>
    <w:rsid w:val="007D0513"/>
    <w:rsid w:val="007D28A4"/>
    <w:rsid w:val="007D2C0C"/>
    <w:rsid w:val="007D2C2A"/>
    <w:rsid w:val="007D2F64"/>
    <w:rsid w:val="007D3BFC"/>
    <w:rsid w:val="007D3FA7"/>
    <w:rsid w:val="007D4C5E"/>
    <w:rsid w:val="007D616F"/>
    <w:rsid w:val="007E0023"/>
    <w:rsid w:val="007E0FD7"/>
    <w:rsid w:val="007E310F"/>
    <w:rsid w:val="007E4A79"/>
    <w:rsid w:val="007E74B6"/>
    <w:rsid w:val="007E76FF"/>
    <w:rsid w:val="007F13C4"/>
    <w:rsid w:val="007F178A"/>
    <w:rsid w:val="007F3BD1"/>
    <w:rsid w:val="007F3D56"/>
    <w:rsid w:val="007F70B0"/>
    <w:rsid w:val="007F713F"/>
    <w:rsid w:val="00802611"/>
    <w:rsid w:val="008031E7"/>
    <w:rsid w:val="00804286"/>
    <w:rsid w:val="00805358"/>
    <w:rsid w:val="008053C2"/>
    <w:rsid w:val="0080747B"/>
    <w:rsid w:val="00807A94"/>
    <w:rsid w:val="00807FD6"/>
    <w:rsid w:val="00810B28"/>
    <w:rsid w:val="00810B2D"/>
    <w:rsid w:val="00812E5B"/>
    <w:rsid w:val="008143E1"/>
    <w:rsid w:val="00820535"/>
    <w:rsid w:val="00821BBA"/>
    <w:rsid w:val="00824079"/>
    <w:rsid w:val="00824C8B"/>
    <w:rsid w:val="00824D72"/>
    <w:rsid w:val="00825005"/>
    <w:rsid w:val="0082500E"/>
    <w:rsid w:val="00827324"/>
    <w:rsid w:val="00827669"/>
    <w:rsid w:val="00830323"/>
    <w:rsid w:val="00830580"/>
    <w:rsid w:val="00830B92"/>
    <w:rsid w:val="00835D8E"/>
    <w:rsid w:val="00837201"/>
    <w:rsid w:val="0084021D"/>
    <w:rsid w:val="00840F8E"/>
    <w:rsid w:val="0084125C"/>
    <w:rsid w:val="00841276"/>
    <w:rsid w:val="00841F3C"/>
    <w:rsid w:val="00842883"/>
    <w:rsid w:val="008437B2"/>
    <w:rsid w:val="008440C7"/>
    <w:rsid w:val="00845BA1"/>
    <w:rsid w:val="00845C28"/>
    <w:rsid w:val="00846434"/>
    <w:rsid w:val="00846E55"/>
    <w:rsid w:val="00847D70"/>
    <w:rsid w:val="0085064E"/>
    <w:rsid w:val="00853B80"/>
    <w:rsid w:val="00854251"/>
    <w:rsid w:val="008553B1"/>
    <w:rsid w:val="00856A9C"/>
    <w:rsid w:val="008570C1"/>
    <w:rsid w:val="0086126A"/>
    <w:rsid w:val="008613CC"/>
    <w:rsid w:val="00863304"/>
    <w:rsid w:val="00863943"/>
    <w:rsid w:val="00864712"/>
    <w:rsid w:val="008661EB"/>
    <w:rsid w:val="00866B39"/>
    <w:rsid w:val="0087160E"/>
    <w:rsid w:val="008733F1"/>
    <w:rsid w:val="00882B1E"/>
    <w:rsid w:val="00883AB3"/>
    <w:rsid w:val="0088608E"/>
    <w:rsid w:val="00890218"/>
    <w:rsid w:val="008907B0"/>
    <w:rsid w:val="00891190"/>
    <w:rsid w:val="00892619"/>
    <w:rsid w:val="00893D6E"/>
    <w:rsid w:val="00894CA5"/>
    <w:rsid w:val="00895A82"/>
    <w:rsid w:val="008968AC"/>
    <w:rsid w:val="00896A54"/>
    <w:rsid w:val="008979A7"/>
    <w:rsid w:val="008A0E8A"/>
    <w:rsid w:val="008A1983"/>
    <w:rsid w:val="008A2326"/>
    <w:rsid w:val="008A2F8A"/>
    <w:rsid w:val="008A4E7C"/>
    <w:rsid w:val="008A63D8"/>
    <w:rsid w:val="008A6DEB"/>
    <w:rsid w:val="008B07DB"/>
    <w:rsid w:val="008B0E7A"/>
    <w:rsid w:val="008B101C"/>
    <w:rsid w:val="008B4BEE"/>
    <w:rsid w:val="008B583D"/>
    <w:rsid w:val="008B7825"/>
    <w:rsid w:val="008C2D78"/>
    <w:rsid w:val="008C4F88"/>
    <w:rsid w:val="008C5075"/>
    <w:rsid w:val="008C6323"/>
    <w:rsid w:val="008C7710"/>
    <w:rsid w:val="008D0F61"/>
    <w:rsid w:val="008D1196"/>
    <w:rsid w:val="008D2D21"/>
    <w:rsid w:val="008D3E5E"/>
    <w:rsid w:val="008D7D79"/>
    <w:rsid w:val="008E1253"/>
    <w:rsid w:val="008E275B"/>
    <w:rsid w:val="008F3BB4"/>
    <w:rsid w:val="009002BF"/>
    <w:rsid w:val="00900ABC"/>
    <w:rsid w:val="00901296"/>
    <w:rsid w:val="009014E4"/>
    <w:rsid w:val="00903EEC"/>
    <w:rsid w:val="00905600"/>
    <w:rsid w:val="0090655E"/>
    <w:rsid w:val="00910439"/>
    <w:rsid w:val="00911123"/>
    <w:rsid w:val="00912B1D"/>
    <w:rsid w:val="009131EE"/>
    <w:rsid w:val="00914D41"/>
    <w:rsid w:val="009179AC"/>
    <w:rsid w:val="00917D05"/>
    <w:rsid w:val="0091CE4E"/>
    <w:rsid w:val="009233A2"/>
    <w:rsid w:val="00923A0D"/>
    <w:rsid w:val="00926CBA"/>
    <w:rsid w:val="00926E30"/>
    <w:rsid w:val="00927E08"/>
    <w:rsid w:val="009319D3"/>
    <w:rsid w:val="00931DA9"/>
    <w:rsid w:val="00932172"/>
    <w:rsid w:val="0094141D"/>
    <w:rsid w:val="0094584B"/>
    <w:rsid w:val="00945F97"/>
    <w:rsid w:val="0094763C"/>
    <w:rsid w:val="00947C57"/>
    <w:rsid w:val="009501C3"/>
    <w:rsid w:val="00952E0D"/>
    <w:rsid w:val="00954332"/>
    <w:rsid w:val="009566FB"/>
    <w:rsid w:val="009612AC"/>
    <w:rsid w:val="0096132B"/>
    <w:rsid w:val="00962061"/>
    <w:rsid w:val="00965318"/>
    <w:rsid w:val="009668EF"/>
    <w:rsid w:val="00967C2B"/>
    <w:rsid w:val="00967E3B"/>
    <w:rsid w:val="009702A9"/>
    <w:rsid w:val="009706B6"/>
    <w:rsid w:val="009727B7"/>
    <w:rsid w:val="00972D50"/>
    <w:rsid w:val="00973A0F"/>
    <w:rsid w:val="009741AE"/>
    <w:rsid w:val="009756BE"/>
    <w:rsid w:val="009809EB"/>
    <w:rsid w:val="0098248C"/>
    <w:rsid w:val="00985F8D"/>
    <w:rsid w:val="00987A85"/>
    <w:rsid w:val="00990C74"/>
    <w:rsid w:val="00992522"/>
    <w:rsid w:val="0099305D"/>
    <w:rsid w:val="0099533A"/>
    <w:rsid w:val="009954F1"/>
    <w:rsid w:val="00995750"/>
    <w:rsid w:val="00996499"/>
    <w:rsid w:val="009A1673"/>
    <w:rsid w:val="009A40C1"/>
    <w:rsid w:val="009A42FB"/>
    <w:rsid w:val="009A6034"/>
    <w:rsid w:val="009B2510"/>
    <w:rsid w:val="009B383C"/>
    <w:rsid w:val="009B38D5"/>
    <w:rsid w:val="009B3CEF"/>
    <w:rsid w:val="009B6DDC"/>
    <w:rsid w:val="009C1525"/>
    <w:rsid w:val="009C4238"/>
    <w:rsid w:val="009C6136"/>
    <w:rsid w:val="009C789D"/>
    <w:rsid w:val="009D0277"/>
    <w:rsid w:val="009D1EF1"/>
    <w:rsid w:val="009D46F4"/>
    <w:rsid w:val="009D49FF"/>
    <w:rsid w:val="009D4CB5"/>
    <w:rsid w:val="009D5607"/>
    <w:rsid w:val="009D6724"/>
    <w:rsid w:val="009D6AB6"/>
    <w:rsid w:val="009E0B82"/>
    <w:rsid w:val="009E2D22"/>
    <w:rsid w:val="009E45F9"/>
    <w:rsid w:val="009E4D6C"/>
    <w:rsid w:val="009E6B05"/>
    <w:rsid w:val="009E7D86"/>
    <w:rsid w:val="009E7F97"/>
    <w:rsid w:val="009E7FF9"/>
    <w:rsid w:val="009F5F38"/>
    <w:rsid w:val="009F5F70"/>
    <w:rsid w:val="009F779E"/>
    <w:rsid w:val="00A0398A"/>
    <w:rsid w:val="00A04857"/>
    <w:rsid w:val="00A05905"/>
    <w:rsid w:val="00A05EE6"/>
    <w:rsid w:val="00A07300"/>
    <w:rsid w:val="00A121E2"/>
    <w:rsid w:val="00A133D2"/>
    <w:rsid w:val="00A13D94"/>
    <w:rsid w:val="00A13EFA"/>
    <w:rsid w:val="00A1439A"/>
    <w:rsid w:val="00A154B7"/>
    <w:rsid w:val="00A20D8B"/>
    <w:rsid w:val="00A22D5A"/>
    <w:rsid w:val="00A23033"/>
    <w:rsid w:val="00A26A87"/>
    <w:rsid w:val="00A2707E"/>
    <w:rsid w:val="00A32825"/>
    <w:rsid w:val="00A32F13"/>
    <w:rsid w:val="00A33AF5"/>
    <w:rsid w:val="00A34569"/>
    <w:rsid w:val="00A364BD"/>
    <w:rsid w:val="00A37B22"/>
    <w:rsid w:val="00A415CA"/>
    <w:rsid w:val="00A41AEC"/>
    <w:rsid w:val="00A41B4B"/>
    <w:rsid w:val="00A459BD"/>
    <w:rsid w:val="00A45FF7"/>
    <w:rsid w:val="00A470F8"/>
    <w:rsid w:val="00A47CF1"/>
    <w:rsid w:val="00A50B5B"/>
    <w:rsid w:val="00A52838"/>
    <w:rsid w:val="00A54947"/>
    <w:rsid w:val="00A57692"/>
    <w:rsid w:val="00A62B57"/>
    <w:rsid w:val="00A63120"/>
    <w:rsid w:val="00A64D77"/>
    <w:rsid w:val="00A67955"/>
    <w:rsid w:val="00A70709"/>
    <w:rsid w:val="00A712DC"/>
    <w:rsid w:val="00A73CB7"/>
    <w:rsid w:val="00A74686"/>
    <w:rsid w:val="00A748B3"/>
    <w:rsid w:val="00A74D44"/>
    <w:rsid w:val="00A75523"/>
    <w:rsid w:val="00A75825"/>
    <w:rsid w:val="00A76309"/>
    <w:rsid w:val="00A7777E"/>
    <w:rsid w:val="00A77D40"/>
    <w:rsid w:val="00A81020"/>
    <w:rsid w:val="00A83C25"/>
    <w:rsid w:val="00A84652"/>
    <w:rsid w:val="00A84744"/>
    <w:rsid w:val="00A863C7"/>
    <w:rsid w:val="00A87649"/>
    <w:rsid w:val="00A87E6C"/>
    <w:rsid w:val="00A9235B"/>
    <w:rsid w:val="00A92AAD"/>
    <w:rsid w:val="00A96563"/>
    <w:rsid w:val="00A96E5E"/>
    <w:rsid w:val="00A96EE4"/>
    <w:rsid w:val="00AA0950"/>
    <w:rsid w:val="00AA0A22"/>
    <w:rsid w:val="00AA15BD"/>
    <w:rsid w:val="00AA2332"/>
    <w:rsid w:val="00AA27F1"/>
    <w:rsid w:val="00AA43DA"/>
    <w:rsid w:val="00AA71C5"/>
    <w:rsid w:val="00AB1CFC"/>
    <w:rsid w:val="00AB23B9"/>
    <w:rsid w:val="00AB56F6"/>
    <w:rsid w:val="00AB5C3E"/>
    <w:rsid w:val="00AC1B32"/>
    <w:rsid w:val="00AC1D0B"/>
    <w:rsid w:val="00AC6305"/>
    <w:rsid w:val="00AC7A47"/>
    <w:rsid w:val="00AC7AAD"/>
    <w:rsid w:val="00AD0413"/>
    <w:rsid w:val="00AD35C0"/>
    <w:rsid w:val="00AD5730"/>
    <w:rsid w:val="00AD6567"/>
    <w:rsid w:val="00AD7373"/>
    <w:rsid w:val="00AD76BD"/>
    <w:rsid w:val="00AE2810"/>
    <w:rsid w:val="00AE2C84"/>
    <w:rsid w:val="00AE32F8"/>
    <w:rsid w:val="00AE331C"/>
    <w:rsid w:val="00AE399D"/>
    <w:rsid w:val="00AE7648"/>
    <w:rsid w:val="00AE7F2A"/>
    <w:rsid w:val="00AF2A35"/>
    <w:rsid w:val="00AF2CC5"/>
    <w:rsid w:val="00AF4887"/>
    <w:rsid w:val="00AF6B95"/>
    <w:rsid w:val="00AF74BD"/>
    <w:rsid w:val="00B0531A"/>
    <w:rsid w:val="00B05776"/>
    <w:rsid w:val="00B07911"/>
    <w:rsid w:val="00B0792D"/>
    <w:rsid w:val="00B10291"/>
    <w:rsid w:val="00B11357"/>
    <w:rsid w:val="00B1340B"/>
    <w:rsid w:val="00B1571B"/>
    <w:rsid w:val="00B16C3E"/>
    <w:rsid w:val="00B16F54"/>
    <w:rsid w:val="00B170D0"/>
    <w:rsid w:val="00B17E71"/>
    <w:rsid w:val="00B2228D"/>
    <w:rsid w:val="00B23CA1"/>
    <w:rsid w:val="00B242F2"/>
    <w:rsid w:val="00B243A7"/>
    <w:rsid w:val="00B26E90"/>
    <w:rsid w:val="00B308FD"/>
    <w:rsid w:val="00B309CE"/>
    <w:rsid w:val="00B31047"/>
    <w:rsid w:val="00B310DF"/>
    <w:rsid w:val="00B335EA"/>
    <w:rsid w:val="00B349EE"/>
    <w:rsid w:val="00B360AC"/>
    <w:rsid w:val="00B40F45"/>
    <w:rsid w:val="00B44712"/>
    <w:rsid w:val="00B45BC2"/>
    <w:rsid w:val="00B51AE5"/>
    <w:rsid w:val="00B52478"/>
    <w:rsid w:val="00B535DE"/>
    <w:rsid w:val="00B53AB3"/>
    <w:rsid w:val="00B548E4"/>
    <w:rsid w:val="00B56CF6"/>
    <w:rsid w:val="00B57A77"/>
    <w:rsid w:val="00B61922"/>
    <w:rsid w:val="00B61D14"/>
    <w:rsid w:val="00B623B3"/>
    <w:rsid w:val="00B62936"/>
    <w:rsid w:val="00B63069"/>
    <w:rsid w:val="00B66AEF"/>
    <w:rsid w:val="00B66CBC"/>
    <w:rsid w:val="00B66D95"/>
    <w:rsid w:val="00B6762F"/>
    <w:rsid w:val="00B678D4"/>
    <w:rsid w:val="00B70BB5"/>
    <w:rsid w:val="00B73951"/>
    <w:rsid w:val="00B73D7E"/>
    <w:rsid w:val="00B74FEE"/>
    <w:rsid w:val="00B755AD"/>
    <w:rsid w:val="00B77B45"/>
    <w:rsid w:val="00B8011C"/>
    <w:rsid w:val="00B8116D"/>
    <w:rsid w:val="00B82B43"/>
    <w:rsid w:val="00B82DC1"/>
    <w:rsid w:val="00B83744"/>
    <w:rsid w:val="00B85D6E"/>
    <w:rsid w:val="00B87F92"/>
    <w:rsid w:val="00B9011E"/>
    <w:rsid w:val="00B903FA"/>
    <w:rsid w:val="00B9150B"/>
    <w:rsid w:val="00BA0319"/>
    <w:rsid w:val="00BA3298"/>
    <w:rsid w:val="00BA3877"/>
    <w:rsid w:val="00BA4459"/>
    <w:rsid w:val="00BA6588"/>
    <w:rsid w:val="00BA739C"/>
    <w:rsid w:val="00BB1A03"/>
    <w:rsid w:val="00BB1FD4"/>
    <w:rsid w:val="00BB3692"/>
    <w:rsid w:val="00BB4E53"/>
    <w:rsid w:val="00BB559E"/>
    <w:rsid w:val="00BB667D"/>
    <w:rsid w:val="00BB719F"/>
    <w:rsid w:val="00BC01F5"/>
    <w:rsid w:val="00BC29BE"/>
    <w:rsid w:val="00BC383D"/>
    <w:rsid w:val="00BC60AA"/>
    <w:rsid w:val="00BC635B"/>
    <w:rsid w:val="00BC6F93"/>
    <w:rsid w:val="00BC757B"/>
    <w:rsid w:val="00BC7ED4"/>
    <w:rsid w:val="00BD0787"/>
    <w:rsid w:val="00BD19FA"/>
    <w:rsid w:val="00BD1ABB"/>
    <w:rsid w:val="00BD2082"/>
    <w:rsid w:val="00BD20D4"/>
    <w:rsid w:val="00BD3AB4"/>
    <w:rsid w:val="00BD3BD2"/>
    <w:rsid w:val="00BD3F2B"/>
    <w:rsid w:val="00BD5532"/>
    <w:rsid w:val="00BD603E"/>
    <w:rsid w:val="00BD6A69"/>
    <w:rsid w:val="00BD7356"/>
    <w:rsid w:val="00BD79C9"/>
    <w:rsid w:val="00BE1B99"/>
    <w:rsid w:val="00BE1E0D"/>
    <w:rsid w:val="00BE2E85"/>
    <w:rsid w:val="00BE4BF4"/>
    <w:rsid w:val="00BE57B3"/>
    <w:rsid w:val="00BE5B2F"/>
    <w:rsid w:val="00BE5EAA"/>
    <w:rsid w:val="00BE6B1F"/>
    <w:rsid w:val="00BF0BF8"/>
    <w:rsid w:val="00BF18D8"/>
    <w:rsid w:val="00BF73CB"/>
    <w:rsid w:val="00C034E4"/>
    <w:rsid w:val="00C046D7"/>
    <w:rsid w:val="00C048A2"/>
    <w:rsid w:val="00C04FE2"/>
    <w:rsid w:val="00C0542B"/>
    <w:rsid w:val="00C06526"/>
    <w:rsid w:val="00C06EE1"/>
    <w:rsid w:val="00C070FF"/>
    <w:rsid w:val="00C1106E"/>
    <w:rsid w:val="00C12299"/>
    <w:rsid w:val="00C161C3"/>
    <w:rsid w:val="00C16344"/>
    <w:rsid w:val="00C168DF"/>
    <w:rsid w:val="00C22286"/>
    <w:rsid w:val="00C23699"/>
    <w:rsid w:val="00C239E0"/>
    <w:rsid w:val="00C23E7B"/>
    <w:rsid w:val="00C24278"/>
    <w:rsid w:val="00C25AFF"/>
    <w:rsid w:val="00C26AF6"/>
    <w:rsid w:val="00C31CAA"/>
    <w:rsid w:val="00C37070"/>
    <w:rsid w:val="00C37730"/>
    <w:rsid w:val="00C402B7"/>
    <w:rsid w:val="00C4153B"/>
    <w:rsid w:val="00C41FA0"/>
    <w:rsid w:val="00C420A1"/>
    <w:rsid w:val="00C44B23"/>
    <w:rsid w:val="00C4592E"/>
    <w:rsid w:val="00C45D8E"/>
    <w:rsid w:val="00C47A28"/>
    <w:rsid w:val="00C503E1"/>
    <w:rsid w:val="00C50AC9"/>
    <w:rsid w:val="00C52E14"/>
    <w:rsid w:val="00C5746C"/>
    <w:rsid w:val="00C57D2F"/>
    <w:rsid w:val="00C6253F"/>
    <w:rsid w:val="00C62B3C"/>
    <w:rsid w:val="00C62DB9"/>
    <w:rsid w:val="00C64027"/>
    <w:rsid w:val="00C6449F"/>
    <w:rsid w:val="00C64C1B"/>
    <w:rsid w:val="00C6517F"/>
    <w:rsid w:val="00C71F6B"/>
    <w:rsid w:val="00C72738"/>
    <w:rsid w:val="00C736E6"/>
    <w:rsid w:val="00C77EE3"/>
    <w:rsid w:val="00C8105D"/>
    <w:rsid w:val="00C8201C"/>
    <w:rsid w:val="00C8256C"/>
    <w:rsid w:val="00C842F4"/>
    <w:rsid w:val="00C86527"/>
    <w:rsid w:val="00C87CB0"/>
    <w:rsid w:val="00C91593"/>
    <w:rsid w:val="00C91DB9"/>
    <w:rsid w:val="00C92038"/>
    <w:rsid w:val="00C93986"/>
    <w:rsid w:val="00C94B19"/>
    <w:rsid w:val="00C968DF"/>
    <w:rsid w:val="00C96915"/>
    <w:rsid w:val="00CA0C65"/>
    <w:rsid w:val="00CA3220"/>
    <w:rsid w:val="00CA33EC"/>
    <w:rsid w:val="00CA51F2"/>
    <w:rsid w:val="00CA5559"/>
    <w:rsid w:val="00CA6527"/>
    <w:rsid w:val="00CA6A19"/>
    <w:rsid w:val="00CB1B6C"/>
    <w:rsid w:val="00CB21AC"/>
    <w:rsid w:val="00CB3943"/>
    <w:rsid w:val="00CB3D40"/>
    <w:rsid w:val="00CB3F77"/>
    <w:rsid w:val="00CB40E4"/>
    <w:rsid w:val="00CB6835"/>
    <w:rsid w:val="00CB7D9C"/>
    <w:rsid w:val="00CC0845"/>
    <w:rsid w:val="00CC0FFB"/>
    <w:rsid w:val="00CC1D4D"/>
    <w:rsid w:val="00CC3A0B"/>
    <w:rsid w:val="00CC55E7"/>
    <w:rsid w:val="00CD0334"/>
    <w:rsid w:val="00CD0D2F"/>
    <w:rsid w:val="00CD447E"/>
    <w:rsid w:val="00CD47C3"/>
    <w:rsid w:val="00CD4AD7"/>
    <w:rsid w:val="00CD55B9"/>
    <w:rsid w:val="00CD5CBB"/>
    <w:rsid w:val="00CD62F4"/>
    <w:rsid w:val="00CD65DD"/>
    <w:rsid w:val="00CE1EAB"/>
    <w:rsid w:val="00CE2398"/>
    <w:rsid w:val="00CE5F1D"/>
    <w:rsid w:val="00CE606E"/>
    <w:rsid w:val="00CE610C"/>
    <w:rsid w:val="00CE71CD"/>
    <w:rsid w:val="00CE7BA3"/>
    <w:rsid w:val="00CF1C5B"/>
    <w:rsid w:val="00CF2D3A"/>
    <w:rsid w:val="00CF3062"/>
    <w:rsid w:val="00CF43CC"/>
    <w:rsid w:val="00CF7313"/>
    <w:rsid w:val="00CF7D3A"/>
    <w:rsid w:val="00D0065B"/>
    <w:rsid w:val="00D00C86"/>
    <w:rsid w:val="00D00D52"/>
    <w:rsid w:val="00D02AA1"/>
    <w:rsid w:val="00D02EDF"/>
    <w:rsid w:val="00D04876"/>
    <w:rsid w:val="00D05CE1"/>
    <w:rsid w:val="00D07C89"/>
    <w:rsid w:val="00D10BE1"/>
    <w:rsid w:val="00D1213C"/>
    <w:rsid w:val="00D12D24"/>
    <w:rsid w:val="00D12F17"/>
    <w:rsid w:val="00D15ABB"/>
    <w:rsid w:val="00D16802"/>
    <w:rsid w:val="00D20440"/>
    <w:rsid w:val="00D2158B"/>
    <w:rsid w:val="00D22560"/>
    <w:rsid w:val="00D22F34"/>
    <w:rsid w:val="00D23807"/>
    <w:rsid w:val="00D23F9A"/>
    <w:rsid w:val="00D244B0"/>
    <w:rsid w:val="00D24D03"/>
    <w:rsid w:val="00D260F4"/>
    <w:rsid w:val="00D26440"/>
    <w:rsid w:val="00D26ACB"/>
    <w:rsid w:val="00D26E8C"/>
    <w:rsid w:val="00D27DBA"/>
    <w:rsid w:val="00D3078D"/>
    <w:rsid w:val="00D31089"/>
    <w:rsid w:val="00D313EE"/>
    <w:rsid w:val="00D33322"/>
    <w:rsid w:val="00D3507F"/>
    <w:rsid w:val="00D35725"/>
    <w:rsid w:val="00D35FF8"/>
    <w:rsid w:val="00D416EA"/>
    <w:rsid w:val="00D421ED"/>
    <w:rsid w:val="00D42598"/>
    <w:rsid w:val="00D44C9A"/>
    <w:rsid w:val="00D4510E"/>
    <w:rsid w:val="00D4710B"/>
    <w:rsid w:val="00D471D4"/>
    <w:rsid w:val="00D4741A"/>
    <w:rsid w:val="00D47FDF"/>
    <w:rsid w:val="00D51A69"/>
    <w:rsid w:val="00D527DA"/>
    <w:rsid w:val="00D54B9D"/>
    <w:rsid w:val="00D55CA8"/>
    <w:rsid w:val="00D6040E"/>
    <w:rsid w:val="00D60CDA"/>
    <w:rsid w:val="00D619A6"/>
    <w:rsid w:val="00D61DF4"/>
    <w:rsid w:val="00D6296D"/>
    <w:rsid w:val="00D62D2B"/>
    <w:rsid w:val="00D62E49"/>
    <w:rsid w:val="00D638E2"/>
    <w:rsid w:val="00D64F39"/>
    <w:rsid w:val="00D64F87"/>
    <w:rsid w:val="00D679E4"/>
    <w:rsid w:val="00D67E9E"/>
    <w:rsid w:val="00D70C71"/>
    <w:rsid w:val="00D71E12"/>
    <w:rsid w:val="00D72C78"/>
    <w:rsid w:val="00D72E9A"/>
    <w:rsid w:val="00D73EA1"/>
    <w:rsid w:val="00D80C08"/>
    <w:rsid w:val="00D82A90"/>
    <w:rsid w:val="00D83147"/>
    <w:rsid w:val="00D8420E"/>
    <w:rsid w:val="00D85D97"/>
    <w:rsid w:val="00D86708"/>
    <w:rsid w:val="00D86F85"/>
    <w:rsid w:val="00D872A6"/>
    <w:rsid w:val="00D90AAE"/>
    <w:rsid w:val="00D9196D"/>
    <w:rsid w:val="00D91EFF"/>
    <w:rsid w:val="00DA62C0"/>
    <w:rsid w:val="00DA77CF"/>
    <w:rsid w:val="00DA7ACA"/>
    <w:rsid w:val="00DB0FC5"/>
    <w:rsid w:val="00DB257E"/>
    <w:rsid w:val="00DB36B6"/>
    <w:rsid w:val="00DB36E6"/>
    <w:rsid w:val="00DB6F11"/>
    <w:rsid w:val="00DB6F32"/>
    <w:rsid w:val="00DB7750"/>
    <w:rsid w:val="00DC11CD"/>
    <w:rsid w:val="00DC1624"/>
    <w:rsid w:val="00DC1767"/>
    <w:rsid w:val="00DC21E0"/>
    <w:rsid w:val="00DC29C8"/>
    <w:rsid w:val="00DC4139"/>
    <w:rsid w:val="00DC4AD8"/>
    <w:rsid w:val="00DC5F4D"/>
    <w:rsid w:val="00DC6508"/>
    <w:rsid w:val="00DC76AF"/>
    <w:rsid w:val="00DD1C54"/>
    <w:rsid w:val="00DD2274"/>
    <w:rsid w:val="00DD2317"/>
    <w:rsid w:val="00DD5B66"/>
    <w:rsid w:val="00DD60D7"/>
    <w:rsid w:val="00DE096D"/>
    <w:rsid w:val="00DE5DC9"/>
    <w:rsid w:val="00DE6655"/>
    <w:rsid w:val="00DE71F0"/>
    <w:rsid w:val="00DF0015"/>
    <w:rsid w:val="00DF0D73"/>
    <w:rsid w:val="00DF0EAD"/>
    <w:rsid w:val="00DF12E5"/>
    <w:rsid w:val="00DF18AC"/>
    <w:rsid w:val="00DF1C78"/>
    <w:rsid w:val="00DF224B"/>
    <w:rsid w:val="00DF2B77"/>
    <w:rsid w:val="00DF3542"/>
    <w:rsid w:val="00DF46C5"/>
    <w:rsid w:val="00DF6293"/>
    <w:rsid w:val="00DF660C"/>
    <w:rsid w:val="00DF7B19"/>
    <w:rsid w:val="00DF7CB8"/>
    <w:rsid w:val="00E010DD"/>
    <w:rsid w:val="00E01E42"/>
    <w:rsid w:val="00E04263"/>
    <w:rsid w:val="00E061ED"/>
    <w:rsid w:val="00E066A5"/>
    <w:rsid w:val="00E104BB"/>
    <w:rsid w:val="00E1156B"/>
    <w:rsid w:val="00E1564E"/>
    <w:rsid w:val="00E15E47"/>
    <w:rsid w:val="00E16B58"/>
    <w:rsid w:val="00E17ADB"/>
    <w:rsid w:val="00E20A2E"/>
    <w:rsid w:val="00E20E0A"/>
    <w:rsid w:val="00E20E48"/>
    <w:rsid w:val="00E22C2E"/>
    <w:rsid w:val="00E242F6"/>
    <w:rsid w:val="00E24776"/>
    <w:rsid w:val="00E24804"/>
    <w:rsid w:val="00E272BA"/>
    <w:rsid w:val="00E27C1F"/>
    <w:rsid w:val="00E301AF"/>
    <w:rsid w:val="00E32F31"/>
    <w:rsid w:val="00E34C45"/>
    <w:rsid w:val="00E35471"/>
    <w:rsid w:val="00E36F8A"/>
    <w:rsid w:val="00E377BF"/>
    <w:rsid w:val="00E40673"/>
    <w:rsid w:val="00E41D54"/>
    <w:rsid w:val="00E423D3"/>
    <w:rsid w:val="00E4368F"/>
    <w:rsid w:val="00E45495"/>
    <w:rsid w:val="00E45637"/>
    <w:rsid w:val="00E46395"/>
    <w:rsid w:val="00E46D05"/>
    <w:rsid w:val="00E514A5"/>
    <w:rsid w:val="00E53A6E"/>
    <w:rsid w:val="00E5509D"/>
    <w:rsid w:val="00E56B37"/>
    <w:rsid w:val="00E579CF"/>
    <w:rsid w:val="00E62669"/>
    <w:rsid w:val="00E62E5E"/>
    <w:rsid w:val="00E63352"/>
    <w:rsid w:val="00E63917"/>
    <w:rsid w:val="00E6629D"/>
    <w:rsid w:val="00E67D68"/>
    <w:rsid w:val="00E72355"/>
    <w:rsid w:val="00E7394D"/>
    <w:rsid w:val="00E748A3"/>
    <w:rsid w:val="00E76184"/>
    <w:rsid w:val="00E77CFF"/>
    <w:rsid w:val="00E81042"/>
    <w:rsid w:val="00E81382"/>
    <w:rsid w:val="00E84B21"/>
    <w:rsid w:val="00E86207"/>
    <w:rsid w:val="00E910AE"/>
    <w:rsid w:val="00E911A7"/>
    <w:rsid w:val="00E9138F"/>
    <w:rsid w:val="00E91E5C"/>
    <w:rsid w:val="00E93AD7"/>
    <w:rsid w:val="00E963C6"/>
    <w:rsid w:val="00EA159C"/>
    <w:rsid w:val="00EA6278"/>
    <w:rsid w:val="00EA7863"/>
    <w:rsid w:val="00EB5213"/>
    <w:rsid w:val="00EB7ABF"/>
    <w:rsid w:val="00EC060E"/>
    <w:rsid w:val="00EC3FE9"/>
    <w:rsid w:val="00EC4469"/>
    <w:rsid w:val="00EC4604"/>
    <w:rsid w:val="00EC6F07"/>
    <w:rsid w:val="00ED0261"/>
    <w:rsid w:val="00ED0D9D"/>
    <w:rsid w:val="00ED3682"/>
    <w:rsid w:val="00ED4CD9"/>
    <w:rsid w:val="00ED4DEE"/>
    <w:rsid w:val="00ED5295"/>
    <w:rsid w:val="00ED5C74"/>
    <w:rsid w:val="00ED5E0C"/>
    <w:rsid w:val="00ED623E"/>
    <w:rsid w:val="00ED6B36"/>
    <w:rsid w:val="00ED6D8F"/>
    <w:rsid w:val="00ED7862"/>
    <w:rsid w:val="00EE0A0F"/>
    <w:rsid w:val="00EE2591"/>
    <w:rsid w:val="00EE5BE2"/>
    <w:rsid w:val="00EE6589"/>
    <w:rsid w:val="00EE7418"/>
    <w:rsid w:val="00EF0C12"/>
    <w:rsid w:val="00EF14CC"/>
    <w:rsid w:val="00EF1F55"/>
    <w:rsid w:val="00EF1FBA"/>
    <w:rsid w:val="00EF21FD"/>
    <w:rsid w:val="00EF3013"/>
    <w:rsid w:val="00EF4F61"/>
    <w:rsid w:val="00EF50D4"/>
    <w:rsid w:val="00EF5CCD"/>
    <w:rsid w:val="00EF5F1C"/>
    <w:rsid w:val="00EF79C5"/>
    <w:rsid w:val="00EF7A11"/>
    <w:rsid w:val="00EF7A31"/>
    <w:rsid w:val="00F00CC1"/>
    <w:rsid w:val="00F01449"/>
    <w:rsid w:val="00F01508"/>
    <w:rsid w:val="00F03583"/>
    <w:rsid w:val="00F05ACC"/>
    <w:rsid w:val="00F0628F"/>
    <w:rsid w:val="00F066AA"/>
    <w:rsid w:val="00F067DB"/>
    <w:rsid w:val="00F1292C"/>
    <w:rsid w:val="00F12CFE"/>
    <w:rsid w:val="00F142BF"/>
    <w:rsid w:val="00F1484C"/>
    <w:rsid w:val="00F15533"/>
    <w:rsid w:val="00F15CDD"/>
    <w:rsid w:val="00F2132D"/>
    <w:rsid w:val="00F223EB"/>
    <w:rsid w:val="00F23079"/>
    <w:rsid w:val="00F2309C"/>
    <w:rsid w:val="00F269D6"/>
    <w:rsid w:val="00F27824"/>
    <w:rsid w:val="00F27BB0"/>
    <w:rsid w:val="00F3222B"/>
    <w:rsid w:val="00F33B7C"/>
    <w:rsid w:val="00F35F39"/>
    <w:rsid w:val="00F369D2"/>
    <w:rsid w:val="00F37240"/>
    <w:rsid w:val="00F4104E"/>
    <w:rsid w:val="00F414F8"/>
    <w:rsid w:val="00F43B10"/>
    <w:rsid w:val="00F43F91"/>
    <w:rsid w:val="00F45EA0"/>
    <w:rsid w:val="00F46DE5"/>
    <w:rsid w:val="00F4762C"/>
    <w:rsid w:val="00F477BF"/>
    <w:rsid w:val="00F510B3"/>
    <w:rsid w:val="00F5137A"/>
    <w:rsid w:val="00F51A3B"/>
    <w:rsid w:val="00F53DB9"/>
    <w:rsid w:val="00F57F04"/>
    <w:rsid w:val="00F60DD6"/>
    <w:rsid w:val="00F62D3B"/>
    <w:rsid w:val="00F63971"/>
    <w:rsid w:val="00F63A36"/>
    <w:rsid w:val="00F64BED"/>
    <w:rsid w:val="00F67A52"/>
    <w:rsid w:val="00F70650"/>
    <w:rsid w:val="00F712A1"/>
    <w:rsid w:val="00F71D1E"/>
    <w:rsid w:val="00F72B84"/>
    <w:rsid w:val="00F7309E"/>
    <w:rsid w:val="00F73272"/>
    <w:rsid w:val="00F741AE"/>
    <w:rsid w:val="00F75E90"/>
    <w:rsid w:val="00F760A4"/>
    <w:rsid w:val="00F7638D"/>
    <w:rsid w:val="00F7676C"/>
    <w:rsid w:val="00F77EDE"/>
    <w:rsid w:val="00F801E9"/>
    <w:rsid w:val="00F809F6"/>
    <w:rsid w:val="00F81F1A"/>
    <w:rsid w:val="00F82214"/>
    <w:rsid w:val="00F82ED5"/>
    <w:rsid w:val="00F847A9"/>
    <w:rsid w:val="00F86275"/>
    <w:rsid w:val="00F87EE0"/>
    <w:rsid w:val="00F895BC"/>
    <w:rsid w:val="00F91A7F"/>
    <w:rsid w:val="00F9204A"/>
    <w:rsid w:val="00F93D80"/>
    <w:rsid w:val="00F93FAB"/>
    <w:rsid w:val="00F95056"/>
    <w:rsid w:val="00F95190"/>
    <w:rsid w:val="00F95D76"/>
    <w:rsid w:val="00F96F1E"/>
    <w:rsid w:val="00F97F6D"/>
    <w:rsid w:val="00FA1FDE"/>
    <w:rsid w:val="00FA2162"/>
    <w:rsid w:val="00FA2AED"/>
    <w:rsid w:val="00FA3A4B"/>
    <w:rsid w:val="00FA5552"/>
    <w:rsid w:val="00FA712D"/>
    <w:rsid w:val="00FB1548"/>
    <w:rsid w:val="00FB1660"/>
    <w:rsid w:val="00FB1DE1"/>
    <w:rsid w:val="00FC10E5"/>
    <w:rsid w:val="00FC3D37"/>
    <w:rsid w:val="00FC5724"/>
    <w:rsid w:val="00FC6115"/>
    <w:rsid w:val="00FC67C0"/>
    <w:rsid w:val="00FD0503"/>
    <w:rsid w:val="00FD2A34"/>
    <w:rsid w:val="00FD7225"/>
    <w:rsid w:val="00FD7B5D"/>
    <w:rsid w:val="00FE06EE"/>
    <w:rsid w:val="00FE19C8"/>
    <w:rsid w:val="00FE1FBE"/>
    <w:rsid w:val="00FE2F7C"/>
    <w:rsid w:val="00FE3A9B"/>
    <w:rsid w:val="00FE5A6B"/>
    <w:rsid w:val="00FE6E53"/>
    <w:rsid w:val="00FF0BBD"/>
    <w:rsid w:val="00FF69A7"/>
    <w:rsid w:val="00FF6AAB"/>
    <w:rsid w:val="015858DE"/>
    <w:rsid w:val="01CDB69F"/>
    <w:rsid w:val="01F09185"/>
    <w:rsid w:val="021BB8D3"/>
    <w:rsid w:val="02F60DB0"/>
    <w:rsid w:val="03083167"/>
    <w:rsid w:val="0387D3DF"/>
    <w:rsid w:val="03D40935"/>
    <w:rsid w:val="03F653F5"/>
    <w:rsid w:val="044D0CF1"/>
    <w:rsid w:val="046C5585"/>
    <w:rsid w:val="04BBAA6C"/>
    <w:rsid w:val="050B608B"/>
    <w:rsid w:val="051873E1"/>
    <w:rsid w:val="051F93F4"/>
    <w:rsid w:val="0526EEA1"/>
    <w:rsid w:val="05B41091"/>
    <w:rsid w:val="05DE3F45"/>
    <w:rsid w:val="06457B49"/>
    <w:rsid w:val="06577ACD"/>
    <w:rsid w:val="066EAD65"/>
    <w:rsid w:val="073E8ADD"/>
    <w:rsid w:val="0785CDFB"/>
    <w:rsid w:val="0847CCE3"/>
    <w:rsid w:val="084AB7CE"/>
    <w:rsid w:val="08AB4624"/>
    <w:rsid w:val="0955126D"/>
    <w:rsid w:val="099585E9"/>
    <w:rsid w:val="099FEFF0"/>
    <w:rsid w:val="09BDA8B7"/>
    <w:rsid w:val="09C7DB3D"/>
    <w:rsid w:val="0A050D61"/>
    <w:rsid w:val="0A844094"/>
    <w:rsid w:val="0A90C2CD"/>
    <w:rsid w:val="0A97ECC2"/>
    <w:rsid w:val="0ADF4BCD"/>
    <w:rsid w:val="0B4481B4"/>
    <w:rsid w:val="0BC7B722"/>
    <w:rsid w:val="0C0EE35A"/>
    <w:rsid w:val="0C16C15D"/>
    <w:rsid w:val="0C1ACEF2"/>
    <w:rsid w:val="0C1D8699"/>
    <w:rsid w:val="0C500065"/>
    <w:rsid w:val="0D00B3F8"/>
    <w:rsid w:val="0D1A1F90"/>
    <w:rsid w:val="0DBA7F44"/>
    <w:rsid w:val="0DE08157"/>
    <w:rsid w:val="0EDA63D7"/>
    <w:rsid w:val="0EE70E0B"/>
    <w:rsid w:val="0EECAC66"/>
    <w:rsid w:val="0F031E26"/>
    <w:rsid w:val="0F630C57"/>
    <w:rsid w:val="0F775A4C"/>
    <w:rsid w:val="0FABFF2B"/>
    <w:rsid w:val="0FE98B05"/>
    <w:rsid w:val="0FEAB1CA"/>
    <w:rsid w:val="102A7C6E"/>
    <w:rsid w:val="102B9DEE"/>
    <w:rsid w:val="104902EC"/>
    <w:rsid w:val="105AD1A0"/>
    <w:rsid w:val="10B64D80"/>
    <w:rsid w:val="113809DF"/>
    <w:rsid w:val="11975ADF"/>
    <w:rsid w:val="11C2BAB6"/>
    <w:rsid w:val="12015101"/>
    <w:rsid w:val="1242AD2F"/>
    <w:rsid w:val="12561B1E"/>
    <w:rsid w:val="128F25C8"/>
    <w:rsid w:val="12F51ABB"/>
    <w:rsid w:val="133C2778"/>
    <w:rsid w:val="1371A3F5"/>
    <w:rsid w:val="14628363"/>
    <w:rsid w:val="149076A5"/>
    <w:rsid w:val="14B29D7C"/>
    <w:rsid w:val="14B8A5D9"/>
    <w:rsid w:val="15184424"/>
    <w:rsid w:val="15CC8A55"/>
    <w:rsid w:val="1607F14C"/>
    <w:rsid w:val="1654763A"/>
    <w:rsid w:val="1667D51F"/>
    <w:rsid w:val="167E305D"/>
    <w:rsid w:val="171D998B"/>
    <w:rsid w:val="173B864A"/>
    <w:rsid w:val="177322AA"/>
    <w:rsid w:val="17B1E63B"/>
    <w:rsid w:val="17F4217A"/>
    <w:rsid w:val="182BEA71"/>
    <w:rsid w:val="18EAA01D"/>
    <w:rsid w:val="198C16FC"/>
    <w:rsid w:val="19B70B80"/>
    <w:rsid w:val="1A0194B5"/>
    <w:rsid w:val="1A0DA531"/>
    <w:rsid w:val="1AD14D9D"/>
    <w:rsid w:val="1B62F1D4"/>
    <w:rsid w:val="1B68CBA5"/>
    <w:rsid w:val="1B6A4CBE"/>
    <w:rsid w:val="1BEB7702"/>
    <w:rsid w:val="1C1CDACB"/>
    <w:rsid w:val="1C58219D"/>
    <w:rsid w:val="1D9CECB2"/>
    <w:rsid w:val="1DB4A598"/>
    <w:rsid w:val="1E7972B2"/>
    <w:rsid w:val="1F9B11CD"/>
    <w:rsid w:val="202F2422"/>
    <w:rsid w:val="2052B076"/>
    <w:rsid w:val="20673B35"/>
    <w:rsid w:val="208004C7"/>
    <w:rsid w:val="20AEBFD2"/>
    <w:rsid w:val="214E4EAF"/>
    <w:rsid w:val="215AA828"/>
    <w:rsid w:val="219F1667"/>
    <w:rsid w:val="219FA2C7"/>
    <w:rsid w:val="21F3E905"/>
    <w:rsid w:val="21F81374"/>
    <w:rsid w:val="220606CA"/>
    <w:rsid w:val="222F7C4A"/>
    <w:rsid w:val="22701C02"/>
    <w:rsid w:val="229D6B75"/>
    <w:rsid w:val="22DF047B"/>
    <w:rsid w:val="237117DA"/>
    <w:rsid w:val="2386CA26"/>
    <w:rsid w:val="2466052F"/>
    <w:rsid w:val="2489E455"/>
    <w:rsid w:val="24A24161"/>
    <w:rsid w:val="24A8C648"/>
    <w:rsid w:val="24B9572C"/>
    <w:rsid w:val="24BC39E7"/>
    <w:rsid w:val="24F6FA87"/>
    <w:rsid w:val="25168CD6"/>
    <w:rsid w:val="255B60BD"/>
    <w:rsid w:val="25905BFF"/>
    <w:rsid w:val="2594AC8C"/>
    <w:rsid w:val="25C2447B"/>
    <w:rsid w:val="268296F1"/>
    <w:rsid w:val="26A7E886"/>
    <w:rsid w:val="271A94F8"/>
    <w:rsid w:val="27438D25"/>
    <w:rsid w:val="2749E725"/>
    <w:rsid w:val="27803A0A"/>
    <w:rsid w:val="27CA986E"/>
    <w:rsid w:val="287E46D3"/>
    <w:rsid w:val="292349BD"/>
    <w:rsid w:val="292DB76E"/>
    <w:rsid w:val="2970B378"/>
    <w:rsid w:val="29765824"/>
    <w:rsid w:val="2A3FEBED"/>
    <w:rsid w:val="2A752D97"/>
    <w:rsid w:val="2AA4E46B"/>
    <w:rsid w:val="2AC14E70"/>
    <w:rsid w:val="2AD5005B"/>
    <w:rsid w:val="2B01E06E"/>
    <w:rsid w:val="2B24AF1C"/>
    <w:rsid w:val="2B99D013"/>
    <w:rsid w:val="2BE56F84"/>
    <w:rsid w:val="2BE686F7"/>
    <w:rsid w:val="2BE8F3E8"/>
    <w:rsid w:val="2C10C5FF"/>
    <w:rsid w:val="2C209663"/>
    <w:rsid w:val="2C503236"/>
    <w:rsid w:val="2C69B825"/>
    <w:rsid w:val="2C6AB359"/>
    <w:rsid w:val="2C851422"/>
    <w:rsid w:val="2C8E173B"/>
    <w:rsid w:val="2D9199F1"/>
    <w:rsid w:val="2DF2C097"/>
    <w:rsid w:val="2DF5AD8A"/>
    <w:rsid w:val="2E1CD7DB"/>
    <w:rsid w:val="2E821563"/>
    <w:rsid w:val="2E9F65D3"/>
    <w:rsid w:val="2F250DA2"/>
    <w:rsid w:val="2F2D6A52"/>
    <w:rsid w:val="2F436B81"/>
    <w:rsid w:val="2F472316"/>
    <w:rsid w:val="2F4EE3E1"/>
    <w:rsid w:val="2F53420C"/>
    <w:rsid w:val="2F6CE79C"/>
    <w:rsid w:val="2FB2DFD5"/>
    <w:rsid w:val="2FD545EA"/>
    <w:rsid w:val="307AD650"/>
    <w:rsid w:val="308EA890"/>
    <w:rsid w:val="30A662D3"/>
    <w:rsid w:val="30DF3BE2"/>
    <w:rsid w:val="312E37F0"/>
    <w:rsid w:val="313433E6"/>
    <w:rsid w:val="31E22E97"/>
    <w:rsid w:val="31F931F9"/>
    <w:rsid w:val="31FB59D3"/>
    <w:rsid w:val="323C5264"/>
    <w:rsid w:val="3251BDDC"/>
    <w:rsid w:val="32650B14"/>
    <w:rsid w:val="32B63B20"/>
    <w:rsid w:val="32DB282D"/>
    <w:rsid w:val="32F3BE4F"/>
    <w:rsid w:val="330CF253"/>
    <w:rsid w:val="333B9108"/>
    <w:rsid w:val="3372FDC6"/>
    <w:rsid w:val="3378645E"/>
    <w:rsid w:val="33A0BC17"/>
    <w:rsid w:val="34563DB5"/>
    <w:rsid w:val="346C91B8"/>
    <w:rsid w:val="347C1EA2"/>
    <w:rsid w:val="34893D61"/>
    <w:rsid w:val="34898C1C"/>
    <w:rsid w:val="34A400C1"/>
    <w:rsid w:val="34FD6CB9"/>
    <w:rsid w:val="353DEBA1"/>
    <w:rsid w:val="3575372F"/>
    <w:rsid w:val="3583AD8A"/>
    <w:rsid w:val="35F98A3D"/>
    <w:rsid w:val="362E73C4"/>
    <w:rsid w:val="369BA252"/>
    <w:rsid w:val="36E60917"/>
    <w:rsid w:val="36F48E09"/>
    <w:rsid w:val="37036283"/>
    <w:rsid w:val="37293CC8"/>
    <w:rsid w:val="37316EFB"/>
    <w:rsid w:val="37A6C401"/>
    <w:rsid w:val="37CFD186"/>
    <w:rsid w:val="37D1C201"/>
    <w:rsid w:val="37E207F3"/>
    <w:rsid w:val="38068DFB"/>
    <w:rsid w:val="39D4A621"/>
    <w:rsid w:val="3A1DA9D9"/>
    <w:rsid w:val="3A38186F"/>
    <w:rsid w:val="3A6D87F1"/>
    <w:rsid w:val="3AD70964"/>
    <w:rsid w:val="3B332146"/>
    <w:rsid w:val="3B572923"/>
    <w:rsid w:val="3B7EDB04"/>
    <w:rsid w:val="3B8846F1"/>
    <w:rsid w:val="3B89D4D4"/>
    <w:rsid w:val="3BAECB28"/>
    <w:rsid w:val="3BD27C84"/>
    <w:rsid w:val="3C04F070"/>
    <w:rsid w:val="3C3D77BC"/>
    <w:rsid w:val="3C50C779"/>
    <w:rsid w:val="3C5897CD"/>
    <w:rsid w:val="3C97F492"/>
    <w:rsid w:val="3CBB444D"/>
    <w:rsid w:val="3CEEDE34"/>
    <w:rsid w:val="3D4A9B89"/>
    <w:rsid w:val="3D9A639F"/>
    <w:rsid w:val="3DAC8272"/>
    <w:rsid w:val="3EBE5CDB"/>
    <w:rsid w:val="3EC1A2CA"/>
    <w:rsid w:val="3EE66BEA"/>
    <w:rsid w:val="3F264DDB"/>
    <w:rsid w:val="3F5983D0"/>
    <w:rsid w:val="3FC614F2"/>
    <w:rsid w:val="3FD152DC"/>
    <w:rsid w:val="40587F67"/>
    <w:rsid w:val="40619ED2"/>
    <w:rsid w:val="40632A38"/>
    <w:rsid w:val="40823C4B"/>
    <w:rsid w:val="409D14CC"/>
    <w:rsid w:val="40C12CF8"/>
    <w:rsid w:val="410D9696"/>
    <w:rsid w:val="4129AC06"/>
    <w:rsid w:val="41701560"/>
    <w:rsid w:val="4210DCB2"/>
    <w:rsid w:val="42F164AD"/>
    <w:rsid w:val="4348F3CC"/>
    <w:rsid w:val="43A55DF5"/>
    <w:rsid w:val="4434578D"/>
    <w:rsid w:val="44453758"/>
    <w:rsid w:val="44952C31"/>
    <w:rsid w:val="449DC2F1"/>
    <w:rsid w:val="4512C631"/>
    <w:rsid w:val="4612E612"/>
    <w:rsid w:val="4637EE99"/>
    <w:rsid w:val="4662A465"/>
    <w:rsid w:val="467E2AC7"/>
    <w:rsid w:val="46D76EBF"/>
    <w:rsid w:val="46FA1FE3"/>
    <w:rsid w:val="47239453"/>
    <w:rsid w:val="477F587B"/>
    <w:rsid w:val="48070D43"/>
    <w:rsid w:val="4820FE0C"/>
    <w:rsid w:val="482C8615"/>
    <w:rsid w:val="484FF1A3"/>
    <w:rsid w:val="488D4E30"/>
    <w:rsid w:val="48997667"/>
    <w:rsid w:val="489F03AF"/>
    <w:rsid w:val="48DBC541"/>
    <w:rsid w:val="48E40AEF"/>
    <w:rsid w:val="49240139"/>
    <w:rsid w:val="4925CBDB"/>
    <w:rsid w:val="49565985"/>
    <w:rsid w:val="497B3806"/>
    <w:rsid w:val="49F83E1C"/>
    <w:rsid w:val="4A26B084"/>
    <w:rsid w:val="4A284F08"/>
    <w:rsid w:val="4A363B3F"/>
    <w:rsid w:val="4A5BDB2F"/>
    <w:rsid w:val="4B0A7885"/>
    <w:rsid w:val="4B2E18E3"/>
    <w:rsid w:val="4BACEF4A"/>
    <w:rsid w:val="4BD53460"/>
    <w:rsid w:val="4BE36D7A"/>
    <w:rsid w:val="4C48517B"/>
    <w:rsid w:val="4C6653CB"/>
    <w:rsid w:val="4C96CC79"/>
    <w:rsid w:val="4CB8BD8C"/>
    <w:rsid w:val="4CFDBF9D"/>
    <w:rsid w:val="4D0151BF"/>
    <w:rsid w:val="4D6021A0"/>
    <w:rsid w:val="4D672AC5"/>
    <w:rsid w:val="4D9B43A6"/>
    <w:rsid w:val="4DBA2758"/>
    <w:rsid w:val="4E8B69FD"/>
    <w:rsid w:val="4E9C1492"/>
    <w:rsid w:val="4ED00280"/>
    <w:rsid w:val="4EE68FF8"/>
    <w:rsid w:val="4F07C690"/>
    <w:rsid w:val="4F29D6D4"/>
    <w:rsid w:val="4F462E65"/>
    <w:rsid w:val="4F4D84E3"/>
    <w:rsid w:val="4FA5AF42"/>
    <w:rsid w:val="4FC37DEB"/>
    <w:rsid w:val="50055076"/>
    <w:rsid w:val="5006D85E"/>
    <w:rsid w:val="50C4AACB"/>
    <w:rsid w:val="50D771C8"/>
    <w:rsid w:val="50FB26F3"/>
    <w:rsid w:val="516B689F"/>
    <w:rsid w:val="51AAFFC7"/>
    <w:rsid w:val="51D046EE"/>
    <w:rsid w:val="533103FA"/>
    <w:rsid w:val="53381F20"/>
    <w:rsid w:val="538D6D91"/>
    <w:rsid w:val="547A7BA7"/>
    <w:rsid w:val="55359558"/>
    <w:rsid w:val="55584067"/>
    <w:rsid w:val="55654573"/>
    <w:rsid w:val="55B7030F"/>
    <w:rsid w:val="55EB7908"/>
    <w:rsid w:val="56038CED"/>
    <w:rsid w:val="561A8B9E"/>
    <w:rsid w:val="56EC000A"/>
    <w:rsid w:val="57396D54"/>
    <w:rsid w:val="573EF17E"/>
    <w:rsid w:val="57582EF9"/>
    <w:rsid w:val="57B8DB96"/>
    <w:rsid w:val="585DFB10"/>
    <w:rsid w:val="58664291"/>
    <w:rsid w:val="5893E237"/>
    <w:rsid w:val="589C31ED"/>
    <w:rsid w:val="58C18A74"/>
    <w:rsid w:val="590E25DD"/>
    <w:rsid w:val="59408AC1"/>
    <w:rsid w:val="59417CD4"/>
    <w:rsid w:val="596A28A4"/>
    <w:rsid w:val="59F77F43"/>
    <w:rsid w:val="5A1CDBBF"/>
    <w:rsid w:val="5A2CE8B3"/>
    <w:rsid w:val="5A2FB298"/>
    <w:rsid w:val="5ABE7D7D"/>
    <w:rsid w:val="5B08CBAB"/>
    <w:rsid w:val="5B5192F1"/>
    <w:rsid w:val="5B9BB50B"/>
    <w:rsid w:val="5C7D0495"/>
    <w:rsid w:val="5CA63D5C"/>
    <w:rsid w:val="5CD21144"/>
    <w:rsid w:val="5CDC37C5"/>
    <w:rsid w:val="5CEB9367"/>
    <w:rsid w:val="5CF41CF5"/>
    <w:rsid w:val="5CF49DFF"/>
    <w:rsid w:val="5CF8EE7A"/>
    <w:rsid w:val="5D14B04D"/>
    <w:rsid w:val="5D96441B"/>
    <w:rsid w:val="5DB10D2F"/>
    <w:rsid w:val="5E3E18DC"/>
    <w:rsid w:val="5E5266D1"/>
    <w:rsid w:val="5E59B8A5"/>
    <w:rsid w:val="5E63FCE9"/>
    <w:rsid w:val="5E69F563"/>
    <w:rsid w:val="5E9F6076"/>
    <w:rsid w:val="5EB080AE"/>
    <w:rsid w:val="5EC177A8"/>
    <w:rsid w:val="5EF45779"/>
    <w:rsid w:val="5F0588F3"/>
    <w:rsid w:val="5F5140BD"/>
    <w:rsid w:val="5F7AEB5A"/>
    <w:rsid w:val="5F932369"/>
    <w:rsid w:val="6009D74D"/>
    <w:rsid w:val="608E7481"/>
    <w:rsid w:val="60AB4A20"/>
    <w:rsid w:val="60E2198E"/>
    <w:rsid w:val="6141CBB0"/>
    <w:rsid w:val="616463B4"/>
    <w:rsid w:val="6191C089"/>
    <w:rsid w:val="61E7BEF5"/>
    <w:rsid w:val="622BAF57"/>
    <w:rsid w:val="622BB23E"/>
    <w:rsid w:val="6232B64D"/>
    <w:rsid w:val="62780A16"/>
    <w:rsid w:val="62BA5575"/>
    <w:rsid w:val="6311CB94"/>
    <w:rsid w:val="632D88DA"/>
    <w:rsid w:val="637ABF1F"/>
    <w:rsid w:val="642EF24F"/>
    <w:rsid w:val="6435C358"/>
    <w:rsid w:val="648A8B92"/>
    <w:rsid w:val="64BB4DA2"/>
    <w:rsid w:val="652DDB4A"/>
    <w:rsid w:val="65554011"/>
    <w:rsid w:val="6574CA77"/>
    <w:rsid w:val="65B582B3"/>
    <w:rsid w:val="65B98D95"/>
    <w:rsid w:val="660E6617"/>
    <w:rsid w:val="66D4A0FF"/>
    <w:rsid w:val="67000231"/>
    <w:rsid w:val="672498FF"/>
    <w:rsid w:val="67D83E70"/>
    <w:rsid w:val="67E7D5B3"/>
    <w:rsid w:val="6891B4DC"/>
    <w:rsid w:val="689848CB"/>
    <w:rsid w:val="68E124BC"/>
    <w:rsid w:val="68FB5B5D"/>
    <w:rsid w:val="69617D03"/>
    <w:rsid w:val="69725566"/>
    <w:rsid w:val="69777D37"/>
    <w:rsid w:val="698D246F"/>
    <w:rsid w:val="699454CD"/>
    <w:rsid w:val="699D2F05"/>
    <w:rsid w:val="69BE2FFF"/>
    <w:rsid w:val="69CEE157"/>
    <w:rsid w:val="6A0A20B8"/>
    <w:rsid w:val="6A0A74EE"/>
    <w:rsid w:val="6A83559E"/>
    <w:rsid w:val="6A8AB8FE"/>
    <w:rsid w:val="6A909561"/>
    <w:rsid w:val="6B1608D5"/>
    <w:rsid w:val="6B429D53"/>
    <w:rsid w:val="6B808E1B"/>
    <w:rsid w:val="6B85D104"/>
    <w:rsid w:val="6BF0823E"/>
    <w:rsid w:val="6C1DB291"/>
    <w:rsid w:val="6C2C65C2"/>
    <w:rsid w:val="6C5AD03F"/>
    <w:rsid w:val="6D21A165"/>
    <w:rsid w:val="6D35CF47"/>
    <w:rsid w:val="6D3AF636"/>
    <w:rsid w:val="6D78414A"/>
    <w:rsid w:val="6DB1EB8C"/>
    <w:rsid w:val="6DDBD466"/>
    <w:rsid w:val="6DE8E823"/>
    <w:rsid w:val="6E156458"/>
    <w:rsid w:val="6E613340"/>
    <w:rsid w:val="6E8F4EBB"/>
    <w:rsid w:val="6EBD71C6"/>
    <w:rsid w:val="6F4BD373"/>
    <w:rsid w:val="6F9C6105"/>
    <w:rsid w:val="6FD93EF4"/>
    <w:rsid w:val="6FE979F8"/>
    <w:rsid w:val="6FF94718"/>
    <w:rsid w:val="70A1A39E"/>
    <w:rsid w:val="71A8802E"/>
    <w:rsid w:val="71DC0EED"/>
    <w:rsid w:val="723B27C6"/>
    <w:rsid w:val="7242EEF7"/>
    <w:rsid w:val="726840C4"/>
    <w:rsid w:val="72891546"/>
    <w:rsid w:val="72ACE528"/>
    <w:rsid w:val="7308A764"/>
    <w:rsid w:val="73784EDA"/>
    <w:rsid w:val="740989A1"/>
    <w:rsid w:val="74415BF3"/>
    <w:rsid w:val="7441722B"/>
    <w:rsid w:val="7526A8D2"/>
    <w:rsid w:val="752B6460"/>
    <w:rsid w:val="757BB161"/>
    <w:rsid w:val="75E3CA6D"/>
    <w:rsid w:val="75FFC332"/>
    <w:rsid w:val="774C4B27"/>
    <w:rsid w:val="77827F6B"/>
    <w:rsid w:val="77A41A45"/>
    <w:rsid w:val="77CA3758"/>
    <w:rsid w:val="78DAF972"/>
    <w:rsid w:val="79097E18"/>
    <w:rsid w:val="791BD99A"/>
    <w:rsid w:val="79237BE2"/>
    <w:rsid w:val="79F49DEC"/>
    <w:rsid w:val="79FBDCE0"/>
    <w:rsid w:val="7A9E3833"/>
    <w:rsid w:val="7AB0B3AF"/>
    <w:rsid w:val="7AED96E9"/>
    <w:rsid w:val="7B132960"/>
    <w:rsid w:val="7B64591A"/>
    <w:rsid w:val="7B7E7533"/>
    <w:rsid w:val="7C379730"/>
    <w:rsid w:val="7C4C8410"/>
    <w:rsid w:val="7C6EE836"/>
    <w:rsid w:val="7C785488"/>
    <w:rsid w:val="7C82FF2C"/>
    <w:rsid w:val="7C89171D"/>
    <w:rsid w:val="7CBED8F7"/>
    <w:rsid w:val="7CFA0E23"/>
    <w:rsid w:val="7D1747BF"/>
    <w:rsid w:val="7D517AA4"/>
    <w:rsid w:val="7D65DCC2"/>
    <w:rsid w:val="7DB904B6"/>
    <w:rsid w:val="7E88DF11"/>
    <w:rsid w:val="7EC22684"/>
    <w:rsid w:val="7F3CB9BD"/>
    <w:rsid w:val="7F67E16B"/>
    <w:rsid w:val="7FE7EAE9"/>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BE779"/>
  <w15:docId w15:val="{49388457-6298-4531-A6B1-E73BD601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C71"/>
    <w:rPr>
      <w:rFonts w:ascii="Times New Roman" w:hAnsi="Times New Roman"/>
      <w:sz w:val="26"/>
    </w:rPr>
  </w:style>
  <w:style w:type="paragraph" w:styleId="Heading1">
    <w:name w:val="heading 1"/>
    <w:basedOn w:val="Normal"/>
    <w:next w:val="Normal"/>
    <w:link w:val="Heading1Char"/>
    <w:uiPriority w:val="9"/>
    <w:qFormat/>
    <w:rsid w:val="00C5746C"/>
    <w:pPr>
      <w:keepNext/>
      <w:keepLines/>
      <w:spacing w:before="240" w:after="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90BC7"/>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554A"/>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3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7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F66"/>
  </w:style>
  <w:style w:type="paragraph" w:styleId="Footer">
    <w:name w:val="footer"/>
    <w:basedOn w:val="Normal"/>
    <w:link w:val="FooterChar"/>
    <w:uiPriority w:val="99"/>
    <w:unhideWhenUsed/>
    <w:rsid w:val="001E7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F66"/>
  </w:style>
  <w:style w:type="paragraph" w:styleId="ListParagraph">
    <w:name w:val="List Paragraph"/>
    <w:basedOn w:val="Normal"/>
    <w:uiPriority w:val="34"/>
    <w:qFormat/>
    <w:rsid w:val="00AC1D0B"/>
    <w:pPr>
      <w:ind w:left="720"/>
      <w:contextualSpacing/>
    </w:pPr>
  </w:style>
  <w:style w:type="paragraph" w:styleId="Caption">
    <w:name w:val="caption"/>
    <w:basedOn w:val="Normal"/>
    <w:next w:val="Normal"/>
    <w:uiPriority w:val="35"/>
    <w:unhideWhenUsed/>
    <w:qFormat/>
    <w:rsid w:val="002A0378"/>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C5746C"/>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C968DF"/>
    <w:pPr>
      <w:spacing w:line="259" w:lineRule="auto"/>
      <w:jc w:val="left"/>
      <w:outlineLvl w:val="9"/>
    </w:pPr>
  </w:style>
  <w:style w:type="character" w:customStyle="1" w:styleId="Heading2Char">
    <w:name w:val="Heading 2 Char"/>
    <w:basedOn w:val="DefaultParagraphFont"/>
    <w:link w:val="Heading2"/>
    <w:uiPriority w:val="9"/>
    <w:rsid w:val="00690BC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A74D44"/>
    <w:pPr>
      <w:spacing w:after="100"/>
    </w:pPr>
  </w:style>
  <w:style w:type="paragraph" w:styleId="TOC2">
    <w:name w:val="toc 2"/>
    <w:basedOn w:val="Normal"/>
    <w:next w:val="Normal"/>
    <w:autoRedefine/>
    <w:uiPriority w:val="39"/>
    <w:unhideWhenUsed/>
    <w:rsid w:val="00A74D44"/>
    <w:pPr>
      <w:spacing w:after="100"/>
      <w:ind w:left="220"/>
    </w:pPr>
  </w:style>
  <w:style w:type="paragraph" w:styleId="TOC3">
    <w:name w:val="toc 3"/>
    <w:basedOn w:val="Normal"/>
    <w:next w:val="Normal"/>
    <w:autoRedefine/>
    <w:uiPriority w:val="39"/>
    <w:unhideWhenUsed/>
    <w:rsid w:val="00A74D44"/>
    <w:pPr>
      <w:spacing w:after="100"/>
      <w:ind w:left="440"/>
    </w:pPr>
  </w:style>
  <w:style w:type="character" w:styleId="Hyperlink">
    <w:name w:val="Hyperlink"/>
    <w:basedOn w:val="DefaultParagraphFont"/>
    <w:uiPriority w:val="99"/>
    <w:unhideWhenUsed/>
    <w:rsid w:val="00A74D44"/>
    <w:rPr>
      <w:color w:val="0563C1" w:themeColor="hyperlink"/>
      <w:u w:val="single"/>
    </w:rPr>
  </w:style>
  <w:style w:type="paragraph" w:styleId="NoSpacing">
    <w:name w:val="No Spacing"/>
    <w:uiPriority w:val="1"/>
    <w:qFormat/>
    <w:rsid w:val="00BD1ABB"/>
    <w:pPr>
      <w:spacing w:after="240" w:line="240" w:lineRule="auto"/>
      <w:ind w:firstLine="0"/>
      <w:jc w:val="center"/>
    </w:pPr>
    <w:rPr>
      <w:rFonts w:ascii="Times New Roman" w:hAnsi="Times New Roman"/>
      <w:i/>
      <w:sz w:val="24"/>
    </w:rPr>
  </w:style>
  <w:style w:type="character" w:customStyle="1" w:styleId="Heading3Char">
    <w:name w:val="Heading 3 Char"/>
    <w:basedOn w:val="DefaultParagraphFont"/>
    <w:link w:val="Heading3"/>
    <w:uiPriority w:val="9"/>
    <w:rsid w:val="0019554A"/>
    <w:rPr>
      <w:rFonts w:ascii="Times New Roman" w:eastAsiaTheme="majorEastAsia" w:hAnsi="Times New Roman" w:cstheme="majorBidi"/>
      <w:b/>
      <w:i/>
      <w:sz w:val="26"/>
      <w:szCs w:val="24"/>
    </w:rPr>
  </w:style>
  <w:style w:type="paragraph" w:styleId="TableofFigures">
    <w:name w:val="table of figures"/>
    <w:basedOn w:val="Normal"/>
    <w:next w:val="Normal"/>
    <w:uiPriority w:val="99"/>
    <w:unhideWhenUsed/>
    <w:rsid w:val="0084125C"/>
    <w:pPr>
      <w:spacing w:after="0"/>
    </w:pPr>
  </w:style>
  <w:style w:type="paragraph" w:styleId="BalloonText">
    <w:name w:val="Balloon Text"/>
    <w:basedOn w:val="Normal"/>
    <w:link w:val="BalloonTextChar"/>
    <w:uiPriority w:val="99"/>
    <w:semiHidden/>
    <w:unhideWhenUsed/>
    <w:rsid w:val="00F77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EDE"/>
    <w:rPr>
      <w:rFonts w:ascii="Tahoma" w:hAnsi="Tahoma" w:cs="Tahoma"/>
      <w:sz w:val="16"/>
      <w:szCs w:val="16"/>
    </w:rPr>
  </w:style>
  <w:style w:type="character" w:customStyle="1" w:styleId="spellingerror">
    <w:name w:val="spellingerror"/>
    <w:basedOn w:val="DefaultParagraphFont"/>
    <w:rsid w:val="004B1A94"/>
  </w:style>
  <w:style w:type="character" w:customStyle="1" w:styleId="normaltextrun">
    <w:name w:val="normaltextrun"/>
    <w:basedOn w:val="DefaultParagraphFont"/>
    <w:rsid w:val="004B1A94"/>
  </w:style>
  <w:style w:type="character" w:customStyle="1" w:styleId="eop">
    <w:name w:val="eop"/>
    <w:basedOn w:val="DefaultParagraphFont"/>
    <w:rsid w:val="004B1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2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4849_Nhom3_Bao_cao_so_1_ve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10" ma:contentTypeDescription="Create a new document." ma:contentTypeScope="" ma:versionID="7b9668d3f876c7b1a5084f6f24db1427">
  <xsd:schema xmlns:xsd="http://www.w3.org/2001/XMLSchema" xmlns:xs="http://www.w3.org/2001/XMLSchema" xmlns:p="http://schemas.microsoft.com/office/2006/metadata/properties" xmlns:ns2="c0b09c89-4db7-4272-96b1-7857f8178130" xmlns:ns3="fafca14e-5926-4aba-b21c-859abbd99a94" targetNamespace="http://schemas.microsoft.com/office/2006/metadata/properties" ma:root="true" ma:fieldsID="878e686b61757d1346662e9f1bfd3aaf" ns2:_="" ns3:_="">
    <xsd:import namespace="c0b09c89-4db7-4272-96b1-7857f8178130"/>
    <xsd:import namespace="fafca14e-5926-4aba-b21c-859abbd99a9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fca14e-5926-4aba-b21c-859abbd99a9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AD56DD-A395-48EA-8E35-0345DCE6C13F}"/>
</file>

<file path=customXml/itemProps2.xml><?xml version="1.0" encoding="utf-8"?>
<ds:datastoreItem xmlns:ds="http://schemas.openxmlformats.org/officeDocument/2006/customXml" ds:itemID="{711B87F8-4A13-4C4A-B207-073F3DE5A3FB}">
  <ds:schemaRefs>
    <ds:schemaRef ds:uri="http://schemas.microsoft.com/sharepoint/v3/contenttype/forms"/>
  </ds:schemaRefs>
</ds:datastoreItem>
</file>

<file path=customXml/itemProps3.xml><?xml version="1.0" encoding="utf-8"?>
<ds:datastoreItem xmlns:ds="http://schemas.openxmlformats.org/officeDocument/2006/customXml" ds:itemID="{9FB3B3EE-808D-4965-B7AC-990D287EFE5D}">
  <ds:schemaRefs>
    <ds:schemaRef ds:uri="http://schemas.openxmlformats.org/officeDocument/2006/bibliography"/>
  </ds:schemaRefs>
</ds:datastoreItem>
</file>

<file path=customXml/itemProps4.xml><?xml version="1.0" encoding="utf-8"?>
<ds:datastoreItem xmlns:ds="http://schemas.openxmlformats.org/officeDocument/2006/customXml" ds:itemID="{66EEAE81-C494-4388-8DEF-C9EB82AD23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124849_Nhom3_Bao_cao_so_1_ver1</Template>
  <TotalTime>3</TotalTime>
  <Pages>88</Pages>
  <Words>16209</Words>
  <Characters>92392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Phần mềm quản lí cửa hàng ĐIỆN THOẠI</vt:lpstr>
    </vt:vector>
  </TitlesOfParts>
  <Company>http://gostep.info</Company>
  <LinksUpToDate>false</LinksUpToDate>
  <CharactersWithSpaces>108385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lí cửa hàng ĐIỆN THOẠI</dc:title>
  <dc:subject/>
  <dc:creator>Nhóm 12 – 129212 - KTPMUD</dc:creator>
  <cp:keywords/>
  <cp:lastModifiedBy>NGUYEN QUANG MINH 20193016</cp:lastModifiedBy>
  <cp:revision>2</cp:revision>
  <dcterms:created xsi:type="dcterms:W3CDTF">2022-02-26T01:54:00Z</dcterms:created>
  <dcterms:modified xsi:type="dcterms:W3CDTF">2022-02-26T01:54:00Z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